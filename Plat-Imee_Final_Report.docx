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rsidRPr="00044EFF" w14:paraId="5BBD5F7B" w14:textId="77777777" w:rsidTr="35455DA2">
        <w:tc>
          <w:tcPr>
            <w:tcW w:w="4962" w:type="dxa"/>
            <w:tcBorders>
              <w:top w:val="nil"/>
              <w:left w:val="nil"/>
              <w:bottom w:val="nil"/>
              <w:right w:val="single" w:sz="24" w:space="0" w:color="000000" w:themeColor="text1"/>
            </w:tcBorders>
          </w:tcPr>
          <w:p w14:paraId="01D7E386" w14:textId="77777777" w:rsidR="007662DD" w:rsidRPr="00044EFF" w:rsidRDefault="007662DD" w:rsidP="00A62342">
            <w:pPr>
              <w:pStyle w:val="NoSpacing"/>
              <w:ind w:right="187"/>
              <w:jc w:val="left"/>
              <w:rPr>
                <w:rFonts w:ascii="Arial" w:hAnsi="Arial" w:cs="Arial"/>
                <w:sz w:val="30"/>
                <w:szCs w:val="30"/>
                <w:lang w:val="en-GB"/>
              </w:rPr>
            </w:pPr>
            <w:r w:rsidRPr="00044EFF">
              <w:rPr>
                <w:rFonts w:ascii="Arial" w:hAnsi="Arial" w:cs="Arial"/>
                <w:sz w:val="30"/>
                <w:szCs w:val="30"/>
                <w:lang w:val="en-GB"/>
              </w:rPr>
              <w:t xml:space="preserve">School of Electronic Engineering and Computer Science </w:t>
            </w:r>
          </w:p>
          <w:p w14:paraId="524041DA" w14:textId="77777777" w:rsidR="007662DD" w:rsidRPr="00044EFF" w:rsidRDefault="007662DD" w:rsidP="007662DD">
            <w:pPr>
              <w:jc w:val="left"/>
            </w:pPr>
          </w:p>
          <w:p w14:paraId="062B2E8E" w14:textId="77777777" w:rsidR="007662DD" w:rsidRPr="00044EFF" w:rsidRDefault="007662DD" w:rsidP="007662DD">
            <w:pPr>
              <w:jc w:val="left"/>
            </w:pPr>
          </w:p>
          <w:p w14:paraId="41A5A659" w14:textId="77777777" w:rsidR="007662DD" w:rsidRPr="00044EFF" w:rsidRDefault="007662DD" w:rsidP="007662DD">
            <w:pPr>
              <w:jc w:val="left"/>
            </w:pPr>
          </w:p>
          <w:p w14:paraId="0AEB76FB" w14:textId="77777777" w:rsidR="007662DD" w:rsidRPr="00044EFF" w:rsidRDefault="007662DD" w:rsidP="007662DD">
            <w:pPr>
              <w:jc w:val="left"/>
            </w:pPr>
          </w:p>
          <w:p w14:paraId="06403C13" w14:textId="77777777" w:rsidR="007662DD" w:rsidRPr="00044EFF" w:rsidRDefault="007662DD" w:rsidP="007662DD">
            <w:pPr>
              <w:jc w:val="left"/>
            </w:pPr>
          </w:p>
          <w:p w14:paraId="694D63EA" w14:textId="77777777" w:rsidR="007662DD" w:rsidRPr="00044EFF" w:rsidRDefault="007662DD" w:rsidP="007662DD">
            <w:pPr>
              <w:jc w:val="left"/>
            </w:pPr>
          </w:p>
          <w:p w14:paraId="58FEFEFE" w14:textId="77777777" w:rsidR="007662DD" w:rsidRPr="00044EFF" w:rsidRDefault="007662DD" w:rsidP="007662DD">
            <w:pPr>
              <w:jc w:val="left"/>
            </w:pPr>
          </w:p>
          <w:p w14:paraId="49894132" w14:textId="77777777" w:rsidR="007662DD" w:rsidRPr="00044EFF" w:rsidRDefault="007662DD" w:rsidP="007662DD">
            <w:pPr>
              <w:jc w:val="left"/>
            </w:pPr>
          </w:p>
          <w:p w14:paraId="3196FCB9" w14:textId="77777777" w:rsidR="007662DD" w:rsidRPr="00044EFF" w:rsidRDefault="007662DD" w:rsidP="007662DD">
            <w:pPr>
              <w:jc w:val="left"/>
            </w:pPr>
          </w:p>
          <w:p w14:paraId="086A0BB8" w14:textId="77777777" w:rsidR="007662DD" w:rsidRPr="00044EFF" w:rsidRDefault="007662DD" w:rsidP="007662DD">
            <w:pPr>
              <w:jc w:val="left"/>
            </w:pPr>
          </w:p>
          <w:p w14:paraId="67504265" w14:textId="77777777" w:rsidR="007662DD" w:rsidRPr="00044EFF" w:rsidRDefault="007662DD" w:rsidP="007662DD">
            <w:pPr>
              <w:jc w:val="left"/>
            </w:pPr>
          </w:p>
          <w:p w14:paraId="0D101182" w14:textId="77777777" w:rsidR="007662DD" w:rsidRPr="00044EFF" w:rsidRDefault="007662DD" w:rsidP="007662DD">
            <w:pPr>
              <w:jc w:val="left"/>
            </w:pPr>
          </w:p>
          <w:p w14:paraId="3C7C6285" w14:textId="77777777" w:rsidR="007662DD" w:rsidRPr="00044EFF" w:rsidRDefault="007662DD" w:rsidP="007662DD">
            <w:pPr>
              <w:jc w:val="left"/>
            </w:pPr>
          </w:p>
          <w:p w14:paraId="0ADC6E4C" w14:textId="77777777" w:rsidR="007662DD" w:rsidRPr="00044EFF" w:rsidRDefault="007662DD" w:rsidP="007662DD">
            <w:pPr>
              <w:jc w:val="left"/>
            </w:pPr>
          </w:p>
          <w:p w14:paraId="45801541" w14:textId="77777777" w:rsidR="007662DD" w:rsidRPr="00044EFF" w:rsidRDefault="007662DD" w:rsidP="007662DD">
            <w:pPr>
              <w:jc w:val="left"/>
            </w:pPr>
          </w:p>
          <w:p w14:paraId="5DBC2891" w14:textId="77777777" w:rsidR="007662DD" w:rsidRPr="00044EFF" w:rsidRDefault="007662DD" w:rsidP="007662DD">
            <w:pPr>
              <w:jc w:val="left"/>
            </w:pPr>
          </w:p>
        </w:tc>
        <w:tc>
          <w:tcPr>
            <w:tcW w:w="4931" w:type="dxa"/>
            <w:vMerge w:val="restart"/>
            <w:tcBorders>
              <w:top w:val="nil"/>
              <w:left w:val="single" w:sz="24" w:space="0" w:color="000000" w:themeColor="text1"/>
              <w:right w:val="nil"/>
            </w:tcBorders>
          </w:tcPr>
          <w:p w14:paraId="12838A70" w14:textId="712EED1E" w:rsidR="4BBAD442" w:rsidRPr="00044EFF" w:rsidRDefault="4BBAD442" w:rsidP="009F21E2">
            <w:pPr>
              <w:pStyle w:val="NoSpacing"/>
              <w:ind w:left="178"/>
              <w:jc w:val="left"/>
              <w:rPr>
                <w:rFonts w:ascii="Arial" w:hAnsi="Arial" w:cs="Arial"/>
                <w:b/>
                <w:bCs/>
                <w:sz w:val="28"/>
                <w:szCs w:val="28"/>
                <w:lang w:val="en-GB"/>
              </w:rPr>
            </w:pPr>
            <w:r w:rsidRPr="00044EFF">
              <w:rPr>
                <w:rFonts w:ascii="Arial" w:hAnsi="Arial" w:cs="Arial"/>
                <w:b/>
                <w:bCs/>
                <w:sz w:val="28"/>
                <w:szCs w:val="28"/>
                <w:highlight w:val="yellow"/>
                <w:lang w:val="en-GB"/>
              </w:rPr>
              <w:t>Interim</w:t>
            </w:r>
            <w:r w:rsidR="1347E7A7" w:rsidRPr="00044EFF">
              <w:rPr>
                <w:rFonts w:ascii="Arial" w:hAnsi="Arial" w:cs="Arial"/>
                <w:b/>
                <w:bCs/>
                <w:sz w:val="28"/>
                <w:szCs w:val="28"/>
                <w:highlight w:val="yellow"/>
                <w:lang w:val="en-GB"/>
              </w:rPr>
              <w:t xml:space="preserve"> </w:t>
            </w:r>
            <w:r w:rsidR="11E24519" w:rsidRPr="00044EFF">
              <w:rPr>
                <w:rFonts w:ascii="Arial" w:hAnsi="Arial" w:cs="Arial"/>
                <w:b/>
                <w:bCs/>
                <w:sz w:val="28"/>
                <w:szCs w:val="28"/>
                <w:highlight w:val="yellow"/>
                <w:lang w:val="en-GB"/>
              </w:rPr>
              <w:t>Report</w:t>
            </w:r>
          </w:p>
          <w:p w14:paraId="735E8AE0" w14:textId="77777777" w:rsidR="007662DD" w:rsidRPr="00044EFF" w:rsidRDefault="007662DD" w:rsidP="009F21E2">
            <w:pPr>
              <w:pStyle w:val="NoSpacing"/>
              <w:ind w:left="178"/>
              <w:jc w:val="left"/>
              <w:rPr>
                <w:rFonts w:ascii="Arial" w:hAnsi="Arial" w:cs="Arial"/>
                <w:sz w:val="28"/>
                <w:szCs w:val="28"/>
                <w:lang w:val="en-GB"/>
              </w:rPr>
            </w:pPr>
          </w:p>
          <w:p w14:paraId="0D02B72D" w14:textId="77777777" w:rsidR="007662DD" w:rsidRPr="00044EFF" w:rsidRDefault="007662DD" w:rsidP="009F21E2">
            <w:pPr>
              <w:pStyle w:val="NoSpacing"/>
              <w:ind w:left="178"/>
              <w:jc w:val="left"/>
              <w:rPr>
                <w:rFonts w:ascii="Arial" w:hAnsi="Arial" w:cs="Arial"/>
                <w:sz w:val="28"/>
                <w:szCs w:val="28"/>
                <w:lang w:val="en-GB"/>
              </w:rPr>
            </w:pPr>
          </w:p>
          <w:p w14:paraId="3C3A004E" w14:textId="77777777" w:rsidR="007662DD" w:rsidRPr="00044EFF" w:rsidRDefault="007662DD" w:rsidP="009F21E2">
            <w:pPr>
              <w:pStyle w:val="NoSpacing"/>
              <w:ind w:left="178"/>
              <w:jc w:val="left"/>
              <w:rPr>
                <w:rFonts w:ascii="Arial" w:hAnsi="Arial" w:cs="Arial"/>
                <w:sz w:val="28"/>
                <w:szCs w:val="28"/>
                <w:lang w:val="en-GB"/>
              </w:rPr>
            </w:pPr>
          </w:p>
          <w:p w14:paraId="182A8AB4" w14:textId="77777777" w:rsidR="00AD3CBD" w:rsidRPr="00044EFF" w:rsidRDefault="00AD3CBD" w:rsidP="009F21E2">
            <w:pPr>
              <w:pStyle w:val="NoSpacing"/>
              <w:jc w:val="left"/>
              <w:rPr>
                <w:rFonts w:ascii="Arial" w:hAnsi="Arial" w:cs="Arial"/>
                <w:sz w:val="28"/>
                <w:szCs w:val="28"/>
                <w:lang w:val="en-GB"/>
              </w:rPr>
            </w:pPr>
          </w:p>
          <w:p w14:paraId="3317D11E" w14:textId="77777777" w:rsidR="007662DD" w:rsidRPr="00044EFF" w:rsidRDefault="11E24519" w:rsidP="009F21E2">
            <w:pPr>
              <w:pStyle w:val="NoSpacing"/>
              <w:ind w:left="178"/>
              <w:jc w:val="left"/>
              <w:rPr>
                <w:rFonts w:ascii="Arial" w:hAnsi="Arial" w:cs="Arial"/>
                <w:b/>
                <w:bCs/>
                <w:sz w:val="28"/>
                <w:szCs w:val="28"/>
                <w:lang w:val="en-GB"/>
              </w:rPr>
            </w:pPr>
            <w:r w:rsidRPr="00044EFF">
              <w:rPr>
                <w:rFonts w:ascii="Arial" w:hAnsi="Arial" w:cs="Arial"/>
                <w:b/>
                <w:bCs/>
                <w:sz w:val="28"/>
                <w:szCs w:val="28"/>
                <w:lang w:val="en-GB"/>
              </w:rPr>
              <w:t xml:space="preserve">Programme of study: </w:t>
            </w:r>
          </w:p>
          <w:p w14:paraId="1E2B80D6" w14:textId="2519E886" w:rsidR="4D04606E" w:rsidRPr="00044EFF" w:rsidRDefault="4D04606E" w:rsidP="009F21E2">
            <w:pPr>
              <w:pStyle w:val="NoSpacing"/>
              <w:spacing w:line="259" w:lineRule="auto"/>
              <w:ind w:left="178"/>
              <w:jc w:val="left"/>
              <w:rPr>
                <w:rFonts w:ascii="Arial" w:hAnsi="Arial" w:cs="Arial"/>
                <w:color w:val="000000" w:themeColor="text1"/>
                <w:sz w:val="28"/>
                <w:szCs w:val="28"/>
                <w:highlight w:val="yellow"/>
                <w:lang w:val="en-GB"/>
              </w:rPr>
            </w:pPr>
            <w:r w:rsidRPr="00044EFF">
              <w:rPr>
                <w:rFonts w:ascii="Arial" w:hAnsi="Arial" w:cs="Arial"/>
                <w:color w:val="000000" w:themeColor="text1"/>
                <w:sz w:val="28"/>
                <w:szCs w:val="28"/>
                <w:highlight w:val="yellow"/>
                <w:lang w:val="en-GB"/>
              </w:rPr>
              <w:t>BSc Computer Science</w:t>
            </w:r>
          </w:p>
          <w:p w14:paraId="212247E7" w14:textId="77777777" w:rsidR="007662DD" w:rsidRPr="00044EFF" w:rsidRDefault="007662DD" w:rsidP="009F21E2">
            <w:pPr>
              <w:pStyle w:val="NoSpacing"/>
              <w:ind w:left="178"/>
              <w:jc w:val="left"/>
              <w:rPr>
                <w:rFonts w:ascii="Arial" w:hAnsi="Arial" w:cs="Arial"/>
                <w:sz w:val="28"/>
                <w:szCs w:val="28"/>
                <w:lang w:val="en-GB"/>
              </w:rPr>
            </w:pPr>
          </w:p>
          <w:p w14:paraId="3B2D1C05" w14:textId="77777777" w:rsidR="007662DD" w:rsidRPr="00044EFF" w:rsidRDefault="007662DD" w:rsidP="009F21E2">
            <w:pPr>
              <w:pStyle w:val="NoSpacing"/>
              <w:ind w:left="178"/>
              <w:jc w:val="left"/>
              <w:rPr>
                <w:rFonts w:ascii="Arial" w:hAnsi="Arial" w:cs="Arial"/>
                <w:sz w:val="28"/>
                <w:szCs w:val="28"/>
                <w:lang w:val="en-GB"/>
              </w:rPr>
            </w:pPr>
          </w:p>
          <w:p w14:paraId="4C98C102" w14:textId="77777777" w:rsidR="007662DD" w:rsidRPr="00044EFF" w:rsidRDefault="007662DD" w:rsidP="009F21E2">
            <w:pPr>
              <w:pStyle w:val="NoSpacing"/>
              <w:ind w:left="178"/>
              <w:jc w:val="left"/>
              <w:rPr>
                <w:rFonts w:ascii="Arial" w:hAnsi="Arial" w:cs="Arial"/>
                <w:sz w:val="28"/>
                <w:szCs w:val="28"/>
                <w:lang w:val="en-GB"/>
              </w:rPr>
            </w:pPr>
          </w:p>
          <w:p w14:paraId="1B3157B9" w14:textId="77777777" w:rsidR="00AD3CBD" w:rsidRPr="00044EFF" w:rsidRDefault="00AD3CBD" w:rsidP="009F21E2">
            <w:pPr>
              <w:pStyle w:val="NoSpacing"/>
              <w:jc w:val="left"/>
              <w:rPr>
                <w:rFonts w:ascii="Arial" w:hAnsi="Arial" w:cs="Arial"/>
                <w:sz w:val="28"/>
                <w:szCs w:val="28"/>
                <w:lang w:val="en-GB"/>
              </w:rPr>
            </w:pPr>
          </w:p>
          <w:p w14:paraId="4EFF208F" w14:textId="77777777" w:rsidR="007662DD" w:rsidRPr="00044EFF" w:rsidRDefault="007662DD" w:rsidP="009F21E2">
            <w:pPr>
              <w:pStyle w:val="NoSpacing"/>
              <w:ind w:left="178"/>
              <w:jc w:val="left"/>
              <w:rPr>
                <w:rFonts w:ascii="Arial" w:hAnsi="Arial" w:cs="Arial"/>
                <w:b/>
                <w:bCs/>
                <w:sz w:val="40"/>
                <w:szCs w:val="40"/>
                <w:u w:val="single"/>
                <w:lang w:val="en-GB"/>
              </w:rPr>
            </w:pPr>
            <w:r w:rsidRPr="00044EFF">
              <w:rPr>
                <w:rFonts w:ascii="Arial" w:hAnsi="Arial" w:cs="Arial"/>
                <w:b/>
                <w:bCs/>
                <w:sz w:val="40"/>
                <w:szCs w:val="40"/>
                <w:u w:val="single"/>
                <w:lang w:val="en-GB"/>
              </w:rPr>
              <w:t xml:space="preserve">Project Title: </w:t>
            </w:r>
          </w:p>
          <w:p w14:paraId="4EA01BFA" w14:textId="1FBDB430" w:rsidR="007662DD" w:rsidRPr="00044EFF" w:rsidRDefault="620BAFE2" w:rsidP="009F21E2">
            <w:pPr>
              <w:pStyle w:val="NoSpacing"/>
              <w:ind w:left="178"/>
              <w:jc w:val="left"/>
              <w:rPr>
                <w:rFonts w:ascii="Arial" w:hAnsi="Arial" w:cs="Arial"/>
                <w:sz w:val="28"/>
                <w:szCs w:val="28"/>
                <w:lang w:val="en-GB"/>
              </w:rPr>
            </w:pPr>
            <w:r w:rsidRPr="00044EFF">
              <w:rPr>
                <w:rFonts w:ascii="Arial" w:hAnsi="Arial" w:cs="Arial"/>
                <w:sz w:val="28"/>
                <w:szCs w:val="28"/>
                <w:lang w:val="en-GB"/>
              </w:rPr>
              <w:t>Plat-</w:t>
            </w:r>
            <w:r w:rsidR="2ED4A23F" w:rsidRPr="00044EFF">
              <w:rPr>
                <w:rFonts w:ascii="Arial" w:hAnsi="Arial" w:cs="Arial"/>
                <w:sz w:val="28"/>
                <w:szCs w:val="28"/>
                <w:lang w:val="en-GB"/>
              </w:rPr>
              <w:t>Imee</w:t>
            </w:r>
            <w:r w:rsidRPr="00044EFF">
              <w:rPr>
                <w:rFonts w:ascii="Arial" w:hAnsi="Arial" w:cs="Arial"/>
                <w:sz w:val="28"/>
                <w:szCs w:val="28"/>
                <w:lang w:val="en-GB"/>
              </w:rPr>
              <w:t>: A</w:t>
            </w:r>
            <w:r w:rsidR="4147A8B2" w:rsidRPr="00044EFF">
              <w:rPr>
                <w:rFonts w:ascii="Arial" w:hAnsi="Arial" w:cs="Arial"/>
                <w:sz w:val="28"/>
                <w:szCs w:val="28"/>
                <w:lang w:val="en-GB"/>
              </w:rPr>
              <w:t xml:space="preserve"> personalised anime tracking and recommendation </w:t>
            </w:r>
            <w:r w:rsidR="0052035F" w:rsidRPr="00044EFF">
              <w:rPr>
                <w:rFonts w:ascii="Arial" w:hAnsi="Arial" w:cs="Arial"/>
                <w:sz w:val="28"/>
                <w:szCs w:val="28"/>
                <w:lang w:val="en-GB"/>
              </w:rPr>
              <w:t>platform.</w:t>
            </w:r>
            <w:r w:rsidR="4147A8B2" w:rsidRPr="00044EFF">
              <w:rPr>
                <w:rFonts w:ascii="Arial" w:hAnsi="Arial" w:cs="Arial"/>
                <w:sz w:val="28"/>
                <w:szCs w:val="28"/>
                <w:lang w:val="en-GB"/>
              </w:rPr>
              <w:t xml:space="preserve"> </w:t>
            </w:r>
          </w:p>
          <w:p w14:paraId="6F5E1D56" w14:textId="77777777" w:rsidR="007662DD" w:rsidRPr="00044EFF" w:rsidRDefault="007662DD" w:rsidP="009F21E2">
            <w:pPr>
              <w:pStyle w:val="NoSpacing"/>
              <w:ind w:left="178"/>
              <w:jc w:val="left"/>
              <w:rPr>
                <w:rFonts w:ascii="Arial" w:hAnsi="Arial" w:cs="Arial"/>
                <w:sz w:val="28"/>
                <w:szCs w:val="28"/>
                <w:lang w:val="en-GB"/>
              </w:rPr>
            </w:pPr>
          </w:p>
          <w:p w14:paraId="08984C14" w14:textId="77777777" w:rsidR="007662DD" w:rsidRPr="00044EFF" w:rsidRDefault="007662DD" w:rsidP="009F21E2">
            <w:pPr>
              <w:pStyle w:val="NoSpacing"/>
              <w:ind w:left="178"/>
              <w:jc w:val="left"/>
              <w:rPr>
                <w:rFonts w:ascii="Arial" w:hAnsi="Arial" w:cs="Arial"/>
                <w:sz w:val="28"/>
                <w:szCs w:val="28"/>
                <w:lang w:val="en-GB"/>
              </w:rPr>
            </w:pPr>
          </w:p>
          <w:p w14:paraId="55AB5B07" w14:textId="77777777" w:rsidR="00AD3CBD" w:rsidRPr="00044EFF" w:rsidRDefault="00AD3CBD" w:rsidP="009F21E2">
            <w:pPr>
              <w:pStyle w:val="NoSpacing"/>
              <w:jc w:val="left"/>
              <w:rPr>
                <w:rFonts w:ascii="Arial" w:hAnsi="Arial" w:cs="Arial"/>
                <w:sz w:val="28"/>
                <w:szCs w:val="28"/>
                <w:lang w:val="en-GB"/>
              </w:rPr>
            </w:pPr>
          </w:p>
          <w:p w14:paraId="29D00B7D" w14:textId="77777777" w:rsidR="00AD3CBD" w:rsidRPr="00044EFF" w:rsidRDefault="11E24519" w:rsidP="009F21E2">
            <w:pPr>
              <w:pStyle w:val="NoSpacing"/>
              <w:ind w:left="178"/>
              <w:jc w:val="left"/>
              <w:rPr>
                <w:rFonts w:ascii="Arial" w:hAnsi="Arial" w:cs="Arial"/>
                <w:sz w:val="28"/>
                <w:szCs w:val="28"/>
                <w:lang w:val="en-GB"/>
              </w:rPr>
            </w:pPr>
            <w:r w:rsidRPr="00044EFF">
              <w:rPr>
                <w:rFonts w:ascii="Arial" w:hAnsi="Arial" w:cs="Arial"/>
                <w:b/>
                <w:bCs/>
                <w:sz w:val="28"/>
                <w:szCs w:val="28"/>
                <w:lang w:val="en-GB"/>
              </w:rPr>
              <w:t>Supervisor:</w:t>
            </w:r>
            <w:r w:rsidRPr="00044EFF">
              <w:rPr>
                <w:rFonts w:ascii="Arial" w:hAnsi="Arial" w:cs="Arial"/>
                <w:sz w:val="28"/>
                <w:szCs w:val="28"/>
                <w:lang w:val="en-GB"/>
              </w:rPr>
              <w:t xml:space="preserve"> </w:t>
            </w:r>
          </w:p>
          <w:p w14:paraId="523DB7E7" w14:textId="1185CAB2" w:rsidR="007662DD" w:rsidRPr="00044EFF" w:rsidRDefault="37F016B9" w:rsidP="009F21E2">
            <w:pPr>
              <w:pStyle w:val="NoSpacing"/>
              <w:ind w:left="178"/>
              <w:jc w:val="left"/>
              <w:rPr>
                <w:rFonts w:ascii="Arial" w:hAnsi="Arial" w:cs="Arial"/>
                <w:sz w:val="28"/>
                <w:szCs w:val="28"/>
                <w:lang w:val="en-GB"/>
              </w:rPr>
            </w:pPr>
            <w:r w:rsidRPr="00044EFF">
              <w:rPr>
                <w:rFonts w:ascii="Arial" w:hAnsi="Arial" w:cs="Arial"/>
                <w:sz w:val="28"/>
                <w:szCs w:val="28"/>
                <w:lang w:val="en-GB"/>
              </w:rPr>
              <w:t xml:space="preserve">Dr </w:t>
            </w:r>
            <w:r w:rsidR="38AE5E3F" w:rsidRPr="00044EFF">
              <w:rPr>
                <w:rFonts w:ascii="Arial" w:hAnsi="Arial" w:cs="Arial"/>
                <w:sz w:val="28"/>
                <w:szCs w:val="28"/>
                <w:lang w:val="en-GB"/>
              </w:rPr>
              <w:t>Mustafa Bozkurt</w:t>
            </w:r>
          </w:p>
          <w:p w14:paraId="43879691" w14:textId="183478F3" w:rsidR="007662DD" w:rsidRPr="00044EFF" w:rsidRDefault="007662DD" w:rsidP="009F21E2">
            <w:pPr>
              <w:pStyle w:val="NoSpacing"/>
              <w:jc w:val="left"/>
              <w:rPr>
                <w:rFonts w:ascii="Arial" w:hAnsi="Arial" w:cs="Arial"/>
                <w:sz w:val="28"/>
                <w:szCs w:val="28"/>
                <w:lang w:val="en-GB"/>
              </w:rPr>
            </w:pPr>
          </w:p>
          <w:p w14:paraId="43A80255" w14:textId="77777777" w:rsidR="007662DD" w:rsidRPr="00044EFF" w:rsidRDefault="007662DD" w:rsidP="009F21E2">
            <w:pPr>
              <w:pStyle w:val="NoSpacing"/>
              <w:ind w:left="178"/>
              <w:jc w:val="left"/>
              <w:rPr>
                <w:rFonts w:ascii="Arial" w:hAnsi="Arial" w:cs="Arial"/>
                <w:sz w:val="28"/>
                <w:szCs w:val="28"/>
                <w:lang w:val="en-GB"/>
              </w:rPr>
            </w:pPr>
          </w:p>
          <w:p w14:paraId="1F6E3F90" w14:textId="77777777" w:rsidR="007662DD" w:rsidRPr="00044EFF" w:rsidRDefault="007662DD" w:rsidP="009F21E2">
            <w:pPr>
              <w:pStyle w:val="NoSpacing"/>
              <w:ind w:left="178"/>
              <w:jc w:val="left"/>
              <w:rPr>
                <w:rFonts w:ascii="Arial" w:hAnsi="Arial" w:cs="Arial"/>
                <w:sz w:val="28"/>
                <w:szCs w:val="28"/>
                <w:lang w:val="en-GB"/>
              </w:rPr>
            </w:pPr>
          </w:p>
          <w:p w14:paraId="63893221" w14:textId="77777777" w:rsidR="00AD3CBD" w:rsidRPr="00044EFF" w:rsidRDefault="00AD3CBD" w:rsidP="009F21E2">
            <w:pPr>
              <w:pStyle w:val="NoSpacing"/>
              <w:jc w:val="left"/>
              <w:rPr>
                <w:rFonts w:ascii="Arial" w:hAnsi="Arial" w:cs="Arial"/>
                <w:b/>
                <w:bCs/>
                <w:sz w:val="28"/>
                <w:szCs w:val="28"/>
                <w:lang w:val="en-GB"/>
              </w:rPr>
            </w:pPr>
          </w:p>
          <w:p w14:paraId="21550C62" w14:textId="77777777" w:rsidR="007662DD" w:rsidRPr="00044EFF" w:rsidRDefault="11E24519" w:rsidP="009F21E2">
            <w:pPr>
              <w:pStyle w:val="NoSpacing"/>
              <w:ind w:left="178"/>
              <w:jc w:val="left"/>
              <w:rPr>
                <w:rFonts w:ascii="Arial" w:hAnsi="Arial" w:cs="Arial"/>
                <w:b/>
                <w:bCs/>
                <w:sz w:val="28"/>
                <w:szCs w:val="28"/>
                <w:lang w:val="en-GB"/>
              </w:rPr>
            </w:pPr>
            <w:r w:rsidRPr="00044EFF">
              <w:rPr>
                <w:rFonts w:ascii="Arial" w:hAnsi="Arial" w:cs="Arial"/>
                <w:b/>
                <w:bCs/>
                <w:sz w:val="28"/>
                <w:szCs w:val="28"/>
                <w:lang w:val="en-GB"/>
              </w:rPr>
              <w:t>Student Name:</w:t>
            </w:r>
          </w:p>
          <w:p w14:paraId="6F53E5E3" w14:textId="2D0A63CA" w:rsidR="29E9191D" w:rsidRPr="00044EFF" w:rsidRDefault="29E9191D" w:rsidP="009F21E2">
            <w:pPr>
              <w:pStyle w:val="NoSpacing"/>
              <w:spacing w:line="259" w:lineRule="auto"/>
              <w:ind w:left="178"/>
              <w:jc w:val="left"/>
              <w:rPr>
                <w:lang w:val="en-GB"/>
              </w:rPr>
            </w:pPr>
            <w:r w:rsidRPr="00044EFF">
              <w:rPr>
                <w:rFonts w:ascii="Arial" w:hAnsi="Arial" w:cs="Arial"/>
                <w:color w:val="000000" w:themeColor="text1"/>
                <w:sz w:val="28"/>
                <w:szCs w:val="28"/>
                <w:highlight w:val="yellow"/>
                <w:lang w:val="en-GB"/>
              </w:rPr>
              <w:t>Jaden Bellevue</w:t>
            </w:r>
          </w:p>
          <w:p w14:paraId="70FD956A" w14:textId="77777777" w:rsidR="007662DD" w:rsidRPr="00044EFF" w:rsidRDefault="007662DD" w:rsidP="007662DD">
            <w:pPr>
              <w:pStyle w:val="NoSpacing"/>
              <w:ind w:left="178"/>
              <w:rPr>
                <w:rFonts w:ascii="Arial" w:hAnsi="Arial" w:cs="Arial"/>
                <w:sz w:val="28"/>
                <w:szCs w:val="28"/>
                <w:lang w:val="en-GB"/>
              </w:rPr>
            </w:pPr>
          </w:p>
          <w:p w14:paraId="4B59F5C6" w14:textId="77777777" w:rsidR="007662DD" w:rsidRPr="00044EFF" w:rsidRDefault="007662DD" w:rsidP="007662DD">
            <w:pPr>
              <w:pStyle w:val="NoSpacing"/>
              <w:ind w:left="178"/>
              <w:rPr>
                <w:rFonts w:ascii="Arial" w:hAnsi="Arial" w:cs="Arial"/>
                <w:sz w:val="28"/>
                <w:szCs w:val="28"/>
                <w:lang w:val="en-GB"/>
              </w:rPr>
            </w:pPr>
          </w:p>
          <w:p w14:paraId="553686EB" w14:textId="77777777" w:rsidR="007662DD" w:rsidRPr="00044EFF" w:rsidRDefault="007662DD" w:rsidP="007662DD">
            <w:pPr>
              <w:pStyle w:val="NoSpacing"/>
              <w:ind w:left="178"/>
              <w:rPr>
                <w:rFonts w:ascii="Arial" w:hAnsi="Arial" w:cs="Arial"/>
                <w:sz w:val="28"/>
                <w:szCs w:val="28"/>
                <w:lang w:val="en-GB"/>
              </w:rPr>
            </w:pPr>
          </w:p>
          <w:p w14:paraId="27E2C4FB" w14:textId="77777777" w:rsidR="007662DD" w:rsidRPr="00044EFF" w:rsidRDefault="007662DD" w:rsidP="007662DD">
            <w:pPr>
              <w:pStyle w:val="NoSpacing"/>
              <w:ind w:left="178"/>
              <w:rPr>
                <w:rFonts w:ascii="Arial" w:hAnsi="Arial" w:cs="Arial"/>
                <w:sz w:val="28"/>
                <w:szCs w:val="28"/>
                <w:lang w:val="en-GB"/>
              </w:rPr>
            </w:pPr>
          </w:p>
          <w:p w14:paraId="41ABA255" w14:textId="77777777" w:rsidR="007662DD" w:rsidRPr="00044EFF" w:rsidRDefault="007662DD" w:rsidP="007662DD">
            <w:pPr>
              <w:pStyle w:val="NoSpacing"/>
              <w:ind w:left="178"/>
              <w:rPr>
                <w:rFonts w:ascii="Arial" w:hAnsi="Arial" w:cs="Arial"/>
                <w:sz w:val="28"/>
                <w:szCs w:val="28"/>
                <w:lang w:val="en-GB"/>
              </w:rPr>
            </w:pPr>
          </w:p>
          <w:p w14:paraId="707F65DA" w14:textId="77777777" w:rsidR="007662DD" w:rsidRPr="00044EFF" w:rsidRDefault="007662DD" w:rsidP="007662DD">
            <w:pPr>
              <w:pStyle w:val="NoSpacing"/>
              <w:ind w:left="178"/>
              <w:rPr>
                <w:rFonts w:ascii="Arial" w:hAnsi="Arial" w:cs="Arial"/>
                <w:sz w:val="28"/>
                <w:szCs w:val="28"/>
                <w:lang w:val="en-GB"/>
              </w:rPr>
            </w:pPr>
          </w:p>
          <w:p w14:paraId="62734744" w14:textId="77777777" w:rsidR="007662DD" w:rsidRPr="00044EFF" w:rsidRDefault="007662DD" w:rsidP="007662DD">
            <w:pPr>
              <w:pStyle w:val="NoSpacing"/>
              <w:ind w:left="178"/>
              <w:rPr>
                <w:rFonts w:ascii="Arial" w:hAnsi="Arial" w:cs="Arial"/>
                <w:sz w:val="28"/>
                <w:szCs w:val="28"/>
                <w:lang w:val="en-GB"/>
              </w:rPr>
            </w:pPr>
          </w:p>
          <w:p w14:paraId="7B81EB45" w14:textId="77777777" w:rsidR="007662DD" w:rsidRPr="00044EFF" w:rsidRDefault="007662DD" w:rsidP="007662DD">
            <w:pPr>
              <w:pStyle w:val="NoSpacing"/>
              <w:ind w:left="178"/>
              <w:rPr>
                <w:rFonts w:ascii="Arial" w:hAnsi="Arial" w:cs="Arial"/>
                <w:sz w:val="28"/>
                <w:szCs w:val="28"/>
                <w:lang w:val="en-GB"/>
              </w:rPr>
            </w:pPr>
          </w:p>
          <w:p w14:paraId="422BA1AA" w14:textId="77777777" w:rsidR="007662DD" w:rsidRPr="00044EFF" w:rsidRDefault="007662DD" w:rsidP="000D7717">
            <w:pPr>
              <w:pStyle w:val="NoSpacing"/>
              <w:rPr>
                <w:rFonts w:ascii="Arial" w:hAnsi="Arial" w:cs="Arial"/>
                <w:sz w:val="28"/>
                <w:szCs w:val="28"/>
                <w:lang w:val="en-GB"/>
              </w:rPr>
            </w:pPr>
          </w:p>
          <w:p w14:paraId="1EE5CA4E" w14:textId="77777777" w:rsidR="007662DD" w:rsidRPr="00044EFF" w:rsidRDefault="007662DD" w:rsidP="007662DD">
            <w:pPr>
              <w:pStyle w:val="NoSpacing"/>
              <w:rPr>
                <w:rFonts w:ascii="Arial" w:hAnsi="Arial" w:cs="Arial"/>
                <w:sz w:val="28"/>
                <w:szCs w:val="28"/>
                <w:lang w:val="en-GB"/>
              </w:rPr>
            </w:pPr>
          </w:p>
          <w:p w14:paraId="708EDA1D" w14:textId="77777777" w:rsidR="00106A4D" w:rsidRPr="00044EFF" w:rsidRDefault="00106A4D" w:rsidP="000D7717">
            <w:pPr>
              <w:pStyle w:val="NoSpacing"/>
              <w:ind w:left="162"/>
              <w:rPr>
                <w:rFonts w:ascii="Arial" w:hAnsi="Arial" w:cs="Arial"/>
                <w:sz w:val="28"/>
                <w:szCs w:val="28"/>
                <w:lang w:val="en-GB"/>
              </w:rPr>
            </w:pPr>
          </w:p>
          <w:p w14:paraId="33528B30" w14:textId="77777777" w:rsidR="00106A4D" w:rsidRPr="00044EFF" w:rsidRDefault="00106A4D" w:rsidP="000D7717">
            <w:pPr>
              <w:pStyle w:val="NoSpacing"/>
              <w:ind w:left="162"/>
              <w:rPr>
                <w:rFonts w:ascii="Arial" w:hAnsi="Arial" w:cs="Arial"/>
                <w:sz w:val="28"/>
                <w:szCs w:val="28"/>
                <w:lang w:val="en-GB"/>
              </w:rPr>
            </w:pPr>
          </w:p>
          <w:p w14:paraId="00B285A3" w14:textId="48BD7307" w:rsidR="007662DD" w:rsidRPr="00044EFF" w:rsidRDefault="11E24519" w:rsidP="26660E89">
            <w:pPr>
              <w:pStyle w:val="NoSpacing"/>
              <w:ind w:left="162"/>
              <w:rPr>
                <w:rFonts w:ascii="Arial" w:hAnsi="Arial" w:cs="Arial"/>
                <w:color w:val="000000" w:themeColor="text1"/>
                <w:sz w:val="28"/>
                <w:szCs w:val="28"/>
                <w:highlight w:val="yellow"/>
                <w:lang w:val="en-GB"/>
              </w:rPr>
            </w:pPr>
            <w:r w:rsidRPr="00044EFF">
              <w:rPr>
                <w:rFonts w:ascii="Arial" w:hAnsi="Arial" w:cs="Arial"/>
                <w:sz w:val="28"/>
                <w:szCs w:val="28"/>
                <w:lang w:val="en-GB"/>
              </w:rPr>
              <w:t xml:space="preserve">Date: </w:t>
            </w:r>
            <w:r w:rsidR="009F21E2" w:rsidRPr="00044EFF">
              <w:rPr>
                <w:rFonts w:ascii="Arial" w:hAnsi="Arial" w:cs="Arial"/>
                <w:color w:val="000000" w:themeColor="text1"/>
                <w:sz w:val="28"/>
                <w:szCs w:val="28"/>
                <w:highlight w:val="yellow"/>
                <w:lang w:val="en-GB"/>
              </w:rPr>
              <w:t>06/05/2025</w:t>
            </w:r>
          </w:p>
        </w:tc>
      </w:tr>
      <w:tr w:rsidR="00106A4D" w:rsidRPr="00044EFF" w14:paraId="3BFBB3CB" w14:textId="77777777" w:rsidTr="35455DA2">
        <w:trPr>
          <w:trHeight w:val="3814"/>
        </w:trPr>
        <w:tc>
          <w:tcPr>
            <w:tcW w:w="4962" w:type="dxa"/>
            <w:tcBorders>
              <w:top w:val="nil"/>
              <w:left w:val="nil"/>
              <w:bottom w:val="nil"/>
              <w:right w:val="single" w:sz="24" w:space="0" w:color="000000" w:themeColor="text1"/>
            </w:tcBorders>
          </w:tcPr>
          <w:p w14:paraId="0B04E467" w14:textId="77777777" w:rsidR="00AD3CBD" w:rsidRPr="00044EFF" w:rsidRDefault="00AD3CBD" w:rsidP="007662DD">
            <w:pPr>
              <w:pStyle w:val="NoSpacing"/>
              <w:rPr>
                <w:rFonts w:ascii="Arial" w:hAnsi="Arial" w:cs="Arial"/>
                <w:sz w:val="30"/>
                <w:szCs w:val="30"/>
                <w:lang w:val="en-GB"/>
              </w:rPr>
            </w:pPr>
          </w:p>
          <w:p w14:paraId="55BB05E1" w14:textId="77777777" w:rsidR="00AD3CBD" w:rsidRPr="00044EFF" w:rsidRDefault="00AD3CBD" w:rsidP="007662DD">
            <w:pPr>
              <w:pStyle w:val="NoSpacing"/>
              <w:rPr>
                <w:rFonts w:ascii="Arial" w:hAnsi="Arial" w:cs="Arial"/>
                <w:sz w:val="30"/>
                <w:szCs w:val="30"/>
                <w:lang w:val="en-GB"/>
              </w:rPr>
            </w:pPr>
          </w:p>
          <w:p w14:paraId="02DD6701" w14:textId="77777777" w:rsidR="00AD3CBD" w:rsidRPr="00044EFF" w:rsidRDefault="00AD3CBD" w:rsidP="007662DD">
            <w:pPr>
              <w:pStyle w:val="NoSpacing"/>
              <w:rPr>
                <w:rFonts w:ascii="Arial" w:hAnsi="Arial" w:cs="Arial"/>
                <w:sz w:val="30"/>
                <w:szCs w:val="30"/>
                <w:lang w:val="en-GB"/>
              </w:rPr>
            </w:pPr>
          </w:p>
          <w:p w14:paraId="02C531D0" w14:textId="77777777" w:rsidR="00AD3CBD" w:rsidRPr="00044EFF" w:rsidRDefault="00AD3CBD" w:rsidP="007662DD">
            <w:pPr>
              <w:pStyle w:val="NoSpacing"/>
              <w:rPr>
                <w:rFonts w:ascii="Arial" w:hAnsi="Arial" w:cs="Arial"/>
                <w:sz w:val="30"/>
                <w:szCs w:val="30"/>
                <w:lang w:val="en-GB"/>
              </w:rPr>
            </w:pPr>
          </w:p>
          <w:p w14:paraId="62149EA0" w14:textId="77777777" w:rsidR="00AD3CBD" w:rsidRPr="00044EFF" w:rsidRDefault="00AD3CBD" w:rsidP="007662DD">
            <w:pPr>
              <w:pStyle w:val="NoSpacing"/>
              <w:rPr>
                <w:rFonts w:ascii="Arial" w:hAnsi="Arial" w:cs="Arial"/>
                <w:sz w:val="30"/>
                <w:szCs w:val="30"/>
                <w:lang w:val="en-GB"/>
              </w:rPr>
            </w:pPr>
          </w:p>
          <w:p w14:paraId="4C165B74" w14:textId="77777777" w:rsidR="00AD3CBD" w:rsidRPr="00044EFF" w:rsidRDefault="00AD3CBD" w:rsidP="007662DD">
            <w:pPr>
              <w:pStyle w:val="NoSpacing"/>
              <w:rPr>
                <w:rFonts w:ascii="Arial" w:hAnsi="Arial" w:cs="Arial"/>
                <w:sz w:val="30"/>
                <w:szCs w:val="30"/>
                <w:lang w:val="en-GB"/>
              </w:rPr>
            </w:pPr>
          </w:p>
          <w:p w14:paraId="10BF4297" w14:textId="77777777" w:rsidR="007662DD" w:rsidRPr="00044EFF" w:rsidRDefault="007662DD" w:rsidP="007662DD">
            <w:pPr>
              <w:pStyle w:val="NoSpacing"/>
              <w:rPr>
                <w:rFonts w:ascii="Arial" w:hAnsi="Arial" w:cs="Arial"/>
                <w:sz w:val="30"/>
                <w:szCs w:val="30"/>
                <w:lang w:val="en-GB"/>
              </w:rPr>
            </w:pPr>
            <w:r w:rsidRPr="00044EFF">
              <w:rPr>
                <w:rFonts w:ascii="Arial" w:hAnsi="Arial" w:cs="Arial"/>
                <w:sz w:val="30"/>
                <w:szCs w:val="30"/>
                <w:lang w:val="en-GB"/>
              </w:rPr>
              <w:t xml:space="preserve">Final Year </w:t>
            </w:r>
          </w:p>
          <w:p w14:paraId="146A5F58" w14:textId="306915AE" w:rsidR="007662DD" w:rsidRPr="00044EFF" w:rsidRDefault="007662DD" w:rsidP="00AD3CBD">
            <w:pPr>
              <w:pStyle w:val="NoSpacing"/>
              <w:rPr>
                <w:rFonts w:ascii="Arial" w:hAnsi="Arial" w:cs="Arial"/>
                <w:sz w:val="30"/>
                <w:szCs w:val="30"/>
                <w:lang w:val="en-GB"/>
              </w:rPr>
            </w:pPr>
            <w:r w:rsidRPr="00044EFF">
              <w:rPr>
                <w:rFonts w:ascii="Arial" w:hAnsi="Arial" w:cs="Arial"/>
                <w:sz w:val="30"/>
                <w:szCs w:val="30"/>
                <w:lang w:val="en-GB"/>
              </w:rPr>
              <w:t xml:space="preserve">Undergraduate Project </w:t>
            </w:r>
            <w:r w:rsidR="004821BF" w:rsidRPr="00044EFF">
              <w:rPr>
                <w:rFonts w:ascii="Arial" w:hAnsi="Arial" w:cs="Arial"/>
                <w:sz w:val="30"/>
                <w:szCs w:val="30"/>
                <w:lang w:val="en-GB"/>
              </w:rPr>
              <w:t>202</w:t>
            </w:r>
            <w:r w:rsidR="00232A0E" w:rsidRPr="00044EFF">
              <w:rPr>
                <w:rFonts w:ascii="Arial" w:hAnsi="Arial" w:cs="Arial"/>
                <w:sz w:val="30"/>
                <w:szCs w:val="30"/>
                <w:lang w:val="en-GB"/>
              </w:rPr>
              <w:t>4</w:t>
            </w:r>
            <w:r w:rsidR="004821BF" w:rsidRPr="00044EFF">
              <w:rPr>
                <w:rFonts w:ascii="Arial" w:hAnsi="Arial" w:cs="Arial"/>
                <w:sz w:val="30"/>
                <w:szCs w:val="30"/>
                <w:lang w:val="en-GB"/>
              </w:rPr>
              <w:t>/2</w:t>
            </w:r>
            <w:r w:rsidR="00232A0E" w:rsidRPr="00044EFF">
              <w:rPr>
                <w:rFonts w:ascii="Arial" w:hAnsi="Arial" w:cs="Arial"/>
                <w:sz w:val="30"/>
                <w:szCs w:val="30"/>
                <w:lang w:val="en-GB"/>
              </w:rPr>
              <w:t>5</w:t>
            </w:r>
          </w:p>
        </w:tc>
        <w:tc>
          <w:tcPr>
            <w:tcW w:w="4931" w:type="dxa"/>
            <w:vMerge/>
          </w:tcPr>
          <w:p w14:paraId="4FD86731" w14:textId="77777777" w:rsidR="007662DD" w:rsidRPr="00044EFF" w:rsidRDefault="007662DD" w:rsidP="008F58FC">
            <w:pPr>
              <w:jc w:val="center"/>
            </w:pPr>
          </w:p>
        </w:tc>
      </w:tr>
      <w:tr w:rsidR="00106A4D" w:rsidRPr="00044EFF" w14:paraId="5AC03975" w14:textId="77777777" w:rsidTr="35455DA2">
        <w:trPr>
          <w:trHeight w:val="606"/>
        </w:trPr>
        <w:tc>
          <w:tcPr>
            <w:tcW w:w="4962" w:type="dxa"/>
            <w:tcBorders>
              <w:top w:val="nil"/>
              <w:left w:val="nil"/>
              <w:bottom w:val="nil"/>
              <w:right w:val="single" w:sz="24" w:space="0" w:color="000000" w:themeColor="text1"/>
            </w:tcBorders>
          </w:tcPr>
          <w:p w14:paraId="422D494A" w14:textId="77777777" w:rsidR="007662DD" w:rsidRPr="00044EFF" w:rsidRDefault="007662DD" w:rsidP="007662DD">
            <w:pPr>
              <w:pStyle w:val="NoSpacing"/>
              <w:jc w:val="left"/>
              <w:rPr>
                <w:lang w:val="en-GB"/>
              </w:rPr>
            </w:pPr>
            <w:r w:rsidRPr="00044EFF">
              <w:rPr>
                <w:noProof/>
                <w:lang w:val="en-GB"/>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Pr>
          <w:p w14:paraId="5E616DDA" w14:textId="77777777" w:rsidR="007662DD" w:rsidRPr="00044EFF" w:rsidRDefault="007662DD" w:rsidP="008F58FC">
            <w:pPr>
              <w:jc w:val="center"/>
            </w:pPr>
          </w:p>
        </w:tc>
      </w:tr>
    </w:tbl>
    <w:p w14:paraId="1B69219C" w14:textId="77777777" w:rsidR="008F58FC" w:rsidRPr="00044EFF" w:rsidRDefault="008F58FC" w:rsidP="007662DD"/>
    <w:p w14:paraId="2B3B2AED" w14:textId="77777777" w:rsidR="0076426F" w:rsidRPr="00044EFF" w:rsidRDefault="0076426F" w:rsidP="0076426F">
      <w:pPr>
        <w:sectPr w:rsidR="0076426F" w:rsidRPr="00044EFF" w:rsidSect="00122330">
          <w:headerReference w:type="default" r:id="rId9"/>
          <w:pgSz w:w="11907" w:h="16839" w:code="9"/>
          <w:pgMar w:top="1418" w:right="1418" w:bottom="1134" w:left="1701" w:header="567" w:footer="720" w:gutter="0"/>
          <w:cols w:space="720"/>
          <w:docGrid w:linePitch="360"/>
        </w:sectPr>
      </w:pPr>
    </w:p>
    <w:p w14:paraId="17EA83FE" w14:textId="77777777" w:rsidR="0076426F" w:rsidRPr="00044EFF" w:rsidRDefault="0076426F" w:rsidP="0076426F">
      <w:pPr>
        <w:rPr>
          <w:rStyle w:val="Heading1Char"/>
          <w:rFonts w:cs="Arial"/>
          <w:b w:val="0"/>
          <w:bCs w:val="0"/>
          <w:kern w:val="0"/>
          <w:sz w:val="44"/>
          <w:szCs w:val="44"/>
        </w:rPr>
      </w:pPr>
      <w:r w:rsidRPr="00044EFF">
        <w:rPr>
          <w:rStyle w:val="Heading1Char"/>
          <w:rFonts w:cs="Arial"/>
          <w:kern w:val="0"/>
          <w:sz w:val="44"/>
          <w:szCs w:val="44"/>
        </w:rPr>
        <w:lastRenderedPageBreak/>
        <w:t>Abstract</w:t>
      </w:r>
    </w:p>
    <w:p w14:paraId="144713FC" w14:textId="37CA7D3F" w:rsidR="0076426F" w:rsidRPr="00044EFF" w:rsidRDefault="2697EC08" w:rsidP="1C65D39D">
      <w:r w:rsidRPr="00044EFF">
        <w:t>Titled Plat-</w:t>
      </w:r>
      <w:r w:rsidR="596560E5" w:rsidRPr="00044EFF">
        <w:t>I</w:t>
      </w:r>
      <w:r w:rsidRPr="00044EFF">
        <w:t>mee</w:t>
      </w:r>
      <w:r w:rsidR="442411D1" w:rsidRPr="00044EFF">
        <w:t xml:space="preserve">, </w:t>
      </w:r>
      <w:r w:rsidRPr="00044EFF">
        <w:t>t</w:t>
      </w:r>
      <w:r w:rsidR="3422D764" w:rsidRPr="00044EFF">
        <w:t xml:space="preserve">his project explores the development of a </w:t>
      </w:r>
      <w:r w:rsidR="3C2E5D3A" w:rsidRPr="00044EFF">
        <w:t>platform for anime enthusiasts that integrates personalised recommendation capabilities into a</w:t>
      </w:r>
      <w:r w:rsidR="23B61673" w:rsidRPr="00044EFF">
        <w:t xml:space="preserve"> web </w:t>
      </w:r>
      <w:r w:rsidR="10A840C5" w:rsidRPr="00044EFF">
        <w:t>application</w:t>
      </w:r>
      <w:r w:rsidR="758475DE" w:rsidRPr="00044EFF">
        <w:t>. The platform</w:t>
      </w:r>
      <w:r w:rsidR="74324635" w:rsidRPr="00044EFF">
        <w:t xml:space="preserve"> allows users to create a</w:t>
      </w:r>
      <w:r w:rsidR="4DE2E038" w:rsidRPr="00044EFF">
        <w:t>ccounts</w:t>
      </w:r>
      <w:r w:rsidR="387C3AAD" w:rsidRPr="00044EFF">
        <w:t xml:space="preserve">, </w:t>
      </w:r>
      <w:r w:rsidR="679FD62C" w:rsidRPr="00044EFF">
        <w:t>select</w:t>
      </w:r>
      <w:r w:rsidR="20781AB5" w:rsidRPr="00044EFF">
        <w:t xml:space="preserve"> and rate</w:t>
      </w:r>
      <w:r w:rsidR="679FD62C" w:rsidRPr="00044EFF">
        <w:t xml:space="preserve"> anime</w:t>
      </w:r>
      <w:r w:rsidR="28D7EDBF" w:rsidRPr="00044EFF">
        <w:t xml:space="preserve"> </w:t>
      </w:r>
      <w:r w:rsidR="25CB87BF" w:rsidRPr="00044EFF">
        <w:t xml:space="preserve">with the larger goal of </w:t>
      </w:r>
      <w:r w:rsidR="28D7EDBF" w:rsidRPr="00044EFF">
        <w:t>form</w:t>
      </w:r>
      <w:r w:rsidR="7793E66E" w:rsidRPr="00044EFF">
        <w:t>ing personalised</w:t>
      </w:r>
      <w:r w:rsidR="28D7EDBF" w:rsidRPr="00044EFF">
        <w:t xml:space="preserve"> lists that will </w:t>
      </w:r>
      <w:r w:rsidR="7219E8E3" w:rsidRPr="00044EFF">
        <w:t>serve as input for</w:t>
      </w:r>
      <w:r w:rsidR="28D7EDBF" w:rsidRPr="00044EFF">
        <w:t xml:space="preserve"> the recommendation algorithm</w:t>
      </w:r>
      <w:r w:rsidR="23B61673" w:rsidRPr="00044EFF">
        <w:t>.</w:t>
      </w:r>
      <w:r w:rsidR="10EEA2EB" w:rsidRPr="00044EFF">
        <w:t xml:space="preserve"> </w:t>
      </w:r>
    </w:p>
    <w:p w14:paraId="5F54FFA7" w14:textId="1570D7CF" w:rsidR="0076426F" w:rsidRPr="00044EFF" w:rsidRDefault="5D8C7A1B" w:rsidP="0076426F">
      <w:r w:rsidRPr="00044EFF">
        <w:t>Anime has experienced a surge in global popularity</w:t>
      </w:r>
      <w:r w:rsidR="11464BFE" w:rsidRPr="00044EFF">
        <w:t xml:space="preserve"> driven by the rise of streaming </w:t>
      </w:r>
      <w:r w:rsidR="40602744" w:rsidRPr="00044EFF">
        <w:t>platform</w:t>
      </w:r>
      <w:r w:rsidR="11464BFE" w:rsidRPr="00044EFF">
        <w:t>s</w:t>
      </w:r>
      <w:r w:rsidR="018DBEDF" w:rsidRPr="00044EFF">
        <w:t xml:space="preserve"> </w:t>
      </w:r>
      <w:r w:rsidR="11464BFE" w:rsidRPr="00044EFF">
        <w:t xml:space="preserve">and an </w:t>
      </w:r>
      <w:r w:rsidR="0661728E" w:rsidRPr="00044EFF">
        <w:t>increasingly</w:t>
      </w:r>
      <w:r w:rsidR="11464BFE" w:rsidRPr="00044EFF">
        <w:t xml:space="preserve"> connected fanbase. </w:t>
      </w:r>
      <w:r w:rsidR="74015D8F" w:rsidRPr="00044EFF">
        <w:t>However,</w:t>
      </w:r>
      <w:r w:rsidR="11464BFE" w:rsidRPr="00044EFF">
        <w:t xml:space="preserve"> </w:t>
      </w:r>
      <w:r w:rsidR="553B5DF0" w:rsidRPr="00044EFF">
        <w:t>with</w:t>
      </w:r>
      <w:r w:rsidR="11464BFE" w:rsidRPr="00044EFF">
        <w:t xml:space="preserve"> thousands of titles </w:t>
      </w:r>
      <w:r w:rsidR="63DA8308" w:rsidRPr="00044EFF">
        <w:t>available</w:t>
      </w:r>
      <w:r w:rsidR="068111EC" w:rsidRPr="00044EFF">
        <w:t>,</w:t>
      </w:r>
      <w:r w:rsidRPr="00044EFF">
        <w:t xml:space="preserve"> fans often fac</w:t>
      </w:r>
      <w:r w:rsidR="61EFAA1F" w:rsidRPr="00044EFF">
        <w:t>e</w:t>
      </w:r>
      <w:r w:rsidRPr="00044EFF">
        <w:t xml:space="preserve"> challenges in discovering new shows that </w:t>
      </w:r>
      <w:r w:rsidR="788444AB" w:rsidRPr="00044EFF">
        <w:t xml:space="preserve">match </w:t>
      </w:r>
      <w:r w:rsidRPr="00044EFF">
        <w:t>their tastes</w:t>
      </w:r>
      <w:r w:rsidR="4496D604" w:rsidRPr="00044EFF">
        <w:t>.</w:t>
      </w:r>
      <w:r w:rsidRPr="00044EFF">
        <w:t xml:space="preserve"> </w:t>
      </w:r>
      <w:r w:rsidR="68B8E393" w:rsidRPr="00044EFF">
        <w:t>T</w:t>
      </w:r>
      <w:r w:rsidR="2892C552" w:rsidRPr="00044EFF">
        <w:t>here is a growing need for platforms that streamline the discovery process</w:t>
      </w:r>
      <w:r w:rsidR="68528ABC" w:rsidRPr="00044EFF">
        <w:t>;</w:t>
      </w:r>
      <w:r w:rsidR="7CA70BA1" w:rsidRPr="00044EFF">
        <w:t xml:space="preserve"> </w:t>
      </w:r>
      <w:r w:rsidR="3E02C0B0" w:rsidRPr="00044EFF">
        <w:t>Plat-Imee aims to address this problem</w:t>
      </w:r>
      <w:r w:rsidR="75088668" w:rsidRPr="00044EFF">
        <w:t xml:space="preserve">, offering </w:t>
      </w:r>
      <w:r w:rsidR="50B2F09E" w:rsidRPr="00044EFF">
        <w:t xml:space="preserve">a personalised, </w:t>
      </w:r>
      <w:r w:rsidR="70B91929" w:rsidRPr="00044EFF">
        <w:t>simplified</w:t>
      </w:r>
      <w:r w:rsidR="22E8FA66" w:rsidRPr="00044EFF">
        <w:t xml:space="preserve"> and </w:t>
      </w:r>
      <w:r w:rsidR="48C4D54D" w:rsidRPr="00044EFF">
        <w:t>user-friendly</w:t>
      </w:r>
      <w:r w:rsidR="7794338F" w:rsidRPr="00044EFF">
        <w:t xml:space="preserve"> solution</w:t>
      </w:r>
      <w:r w:rsidR="0CE1C86A" w:rsidRPr="00044EFF">
        <w:t xml:space="preserve"> </w:t>
      </w:r>
      <w:r w:rsidR="6F934FB6" w:rsidRPr="00044EFF">
        <w:t>that centralises essential features, making it approachable for both newcomers and seasoned anime enthusiasts alike.</w:t>
      </w:r>
    </w:p>
    <w:p w14:paraId="5AE0A500" w14:textId="77777777" w:rsidR="0076426F" w:rsidRPr="00044EFF" w:rsidRDefault="0076426F" w:rsidP="0076426F">
      <w:pPr>
        <w:sectPr w:rsidR="0076426F" w:rsidRPr="00044EFF" w:rsidSect="00122330">
          <w:pgSz w:w="11907" w:h="16839" w:code="9"/>
          <w:pgMar w:top="1418" w:right="1418" w:bottom="1134" w:left="1701" w:header="567" w:footer="720" w:gutter="0"/>
          <w:cols w:space="720"/>
          <w:docGrid w:linePitch="360"/>
        </w:sectPr>
      </w:pPr>
    </w:p>
    <w:p w14:paraId="7726CA16" w14:textId="77777777" w:rsidR="008F58FC" w:rsidRPr="00044EFF" w:rsidRDefault="008F58FC" w:rsidP="008F58FC">
      <w:pPr>
        <w:keepNext/>
        <w:pageBreakBefore/>
        <w:framePr w:dropCap="drop" w:lines="2" w:w="1369" w:h="1825" w:hRule="exact" w:wrap="around" w:vAnchor="text" w:hAnchor="page" w:x="1628" w:y="-1"/>
        <w:spacing w:before="0" w:after="0" w:line="1801" w:lineRule="exact"/>
        <w:jc w:val="left"/>
        <w:rPr>
          <w:rFonts w:cs="Arial"/>
          <w:b/>
          <w:bCs/>
          <w:position w:val="5"/>
          <w:sz w:val="176"/>
        </w:rPr>
      </w:pPr>
      <w:bookmarkStart w:id="0" w:name="_Toc22034052"/>
      <w:r w:rsidRPr="00044EFF">
        <w:rPr>
          <w:rFonts w:cs="Arial"/>
          <w:b/>
          <w:bCs/>
          <w:position w:val="5"/>
          <w:sz w:val="176"/>
        </w:rPr>
        <w:lastRenderedPageBreak/>
        <w:t>C</w:t>
      </w:r>
    </w:p>
    <w:p w14:paraId="2623AD13" w14:textId="77777777" w:rsidR="00A1265C" w:rsidRPr="00044EFF" w:rsidRDefault="008F58FC" w:rsidP="008F58FC">
      <w:pPr>
        <w:pBdr>
          <w:bottom w:val="single" w:sz="4" w:space="1" w:color="auto"/>
        </w:pBdr>
        <w:jc w:val="left"/>
        <w:rPr>
          <w:rFonts w:cs="Arial"/>
          <w:b/>
          <w:bCs/>
          <w:sz w:val="72"/>
        </w:rPr>
      </w:pPr>
      <w:r w:rsidRPr="00044EFF">
        <w:rPr>
          <w:rFonts w:cs="Arial"/>
          <w:b/>
          <w:bCs/>
          <w:sz w:val="72"/>
        </w:rPr>
        <w:t>ontents</w:t>
      </w:r>
    </w:p>
    <w:p w14:paraId="41B367C7" w14:textId="77777777" w:rsidR="008F58FC" w:rsidRPr="00044EFF" w:rsidRDefault="008F58FC" w:rsidP="008F58FC">
      <w:pPr>
        <w:jc w:val="left"/>
        <w:rPr>
          <w:rFonts w:ascii="Garamond" w:hAnsi="Garamond"/>
          <w:sz w:val="20"/>
        </w:rPr>
      </w:pPr>
    </w:p>
    <w:p w14:paraId="1AA107C6" w14:textId="77777777" w:rsidR="008F58FC" w:rsidRPr="00044EFF" w:rsidRDefault="008F58FC" w:rsidP="008F58FC">
      <w:pPr>
        <w:jc w:val="left"/>
        <w:rPr>
          <w:sz w:val="2"/>
        </w:rPr>
      </w:pPr>
    </w:p>
    <w:p w14:paraId="6955CFD6" w14:textId="4EA82199" w:rsidR="002F5467" w:rsidRPr="00044EFF" w:rsidRDefault="00E373AC">
      <w:pPr>
        <w:pStyle w:val="TOC1"/>
        <w:tabs>
          <w:tab w:val="left" w:pos="1320"/>
        </w:tabs>
        <w:rPr>
          <w:rFonts w:asciiTheme="minorHAnsi" w:eastAsiaTheme="minorEastAsia" w:hAnsiTheme="minorHAnsi" w:cstheme="minorBidi"/>
          <w:bCs w:val="0"/>
          <w:kern w:val="2"/>
          <w:szCs w:val="22"/>
          <w:lang w:eastAsia="en-GB"/>
          <w14:ligatures w14:val="standardContextual"/>
        </w:rPr>
      </w:pPr>
      <w:r w:rsidRPr="00044EFF">
        <w:rPr>
          <w:szCs w:val="22"/>
        </w:rPr>
        <w:fldChar w:fldCharType="begin"/>
      </w:r>
      <w:r w:rsidRPr="00044EFF">
        <w:rPr>
          <w:szCs w:val="22"/>
        </w:rPr>
        <w:instrText xml:space="preserve"> TOC \h \z \t "Heading 1,1,Heading 2,2,Unnumbered Heading 1,1" </w:instrText>
      </w:r>
      <w:r w:rsidRPr="00044EFF">
        <w:rPr>
          <w:szCs w:val="22"/>
        </w:rPr>
        <w:fldChar w:fldCharType="separate"/>
      </w:r>
      <w:hyperlink w:anchor="_Toc197374397" w:history="1">
        <w:r w:rsidR="002F5467" w:rsidRPr="00044EFF">
          <w:rPr>
            <w:rStyle w:val="Hyperlink"/>
            <w:rFonts w:cs="Arial"/>
            <w:szCs w:val="22"/>
          </w:rPr>
          <w:t>Chapter 1:</w:t>
        </w:r>
        <w:r w:rsidR="002F5467" w:rsidRPr="00044EFF">
          <w:rPr>
            <w:rFonts w:asciiTheme="minorHAnsi" w:eastAsiaTheme="minorEastAsia" w:hAnsiTheme="minorHAnsi" w:cstheme="minorBidi"/>
            <w:bCs w:val="0"/>
            <w:kern w:val="2"/>
            <w:szCs w:val="22"/>
            <w:lang w:eastAsia="en-GB"/>
            <w14:ligatures w14:val="standardContextual"/>
          </w:rPr>
          <w:tab/>
        </w:r>
        <w:r w:rsidR="002F5467" w:rsidRPr="00044EFF">
          <w:rPr>
            <w:rStyle w:val="Hyperlink"/>
            <w:szCs w:val="22"/>
          </w:rPr>
          <w:t>Introduction</w:t>
        </w:r>
        <w:r w:rsidR="002F5467" w:rsidRPr="00044EFF">
          <w:rPr>
            <w:webHidden/>
            <w:szCs w:val="22"/>
          </w:rPr>
          <w:tab/>
        </w:r>
        <w:r w:rsidR="002F5467" w:rsidRPr="00044EFF">
          <w:rPr>
            <w:webHidden/>
            <w:szCs w:val="22"/>
          </w:rPr>
          <w:fldChar w:fldCharType="begin"/>
        </w:r>
        <w:r w:rsidR="002F5467" w:rsidRPr="00044EFF">
          <w:rPr>
            <w:webHidden/>
            <w:szCs w:val="22"/>
          </w:rPr>
          <w:instrText xml:space="preserve"> PAGEREF _Toc197374397 \h </w:instrText>
        </w:r>
        <w:r w:rsidR="002F5467" w:rsidRPr="00044EFF">
          <w:rPr>
            <w:webHidden/>
            <w:szCs w:val="22"/>
          </w:rPr>
        </w:r>
        <w:r w:rsidR="002F5467" w:rsidRPr="00044EFF">
          <w:rPr>
            <w:webHidden/>
            <w:szCs w:val="22"/>
          </w:rPr>
          <w:fldChar w:fldCharType="separate"/>
        </w:r>
        <w:r w:rsidR="001663A7">
          <w:rPr>
            <w:noProof/>
            <w:webHidden/>
            <w:szCs w:val="22"/>
          </w:rPr>
          <w:t>5</w:t>
        </w:r>
        <w:r w:rsidR="002F5467" w:rsidRPr="00044EFF">
          <w:rPr>
            <w:webHidden/>
            <w:szCs w:val="22"/>
          </w:rPr>
          <w:fldChar w:fldCharType="end"/>
        </w:r>
      </w:hyperlink>
    </w:p>
    <w:p w14:paraId="1C1326AD" w14:textId="1FBAA1CE"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398" w:history="1">
        <w:r w:rsidRPr="00044EFF">
          <w:rPr>
            <w:rStyle w:val="Hyperlink"/>
            <w:sz w:val="22"/>
            <w:szCs w:val="22"/>
          </w:rPr>
          <w:t>1.1</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Background</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_Toc197374398 \h </w:instrText>
        </w:r>
        <w:r w:rsidRPr="00044EFF">
          <w:rPr>
            <w:webHidden/>
            <w:sz w:val="22"/>
            <w:szCs w:val="22"/>
          </w:rPr>
        </w:r>
        <w:r w:rsidRPr="00044EFF">
          <w:rPr>
            <w:webHidden/>
            <w:sz w:val="22"/>
            <w:szCs w:val="22"/>
          </w:rPr>
          <w:fldChar w:fldCharType="separate"/>
        </w:r>
        <w:r w:rsidR="001663A7">
          <w:rPr>
            <w:noProof/>
            <w:webHidden/>
            <w:sz w:val="22"/>
            <w:szCs w:val="22"/>
          </w:rPr>
          <w:t>5</w:t>
        </w:r>
        <w:r w:rsidRPr="00044EFF">
          <w:rPr>
            <w:webHidden/>
            <w:sz w:val="22"/>
            <w:szCs w:val="22"/>
          </w:rPr>
          <w:fldChar w:fldCharType="end"/>
        </w:r>
      </w:hyperlink>
    </w:p>
    <w:p w14:paraId="25BF7DD6" w14:textId="45D2A125"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399" w:history="1">
        <w:r w:rsidRPr="00044EFF">
          <w:rPr>
            <w:rStyle w:val="Hyperlink"/>
            <w:sz w:val="22"/>
            <w:szCs w:val="22"/>
          </w:rPr>
          <w:t>1.2</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Problem Statement</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_Toc197374399 \h </w:instrText>
        </w:r>
        <w:r w:rsidRPr="00044EFF">
          <w:rPr>
            <w:webHidden/>
            <w:sz w:val="22"/>
            <w:szCs w:val="22"/>
          </w:rPr>
        </w:r>
        <w:r w:rsidRPr="00044EFF">
          <w:rPr>
            <w:webHidden/>
            <w:sz w:val="22"/>
            <w:szCs w:val="22"/>
          </w:rPr>
          <w:fldChar w:fldCharType="separate"/>
        </w:r>
        <w:r w:rsidR="001663A7">
          <w:rPr>
            <w:noProof/>
            <w:webHidden/>
            <w:sz w:val="22"/>
            <w:szCs w:val="22"/>
          </w:rPr>
          <w:t>5</w:t>
        </w:r>
        <w:r w:rsidRPr="00044EFF">
          <w:rPr>
            <w:webHidden/>
            <w:sz w:val="22"/>
            <w:szCs w:val="22"/>
          </w:rPr>
          <w:fldChar w:fldCharType="end"/>
        </w:r>
      </w:hyperlink>
    </w:p>
    <w:p w14:paraId="3E4B3D0E" w14:textId="1D88FB43"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00" w:history="1">
        <w:r w:rsidRPr="00044EFF">
          <w:rPr>
            <w:rStyle w:val="Hyperlink"/>
            <w:sz w:val="22"/>
            <w:szCs w:val="22"/>
          </w:rPr>
          <w:t>1.3</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Aim</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_Toc197374400 \h </w:instrText>
        </w:r>
        <w:r w:rsidRPr="00044EFF">
          <w:rPr>
            <w:webHidden/>
            <w:sz w:val="22"/>
            <w:szCs w:val="22"/>
          </w:rPr>
        </w:r>
        <w:r w:rsidRPr="00044EFF">
          <w:rPr>
            <w:webHidden/>
            <w:sz w:val="22"/>
            <w:szCs w:val="22"/>
          </w:rPr>
          <w:fldChar w:fldCharType="separate"/>
        </w:r>
        <w:r w:rsidR="001663A7">
          <w:rPr>
            <w:noProof/>
            <w:webHidden/>
            <w:sz w:val="22"/>
            <w:szCs w:val="22"/>
          </w:rPr>
          <w:t>6</w:t>
        </w:r>
        <w:r w:rsidRPr="00044EFF">
          <w:rPr>
            <w:webHidden/>
            <w:sz w:val="22"/>
            <w:szCs w:val="22"/>
          </w:rPr>
          <w:fldChar w:fldCharType="end"/>
        </w:r>
      </w:hyperlink>
    </w:p>
    <w:p w14:paraId="67721268" w14:textId="6C38BE7D"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01" w:history="1">
        <w:r w:rsidRPr="00044EFF">
          <w:rPr>
            <w:rStyle w:val="Hyperlink"/>
            <w:sz w:val="22"/>
            <w:szCs w:val="22"/>
          </w:rPr>
          <w:t>1.4</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Objectives</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_Toc197374401 \h </w:instrText>
        </w:r>
        <w:r w:rsidRPr="00044EFF">
          <w:rPr>
            <w:webHidden/>
            <w:sz w:val="22"/>
            <w:szCs w:val="22"/>
          </w:rPr>
        </w:r>
        <w:r w:rsidRPr="00044EFF">
          <w:rPr>
            <w:webHidden/>
            <w:sz w:val="22"/>
            <w:szCs w:val="22"/>
          </w:rPr>
          <w:fldChar w:fldCharType="separate"/>
        </w:r>
        <w:r w:rsidR="001663A7">
          <w:rPr>
            <w:noProof/>
            <w:webHidden/>
            <w:sz w:val="22"/>
            <w:szCs w:val="22"/>
          </w:rPr>
          <w:t>6</w:t>
        </w:r>
        <w:r w:rsidRPr="00044EFF">
          <w:rPr>
            <w:webHidden/>
            <w:sz w:val="22"/>
            <w:szCs w:val="22"/>
          </w:rPr>
          <w:fldChar w:fldCharType="end"/>
        </w:r>
      </w:hyperlink>
    </w:p>
    <w:p w14:paraId="1E391532" w14:textId="474F57AA"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02" w:history="1">
        <w:r w:rsidRPr="00044EFF">
          <w:rPr>
            <w:rStyle w:val="Hyperlink"/>
            <w:sz w:val="22"/>
            <w:szCs w:val="22"/>
          </w:rPr>
          <w:t>1.5</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Research Questions</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_Toc197374402 \h </w:instrText>
        </w:r>
        <w:r w:rsidRPr="00044EFF">
          <w:rPr>
            <w:webHidden/>
            <w:sz w:val="22"/>
            <w:szCs w:val="22"/>
          </w:rPr>
        </w:r>
        <w:r w:rsidRPr="00044EFF">
          <w:rPr>
            <w:webHidden/>
            <w:sz w:val="22"/>
            <w:szCs w:val="22"/>
          </w:rPr>
          <w:fldChar w:fldCharType="separate"/>
        </w:r>
        <w:r w:rsidR="001663A7">
          <w:rPr>
            <w:noProof/>
            <w:webHidden/>
            <w:sz w:val="22"/>
            <w:szCs w:val="22"/>
          </w:rPr>
          <w:t>6</w:t>
        </w:r>
        <w:r w:rsidRPr="00044EFF">
          <w:rPr>
            <w:webHidden/>
            <w:sz w:val="22"/>
            <w:szCs w:val="22"/>
          </w:rPr>
          <w:fldChar w:fldCharType="end"/>
        </w:r>
      </w:hyperlink>
    </w:p>
    <w:p w14:paraId="0EEEEAD8" w14:textId="23B7006F"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03" w:history="1">
        <w:r w:rsidRPr="00044EFF">
          <w:rPr>
            <w:rStyle w:val="Hyperlink"/>
            <w:sz w:val="22"/>
            <w:szCs w:val="22"/>
          </w:rPr>
          <w:t>1.6</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Report Structure</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_Toc197374403 \h </w:instrText>
        </w:r>
        <w:r w:rsidRPr="00044EFF">
          <w:rPr>
            <w:webHidden/>
            <w:sz w:val="22"/>
            <w:szCs w:val="22"/>
          </w:rPr>
        </w:r>
        <w:r w:rsidRPr="00044EFF">
          <w:rPr>
            <w:webHidden/>
            <w:sz w:val="22"/>
            <w:szCs w:val="22"/>
          </w:rPr>
          <w:fldChar w:fldCharType="separate"/>
        </w:r>
        <w:r w:rsidR="001663A7">
          <w:rPr>
            <w:noProof/>
            <w:webHidden/>
            <w:sz w:val="22"/>
            <w:szCs w:val="22"/>
          </w:rPr>
          <w:t>7</w:t>
        </w:r>
        <w:r w:rsidRPr="00044EFF">
          <w:rPr>
            <w:webHidden/>
            <w:sz w:val="22"/>
            <w:szCs w:val="22"/>
          </w:rPr>
          <w:fldChar w:fldCharType="end"/>
        </w:r>
      </w:hyperlink>
    </w:p>
    <w:p w14:paraId="7EB42579" w14:textId="791CDD3B"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04" w:history="1">
        <w:r w:rsidRPr="00044EFF">
          <w:rPr>
            <w:rStyle w:val="Hyperlink"/>
            <w:rFonts w:cs="Arial"/>
            <w:szCs w:val="22"/>
          </w:rPr>
          <w:t>Chapter 2:</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Literature Review</w:t>
        </w:r>
        <w:r w:rsidRPr="00044EFF">
          <w:rPr>
            <w:webHidden/>
            <w:szCs w:val="22"/>
          </w:rPr>
          <w:tab/>
        </w:r>
        <w:r w:rsidRPr="00044EFF">
          <w:rPr>
            <w:webHidden/>
            <w:szCs w:val="22"/>
          </w:rPr>
          <w:fldChar w:fldCharType="begin"/>
        </w:r>
        <w:r w:rsidRPr="00044EFF">
          <w:rPr>
            <w:webHidden/>
            <w:szCs w:val="22"/>
          </w:rPr>
          <w:instrText xml:space="preserve"> PAGEREF _Toc197374404 \h </w:instrText>
        </w:r>
        <w:r w:rsidRPr="00044EFF">
          <w:rPr>
            <w:webHidden/>
            <w:szCs w:val="22"/>
          </w:rPr>
        </w:r>
        <w:r w:rsidRPr="00044EFF">
          <w:rPr>
            <w:webHidden/>
            <w:szCs w:val="22"/>
          </w:rPr>
          <w:fldChar w:fldCharType="separate"/>
        </w:r>
        <w:r w:rsidR="001663A7">
          <w:rPr>
            <w:noProof/>
            <w:webHidden/>
            <w:szCs w:val="22"/>
          </w:rPr>
          <w:t>8</w:t>
        </w:r>
        <w:r w:rsidRPr="00044EFF">
          <w:rPr>
            <w:webHidden/>
            <w:szCs w:val="22"/>
          </w:rPr>
          <w:fldChar w:fldCharType="end"/>
        </w:r>
      </w:hyperlink>
    </w:p>
    <w:p w14:paraId="600E9E52" w14:textId="78F94895"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05" w:history="1">
        <w:r w:rsidRPr="00044EFF">
          <w:rPr>
            <w:rStyle w:val="Hyperlink"/>
            <w:sz w:val="22"/>
            <w:szCs w:val="22"/>
          </w:rPr>
          <w:t>2.1</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Background Research</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_Toc197374405 \h </w:instrText>
        </w:r>
        <w:r w:rsidRPr="00044EFF">
          <w:rPr>
            <w:webHidden/>
            <w:sz w:val="22"/>
            <w:szCs w:val="22"/>
          </w:rPr>
        </w:r>
        <w:r w:rsidRPr="00044EFF">
          <w:rPr>
            <w:webHidden/>
            <w:sz w:val="22"/>
            <w:szCs w:val="22"/>
          </w:rPr>
          <w:fldChar w:fldCharType="separate"/>
        </w:r>
        <w:r w:rsidR="001663A7">
          <w:rPr>
            <w:noProof/>
            <w:webHidden/>
            <w:sz w:val="22"/>
            <w:szCs w:val="22"/>
          </w:rPr>
          <w:t>8</w:t>
        </w:r>
        <w:r w:rsidRPr="00044EFF">
          <w:rPr>
            <w:webHidden/>
            <w:sz w:val="22"/>
            <w:szCs w:val="22"/>
          </w:rPr>
          <w:fldChar w:fldCharType="end"/>
        </w:r>
      </w:hyperlink>
    </w:p>
    <w:p w14:paraId="2BDCAA4C" w14:textId="738AB7B9"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06" w:history="1">
        <w:r w:rsidRPr="00044EFF">
          <w:rPr>
            <w:rStyle w:val="Hyperlink"/>
            <w:rFonts w:cs="Arial"/>
            <w:szCs w:val="22"/>
          </w:rPr>
          <w:t>Chapter 3:</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Requirements Analysis</w:t>
        </w:r>
        <w:r w:rsidRPr="00044EFF">
          <w:rPr>
            <w:webHidden/>
            <w:szCs w:val="22"/>
          </w:rPr>
          <w:tab/>
        </w:r>
        <w:r w:rsidRPr="00044EFF">
          <w:rPr>
            <w:webHidden/>
            <w:szCs w:val="22"/>
          </w:rPr>
          <w:fldChar w:fldCharType="begin"/>
        </w:r>
        <w:r w:rsidRPr="00044EFF">
          <w:rPr>
            <w:webHidden/>
            <w:szCs w:val="22"/>
          </w:rPr>
          <w:instrText xml:space="preserve"> PAGEREF _Toc197374406 \h </w:instrText>
        </w:r>
        <w:r w:rsidRPr="00044EFF">
          <w:rPr>
            <w:webHidden/>
            <w:szCs w:val="22"/>
          </w:rPr>
        </w:r>
        <w:r w:rsidRPr="00044EFF">
          <w:rPr>
            <w:webHidden/>
            <w:szCs w:val="22"/>
          </w:rPr>
          <w:fldChar w:fldCharType="separate"/>
        </w:r>
        <w:r w:rsidR="001663A7">
          <w:rPr>
            <w:noProof/>
            <w:webHidden/>
            <w:szCs w:val="22"/>
          </w:rPr>
          <w:t>16</w:t>
        </w:r>
        <w:r w:rsidRPr="00044EFF">
          <w:rPr>
            <w:webHidden/>
            <w:szCs w:val="22"/>
          </w:rPr>
          <w:fldChar w:fldCharType="end"/>
        </w:r>
      </w:hyperlink>
    </w:p>
    <w:p w14:paraId="4B7DFEC6" w14:textId="2DB319DB"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07" w:history="1">
        <w:r w:rsidRPr="00044EFF">
          <w:rPr>
            <w:rStyle w:val="Hyperlink"/>
            <w:sz w:val="22"/>
            <w:szCs w:val="22"/>
          </w:rPr>
          <w:t>3.1</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Functional Requirements</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_Toc197374407 \h </w:instrText>
        </w:r>
        <w:r w:rsidRPr="00044EFF">
          <w:rPr>
            <w:webHidden/>
            <w:sz w:val="22"/>
            <w:szCs w:val="22"/>
          </w:rPr>
        </w:r>
        <w:r w:rsidRPr="00044EFF">
          <w:rPr>
            <w:webHidden/>
            <w:sz w:val="22"/>
            <w:szCs w:val="22"/>
          </w:rPr>
          <w:fldChar w:fldCharType="separate"/>
        </w:r>
        <w:r w:rsidR="001663A7">
          <w:rPr>
            <w:noProof/>
            <w:webHidden/>
            <w:sz w:val="22"/>
            <w:szCs w:val="22"/>
          </w:rPr>
          <w:t>16</w:t>
        </w:r>
        <w:r w:rsidRPr="00044EFF">
          <w:rPr>
            <w:webHidden/>
            <w:sz w:val="22"/>
            <w:szCs w:val="22"/>
          </w:rPr>
          <w:fldChar w:fldCharType="end"/>
        </w:r>
      </w:hyperlink>
    </w:p>
    <w:p w14:paraId="3BA3D19D" w14:textId="039C0111"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08" w:history="1">
        <w:r w:rsidRPr="00044EFF">
          <w:rPr>
            <w:rStyle w:val="Hyperlink"/>
            <w:rFonts w:eastAsia="Arial" w:cs="Arial"/>
            <w:sz w:val="22"/>
            <w:szCs w:val="22"/>
          </w:rPr>
          <w:t>3.2</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Non-functional Requirements</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_Toc197374408 \h </w:instrText>
        </w:r>
        <w:r w:rsidRPr="00044EFF">
          <w:rPr>
            <w:webHidden/>
            <w:sz w:val="22"/>
            <w:szCs w:val="22"/>
          </w:rPr>
        </w:r>
        <w:r w:rsidRPr="00044EFF">
          <w:rPr>
            <w:webHidden/>
            <w:sz w:val="22"/>
            <w:szCs w:val="22"/>
          </w:rPr>
          <w:fldChar w:fldCharType="separate"/>
        </w:r>
        <w:r w:rsidR="001663A7">
          <w:rPr>
            <w:noProof/>
            <w:webHidden/>
            <w:sz w:val="22"/>
            <w:szCs w:val="22"/>
          </w:rPr>
          <w:t>16</w:t>
        </w:r>
        <w:r w:rsidRPr="00044EFF">
          <w:rPr>
            <w:webHidden/>
            <w:sz w:val="22"/>
            <w:szCs w:val="22"/>
          </w:rPr>
          <w:fldChar w:fldCharType="end"/>
        </w:r>
      </w:hyperlink>
    </w:p>
    <w:p w14:paraId="16AD4C27" w14:textId="75B653A7"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09" w:history="1">
        <w:r w:rsidRPr="00044EFF">
          <w:rPr>
            <w:rStyle w:val="Hyperlink"/>
            <w:rFonts w:cs="Arial"/>
            <w:szCs w:val="22"/>
          </w:rPr>
          <w:t>Chapter 4:</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Design and Implementation</w:t>
        </w:r>
        <w:r w:rsidRPr="00044EFF">
          <w:rPr>
            <w:webHidden/>
            <w:szCs w:val="22"/>
          </w:rPr>
          <w:tab/>
        </w:r>
        <w:r w:rsidRPr="00044EFF">
          <w:rPr>
            <w:webHidden/>
            <w:szCs w:val="22"/>
          </w:rPr>
          <w:fldChar w:fldCharType="begin"/>
        </w:r>
        <w:r w:rsidRPr="00044EFF">
          <w:rPr>
            <w:webHidden/>
            <w:szCs w:val="22"/>
          </w:rPr>
          <w:instrText xml:space="preserve"> PAGEREF _Toc197374409 \h </w:instrText>
        </w:r>
        <w:r w:rsidRPr="00044EFF">
          <w:rPr>
            <w:webHidden/>
            <w:szCs w:val="22"/>
          </w:rPr>
        </w:r>
        <w:r w:rsidRPr="00044EFF">
          <w:rPr>
            <w:webHidden/>
            <w:szCs w:val="22"/>
          </w:rPr>
          <w:fldChar w:fldCharType="separate"/>
        </w:r>
        <w:r w:rsidR="001663A7">
          <w:rPr>
            <w:noProof/>
            <w:webHidden/>
            <w:szCs w:val="22"/>
          </w:rPr>
          <w:t>17</w:t>
        </w:r>
        <w:r w:rsidRPr="00044EFF">
          <w:rPr>
            <w:webHidden/>
            <w:szCs w:val="22"/>
          </w:rPr>
          <w:fldChar w:fldCharType="end"/>
        </w:r>
      </w:hyperlink>
    </w:p>
    <w:p w14:paraId="114F3F06" w14:textId="12112D2C"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0" w:history="1">
        <w:r w:rsidRPr="00044EFF">
          <w:rPr>
            <w:rStyle w:val="Hyperlink"/>
            <w:sz w:val="22"/>
            <w:szCs w:val="22"/>
          </w:rPr>
          <w:t>4.1</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High-Level System Design</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_Toc197374410 \h </w:instrText>
        </w:r>
        <w:r w:rsidRPr="00044EFF">
          <w:rPr>
            <w:webHidden/>
            <w:sz w:val="22"/>
            <w:szCs w:val="22"/>
          </w:rPr>
        </w:r>
        <w:r w:rsidRPr="00044EFF">
          <w:rPr>
            <w:webHidden/>
            <w:sz w:val="22"/>
            <w:szCs w:val="22"/>
          </w:rPr>
          <w:fldChar w:fldCharType="separate"/>
        </w:r>
        <w:r w:rsidR="001663A7">
          <w:rPr>
            <w:noProof/>
            <w:webHidden/>
            <w:sz w:val="22"/>
            <w:szCs w:val="22"/>
          </w:rPr>
          <w:t>17</w:t>
        </w:r>
        <w:r w:rsidRPr="00044EFF">
          <w:rPr>
            <w:webHidden/>
            <w:sz w:val="22"/>
            <w:szCs w:val="22"/>
          </w:rPr>
          <w:fldChar w:fldCharType="end"/>
        </w:r>
      </w:hyperlink>
    </w:p>
    <w:p w14:paraId="28318E44" w14:textId="3FDE0A31"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1" w:history="1">
        <w:r w:rsidRPr="00044EFF">
          <w:rPr>
            <w:rStyle w:val="Hyperlink"/>
            <w:sz w:val="22"/>
            <w:szCs w:val="22"/>
          </w:rPr>
          <w:t>4.2</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Low-Level System Implementation</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_Toc197374411 \h </w:instrText>
        </w:r>
        <w:r w:rsidRPr="00044EFF">
          <w:rPr>
            <w:webHidden/>
            <w:sz w:val="22"/>
            <w:szCs w:val="22"/>
          </w:rPr>
        </w:r>
        <w:r w:rsidRPr="00044EFF">
          <w:rPr>
            <w:webHidden/>
            <w:sz w:val="22"/>
            <w:szCs w:val="22"/>
          </w:rPr>
          <w:fldChar w:fldCharType="separate"/>
        </w:r>
        <w:r w:rsidR="001663A7">
          <w:rPr>
            <w:noProof/>
            <w:webHidden/>
            <w:sz w:val="22"/>
            <w:szCs w:val="22"/>
          </w:rPr>
          <w:t>24</w:t>
        </w:r>
        <w:r w:rsidRPr="00044EFF">
          <w:rPr>
            <w:webHidden/>
            <w:sz w:val="22"/>
            <w:szCs w:val="22"/>
          </w:rPr>
          <w:fldChar w:fldCharType="end"/>
        </w:r>
      </w:hyperlink>
    </w:p>
    <w:p w14:paraId="102B8C51" w14:textId="7BBDB21F"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12" w:history="1">
        <w:r w:rsidRPr="00044EFF">
          <w:rPr>
            <w:rStyle w:val="Hyperlink"/>
            <w:rFonts w:cs="Arial"/>
            <w:szCs w:val="22"/>
          </w:rPr>
          <w:t>Chapter 5:</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Recommendation Microservice Optimisation</w:t>
        </w:r>
        <w:r w:rsidRPr="00044EFF">
          <w:rPr>
            <w:webHidden/>
            <w:szCs w:val="22"/>
          </w:rPr>
          <w:tab/>
        </w:r>
        <w:r w:rsidRPr="00044EFF">
          <w:rPr>
            <w:webHidden/>
            <w:szCs w:val="22"/>
          </w:rPr>
          <w:fldChar w:fldCharType="begin"/>
        </w:r>
        <w:r w:rsidRPr="00044EFF">
          <w:rPr>
            <w:webHidden/>
            <w:szCs w:val="22"/>
          </w:rPr>
          <w:instrText xml:space="preserve"> PAGEREF _Toc197374412 \h </w:instrText>
        </w:r>
        <w:r w:rsidRPr="00044EFF">
          <w:rPr>
            <w:webHidden/>
            <w:szCs w:val="22"/>
          </w:rPr>
        </w:r>
        <w:r w:rsidRPr="00044EFF">
          <w:rPr>
            <w:webHidden/>
            <w:szCs w:val="22"/>
          </w:rPr>
          <w:fldChar w:fldCharType="separate"/>
        </w:r>
        <w:r w:rsidR="001663A7">
          <w:rPr>
            <w:noProof/>
            <w:webHidden/>
            <w:szCs w:val="22"/>
          </w:rPr>
          <w:t>46</w:t>
        </w:r>
        <w:r w:rsidRPr="00044EFF">
          <w:rPr>
            <w:webHidden/>
            <w:szCs w:val="22"/>
          </w:rPr>
          <w:fldChar w:fldCharType="end"/>
        </w:r>
      </w:hyperlink>
    </w:p>
    <w:p w14:paraId="71B2A915" w14:textId="1309C6D7"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13" w:history="1">
        <w:r w:rsidRPr="00044EFF">
          <w:rPr>
            <w:rStyle w:val="Hyperlink"/>
            <w:rFonts w:cs="Arial"/>
            <w:szCs w:val="22"/>
          </w:rPr>
          <w:t>Chapter 6:</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Testing</w:t>
        </w:r>
        <w:r w:rsidRPr="00044EFF">
          <w:rPr>
            <w:webHidden/>
            <w:szCs w:val="22"/>
          </w:rPr>
          <w:tab/>
        </w:r>
        <w:r w:rsidRPr="00044EFF">
          <w:rPr>
            <w:webHidden/>
            <w:szCs w:val="22"/>
          </w:rPr>
          <w:fldChar w:fldCharType="begin"/>
        </w:r>
        <w:r w:rsidRPr="00044EFF">
          <w:rPr>
            <w:webHidden/>
            <w:szCs w:val="22"/>
          </w:rPr>
          <w:instrText xml:space="preserve"> PAGEREF _Toc197374413 \h </w:instrText>
        </w:r>
        <w:r w:rsidRPr="00044EFF">
          <w:rPr>
            <w:webHidden/>
            <w:szCs w:val="22"/>
          </w:rPr>
        </w:r>
        <w:r w:rsidRPr="00044EFF">
          <w:rPr>
            <w:webHidden/>
            <w:szCs w:val="22"/>
          </w:rPr>
          <w:fldChar w:fldCharType="separate"/>
        </w:r>
        <w:r w:rsidR="001663A7">
          <w:rPr>
            <w:noProof/>
            <w:webHidden/>
            <w:szCs w:val="22"/>
          </w:rPr>
          <w:t>48</w:t>
        </w:r>
        <w:r w:rsidRPr="00044EFF">
          <w:rPr>
            <w:webHidden/>
            <w:szCs w:val="22"/>
          </w:rPr>
          <w:fldChar w:fldCharType="end"/>
        </w:r>
      </w:hyperlink>
    </w:p>
    <w:p w14:paraId="6E0D8A87" w14:textId="0AC088D4"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4" w:history="1">
        <w:r w:rsidRPr="00044EFF">
          <w:rPr>
            <w:rStyle w:val="Hyperlink"/>
            <w:sz w:val="22"/>
            <w:szCs w:val="22"/>
          </w:rPr>
          <w:t>6.1</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Test-Driven Development</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_Toc197374414 \h </w:instrText>
        </w:r>
        <w:r w:rsidRPr="00044EFF">
          <w:rPr>
            <w:webHidden/>
            <w:sz w:val="22"/>
            <w:szCs w:val="22"/>
          </w:rPr>
        </w:r>
        <w:r w:rsidRPr="00044EFF">
          <w:rPr>
            <w:webHidden/>
            <w:sz w:val="22"/>
            <w:szCs w:val="22"/>
          </w:rPr>
          <w:fldChar w:fldCharType="separate"/>
        </w:r>
        <w:r w:rsidR="001663A7">
          <w:rPr>
            <w:noProof/>
            <w:webHidden/>
            <w:sz w:val="22"/>
            <w:szCs w:val="22"/>
          </w:rPr>
          <w:t>48</w:t>
        </w:r>
        <w:r w:rsidRPr="00044EFF">
          <w:rPr>
            <w:webHidden/>
            <w:sz w:val="22"/>
            <w:szCs w:val="22"/>
          </w:rPr>
          <w:fldChar w:fldCharType="end"/>
        </w:r>
      </w:hyperlink>
    </w:p>
    <w:p w14:paraId="18885FA5" w14:textId="22004F91"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5" w:history="1">
        <w:r w:rsidRPr="00044EFF">
          <w:rPr>
            <w:rStyle w:val="Hyperlink"/>
            <w:sz w:val="22"/>
            <w:szCs w:val="22"/>
          </w:rPr>
          <w:t>6.2</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Test Coverage Table</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_Toc197374415 \h </w:instrText>
        </w:r>
        <w:r w:rsidRPr="00044EFF">
          <w:rPr>
            <w:webHidden/>
            <w:sz w:val="22"/>
            <w:szCs w:val="22"/>
          </w:rPr>
        </w:r>
        <w:r w:rsidRPr="00044EFF">
          <w:rPr>
            <w:webHidden/>
            <w:sz w:val="22"/>
            <w:szCs w:val="22"/>
          </w:rPr>
          <w:fldChar w:fldCharType="separate"/>
        </w:r>
        <w:r w:rsidR="001663A7">
          <w:rPr>
            <w:noProof/>
            <w:webHidden/>
            <w:sz w:val="22"/>
            <w:szCs w:val="22"/>
          </w:rPr>
          <w:t>48</w:t>
        </w:r>
        <w:r w:rsidRPr="00044EFF">
          <w:rPr>
            <w:webHidden/>
            <w:sz w:val="22"/>
            <w:szCs w:val="22"/>
          </w:rPr>
          <w:fldChar w:fldCharType="end"/>
        </w:r>
      </w:hyperlink>
    </w:p>
    <w:p w14:paraId="42CA077F" w14:textId="74E07424"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6" w:history="1">
        <w:r w:rsidRPr="00044EFF">
          <w:rPr>
            <w:rStyle w:val="Hyperlink"/>
            <w:sz w:val="22"/>
            <w:szCs w:val="22"/>
          </w:rPr>
          <w:t>6.3</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User Controller testing</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_Toc197374416 \h </w:instrText>
        </w:r>
        <w:r w:rsidRPr="00044EFF">
          <w:rPr>
            <w:webHidden/>
            <w:sz w:val="22"/>
            <w:szCs w:val="22"/>
          </w:rPr>
        </w:r>
        <w:r w:rsidRPr="00044EFF">
          <w:rPr>
            <w:webHidden/>
            <w:sz w:val="22"/>
            <w:szCs w:val="22"/>
          </w:rPr>
          <w:fldChar w:fldCharType="separate"/>
        </w:r>
        <w:r w:rsidR="001663A7">
          <w:rPr>
            <w:noProof/>
            <w:webHidden/>
            <w:sz w:val="22"/>
            <w:szCs w:val="22"/>
          </w:rPr>
          <w:t>49</w:t>
        </w:r>
        <w:r w:rsidRPr="00044EFF">
          <w:rPr>
            <w:webHidden/>
            <w:sz w:val="22"/>
            <w:szCs w:val="22"/>
          </w:rPr>
          <w:fldChar w:fldCharType="end"/>
        </w:r>
      </w:hyperlink>
    </w:p>
    <w:p w14:paraId="5B8E62B6" w14:textId="30F13476"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7" w:history="1">
        <w:r w:rsidRPr="00044EFF">
          <w:rPr>
            <w:rStyle w:val="Hyperlink"/>
            <w:sz w:val="22"/>
            <w:szCs w:val="22"/>
          </w:rPr>
          <w:t>6.4</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Anime Controller Testing</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_Toc197374417 \h </w:instrText>
        </w:r>
        <w:r w:rsidRPr="00044EFF">
          <w:rPr>
            <w:webHidden/>
            <w:sz w:val="22"/>
            <w:szCs w:val="22"/>
          </w:rPr>
        </w:r>
        <w:r w:rsidRPr="00044EFF">
          <w:rPr>
            <w:webHidden/>
            <w:sz w:val="22"/>
            <w:szCs w:val="22"/>
          </w:rPr>
          <w:fldChar w:fldCharType="separate"/>
        </w:r>
        <w:r w:rsidR="001663A7">
          <w:rPr>
            <w:noProof/>
            <w:webHidden/>
            <w:sz w:val="22"/>
            <w:szCs w:val="22"/>
          </w:rPr>
          <w:t>49</w:t>
        </w:r>
        <w:r w:rsidRPr="00044EFF">
          <w:rPr>
            <w:webHidden/>
            <w:sz w:val="22"/>
            <w:szCs w:val="22"/>
          </w:rPr>
          <w:fldChar w:fldCharType="end"/>
        </w:r>
      </w:hyperlink>
    </w:p>
    <w:p w14:paraId="006DB637" w14:textId="4912DA7D"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8" w:history="1">
        <w:r w:rsidRPr="00044EFF">
          <w:rPr>
            <w:rStyle w:val="Hyperlink"/>
            <w:sz w:val="22"/>
            <w:szCs w:val="22"/>
          </w:rPr>
          <w:t>6.5</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UserAnime Controller Testing</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_Toc197374418 \h </w:instrText>
        </w:r>
        <w:r w:rsidRPr="00044EFF">
          <w:rPr>
            <w:webHidden/>
            <w:sz w:val="22"/>
            <w:szCs w:val="22"/>
          </w:rPr>
        </w:r>
        <w:r w:rsidRPr="00044EFF">
          <w:rPr>
            <w:webHidden/>
            <w:sz w:val="22"/>
            <w:szCs w:val="22"/>
          </w:rPr>
          <w:fldChar w:fldCharType="separate"/>
        </w:r>
        <w:r w:rsidR="001663A7">
          <w:rPr>
            <w:noProof/>
            <w:webHidden/>
            <w:sz w:val="22"/>
            <w:szCs w:val="22"/>
          </w:rPr>
          <w:t>49</w:t>
        </w:r>
        <w:r w:rsidRPr="00044EFF">
          <w:rPr>
            <w:webHidden/>
            <w:sz w:val="22"/>
            <w:szCs w:val="22"/>
          </w:rPr>
          <w:fldChar w:fldCharType="end"/>
        </w:r>
      </w:hyperlink>
    </w:p>
    <w:p w14:paraId="0BF40425" w14:textId="157E1EA9"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19" w:history="1">
        <w:r w:rsidRPr="00044EFF">
          <w:rPr>
            <w:rStyle w:val="Hyperlink"/>
            <w:sz w:val="22"/>
            <w:szCs w:val="22"/>
          </w:rPr>
          <w:t>6.6</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Recommendation Endpoint Testing</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_Toc197374419 \h </w:instrText>
        </w:r>
        <w:r w:rsidRPr="00044EFF">
          <w:rPr>
            <w:webHidden/>
            <w:sz w:val="22"/>
            <w:szCs w:val="22"/>
          </w:rPr>
        </w:r>
        <w:r w:rsidRPr="00044EFF">
          <w:rPr>
            <w:webHidden/>
            <w:sz w:val="22"/>
            <w:szCs w:val="22"/>
          </w:rPr>
          <w:fldChar w:fldCharType="separate"/>
        </w:r>
        <w:r w:rsidR="001663A7">
          <w:rPr>
            <w:noProof/>
            <w:webHidden/>
            <w:sz w:val="22"/>
            <w:szCs w:val="22"/>
          </w:rPr>
          <w:t>49</w:t>
        </w:r>
        <w:r w:rsidRPr="00044EFF">
          <w:rPr>
            <w:webHidden/>
            <w:sz w:val="22"/>
            <w:szCs w:val="22"/>
          </w:rPr>
          <w:fldChar w:fldCharType="end"/>
        </w:r>
      </w:hyperlink>
    </w:p>
    <w:p w14:paraId="2B4FC0B5" w14:textId="7A83FEE3"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20" w:history="1">
        <w:r w:rsidRPr="00044EFF">
          <w:rPr>
            <w:rStyle w:val="Hyperlink"/>
            <w:sz w:val="22"/>
            <w:szCs w:val="22"/>
          </w:rPr>
          <w:t>6.7</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Integration and Security Testing</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_Toc197374420 \h </w:instrText>
        </w:r>
        <w:r w:rsidRPr="00044EFF">
          <w:rPr>
            <w:webHidden/>
            <w:sz w:val="22"/>
            <w:szCs w:val="22"/>
          </w:rPr>
        </w:r>
        <w:r w:rsidRPr="00044EFF">
          <w:rPr>
            <w:webHidden/>
            <w:sz w:val="22"/>
            <w:szCs w:val="22"/>
          </w:rPr>
          <w:fldChar w:fldCharType="separate"/>
        </w:r>
        <w:r w:rsidR="001663A7">
          <w:rPr>
            <w:noProof/>
            <w:webHidden/>
            <w:sz w:val="22"/>
            <w:szCs w:val="22"/>
          </w:rPr>
          <w:t>50</w:t>
        </w:r>
        <w:r w:rsidRPr="00044EFF">
          <w:rPr>
            <w:webHidden/>
            <w:sz w:val="22"/>
            <w:szCs w:val="22"/>
          </w:rPr>
          <w:fldChar w:fldCharType="end"/>
        </w:r>
      </w:hyperlink>
    </w:p>
    <w:p w14:paraId="2DA0A6C0" w14:textId="1CD00A4D"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21" w:history="1">
        <w:r w:rsidRPr="00044EFF">
          <w:rPr>
            <w:rStyle w:val="Hyperlink"/>
            <w:sz w:val="22"/>
            <w:szCs w:val="22"/>
          </w:rPr>
          <w:t>6.8</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Testing limitations</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_Toc197374421 \h </w:instrText>
        </w:r>
        <w:r w:rsidRPr="00044EFF">
          <w:rPr>
            <w:webHidden/>
            <w:sz w:val="22"/>
            <w:szCs w:val="22"/>
          </w:rPr>
        </w:r>
        <w:r w:rsidRPr="00044EFF">
          <w:rPr>
            <w:webHidden/>
            <w:sz w:val="22"/>
            <w:szCs w:val="22"/>
          </w:rPr>
          <w:fldChar w:fldCharType="separate"/>
        </w:r>
        <w:r w:rsidR="001663A7">
          <w:rPr>
            <w:noProof/>
            <w:webHidden/>
            <w:sz w:val="22"/>
            <w:szCs w:val="22"/>
          </w:rPr>
          <w:t>50</w:t>
        </w:r>
        <w:r w:rsidRPr="00044EFF">
          <w:rPr>
            <w:webHidden/>
            <w:sz w:val="22"/>
            <w:szCs w:val="22"/>
          </w:rPr>
          <w:fldChar w:fldCharType="end"/>
        </w:r>
      </w:hyperlink>
    </w:p>
    <w:p w14:paraId="0729DE6B" w14:textId="39F8E1D6"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22" w:history="1">
        <w:r w:rsidRPr="00044EFF">
          <w:rPr>
            <w:rStyle w:val="Hyperlink"/>
            <w:rFonts w:cs="Arial"/>
            <w:szCs w:val="22"/>
          </w:rPr>
          <w:t>Chapter 7:</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Evaluation</w:t>
        </w:r>
        <w:r w:rsidRPr="00044EFF">
          <w:rPr>
            <w:webHidden/>
            <w:szCs w:val="22"/>
          </w:rPr>
          <w:tab/>
        </w:r>
        <w:r w:rsidRPr="00044EFF">
          <w:rPr>
            <w:webHidden/>
            <w:szCs w:val="22"/>
          </w:rPr>
          <w:fldChar w:fldCharType="begin"/>
        </w:r>
        <w:r w:rsidRPr="00044EFF">
          <w:rPr>
            <w:webHidden/>
            <w:szCs w:val="22"/>
          </w:rPr>
          <w:instrText xml:space="preserve"> PAGEREF _Toc197374422 \h </w:instrText>
        </w:r>
        <w:r w:rsidRPr="00044EFF">
          <w:rPr>
            <w:webHidden/>
            <w:szCs w:val="22"/>
          </w:rPr>
        </w:r>
        <w:r w:rsidRPr="00044EFF">
          <w:rPr>
            <w:webHidden/>
            <w:szCs w:val="22"/>
          </w:rPr>
          <w:fldChar w:fldCharType="separate"/>
        </w:r>
        <w:r w:rsidR="001663A7">
          <w:rPr>
            <w:noProof/>
            <w:webHidden/>
            <w:szCs w:val="22"/>
          </w:rPr>
          <w:t>51</w:t>
        </w:r>
        <w:r w:rsidRPr="00044EFF">
          <w:rPr>
            <w:webHidden/>
            <w:szCs w:val="22"/>
          </w:rPr>
          <w:fldChar w:fldCharType="end"/>
        </w:r>
      </w:hyperlink>
    </w:p>
    <w:p w14:paraId="6C4675B7" w14:textId="4601B7A1"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23" w:history="1">
        <w:r w:rsidRPr="00044EFF">
          <w:rPr>
            <w:rStyle w:val="Hyperlink"/>
            <w:sz w:val="22"/>
            <w:szCs w:val="22"/>
          </w:rPr>
          <w:t>7.1</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Requirements Testing</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_Toc197374423 \h </w:instrText>
        </w:r>
        <w:r w:rsidRPr="00044EFF">
          <w:rPr>
            <w:webHidden/>
            <w:sz w:val="22"/>
            <w:szCs w:val="22"/>
          </w:rPr>
        </w:r>
        <w:r w:rsidRPr="00044EFF">
          <w:rPr>
            <w:webHidden/>
            <w:sz w:val="22"/>
            <w:szCs w:val="22"/>
          </w:rPr>
          <w:fldChar w:fldCharType="separate"/>
        </w:r>
        <w:r w:rsidR="001663A7">
          <w:rPr>
            <w:noProof/>
            <w:webHidden/>
            <w:sz w:val="22"/>
            <w:szCs w:val="22"/>
          </w:rPr>
          <w:t>51</w:t>
        </w:r>
        <w:r w:rsidRPr="00044EFF">
          <w:rPr>
            <w:webHidden/>
            <w:sz w:val="22"/>
            <w:szCs w:val="22"/>
          </w:rPr>
          <w:fldChar w:fldCharType="end"/>
        </w:r>
      </w:hyperlink>
    </w:p>
    <w:p w14:paraId="661ED092" w14:textId="3DFB960F"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24" w:history="1">
        <w:r w:rsidRPr="00044EFF">
          <w:rPr>
            <w:rStyle w:val="Hyperlink"/>
            <w:sz w:val="22"/>
            <w:szCs w:val="22"/>
          </w:rPr>
          <w:t>7.2</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Evaluation of Recommendation System</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_Toc197374424 \h </w:instrText>
        </w:r>
        <w:r w:rsidRPr="00044EFF">
          <w:rPr>
            <w:webHidden/>
            <w:sz w:val="22"/>
            <w:szCs w:val="22"/>
          </w:rPr>
          <w:fldChar w:fldCharType="separate"/>
        </w:r>
        <w:r w:rsidR="001663A7">
          <w:rPr>
            <w:b/>
            <w:bCs/>
            <w:noProof/>
            <w:webHidden/>
            <w:sz w:val="22"/>
            <w:szCs w:val="22"/>
            <w:lang w:val="en-US"/>
          </w:rPr>
          <w:t>Error! Bookmark not defined.</w:t>
        </w:r>
        <w:r w:rsidRPr="00044EFF">
          <w:rPr>
            <w:webHidden/>
            <w:sz w:val="22"/>
            <w:szCs w:val="22"/>
          </w:rPr>
          <w:fldChar w:fldCharType="end"/>
        </w:r>
      </w:hyperlink>
    </w:p>
    <w:p w14:paraId="4734669A" w14:textId="7C8E6636"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25" w:history="1">
        <w:r w:rsidRPr="00044EFF">
          <w:rPr>
            <w:rStyle w:val="Hyperlink"/>
            <w:rFonts w:cs="Arial"/>
            <w:szCs w:val="22"/>
          </w:rPr>
          <w:t>Chapter 8:</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Conclusion</w:t>
        </w:r>
        <w:r w:rsidRPr="00044EFF">
          <w:rPr>
            <w:webHidden/>
            <w:szCs w:val="22"/>
          </w:rPr>
          <w:tab/>
        </w:r>
        <w:r w:rsidRPr="00044EFF">
          <w:rPr>
            <w:webHidden/>
            <w:szCs w:val="22"/>
          </w:rPr>
          <w:fldChar w:fldCharType="begin"/>
        </w:r>
        <w:r w:rsidRPr="00044EFF">
          <w:rPr>
            <w:webHidden/>
            <w:szCs w:val="22"/>
          </w:rPr>
          <w:instrText xml:space="preserve"> PAGEREF _Toc197374425 \h </w:instrText>
        </w:r>
        <w:r w:rsidRPr="00044EFF">
          <w:rPr>
            <w:webHidden/>
            <w:szCs w:val="22"/>
          </w:rPr>
        </w:r>
        <w:r w:rsidRPr="00044EFF">
          <w:rPr>
            <w:webHidden/>
            <w:szCs w:val="22"/>
          </w:rPr>
          <w:fldChar w:fldCharType="separate"/>
        </w:r>
        <w:r w:rsidR="001663A7">
          <w:rPr>
            <w:noProof/>
            <w:webHidden/>
            <w:szCs w:val="22"/>
          </w:rPr>
          <w:t>56</w:t>
        </w:r>
        <w:r w:rsidRPr="00044EFF">
          <w:rPr>
            <w:webHidden/>
            <w:szCs w:val="22"/>
          </w:rPr>
          <w:fldChar w:fldCharType="end"/>
        </w:r>
      </w:hyperlink>
    </w:p>
    <w:p w14:paraId="4050FB8F" w14:textId="1919C986"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26" w:history="1">
        <w:r w:rsidRPr="00044EFF">
          <w:rPr>
            <w:rStyle w:val="Hyperlink"/>
            <w:sz w:val="22"/>
            <w:szCs w:val="22"/>
          </w:rPr>
          <w:t>8.1</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Project Evaluation</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_Toc197374426 \h </w:instrText>
        </w:r>
        <w:r w:rsidRPr="00044EFF">
          <w:rPr>
            <w:webHidden/>
            <w:sz w:val="22"/>
            <w:szCs w:val="22"/>
          </w:rPr>
        </w:r>
        <w:r w:rsidRPr="00044EFF">
          <w:rPr>
            <w:webHidden/>
            <w:sz w:val="22"/>
            <w:szCs w:val="22"/>
          </w:rPr>
          <w:fldChar w:fldCharType="separate"/>
        </w:r>
        <w:r w:rsidR="001663A7">
          <w:rPr>
            <w:noProof/>
            <w:webHidden/>
            <w:sz w:val="22"/>
            <w:szCs w:val="22"/>
          </w:rPr>
          <w:t>56</w:t>
        </w:r>
        <w:r w:rsidRPr="00044EFF">
          <w:rPr>
            <w:webHidden/>
            <w:sz w:val="22"/>
            <w:szCs w:val="22"/>
          </w:rPr>
          <w:fldChar w:fldCharType="end"/>
        </w:r>
      </w:hyperlink>
    </w:p>
    <w:p w14:paraId="7DCF8013" w14:textId="0A7A3BC2" w:rsidR="002F5467" w:rsidRPr="00044EFF" w:rsidRDefault="002F5467">
      <w:pPr>
        <w:pStyle w:val="TOC2"/>
        <w:rPr>
          <w:rFonts w:asciiTheme="minorHAnsi" w:eastAsiaTheme="minorEastAsia" w:hAnsiTheme="minorHAnsi" w:cstheme="minorBidi"/>
          <w:kern w:val="2"/>
          <w:sz w:val="22"/>
          <w:szCs w:val="22"/>
          <w:lang w:eastAsia="en-GB"/>
          <w14:ligatures w14:val="standardContextual"/>
        </w:rPr>
      </w:pPr>
      <w:hyperlink w:anchor="_Toc197374427" w:history="1">
        <w:r w:rsidRPr="00044EFF">
          <w:rPr>
            <w:rStyle w:val="Hyperlink"/>
            <w:sz w:val="22"/>
            <w:szCs w:val="22"/>
          </w:rPr>
          <w:t>8.2</w:t>
        </w:r>
        <w:r w:rsidRPr="00044EFF">
          <w:rPr>
            <w:rFonts w:asciiTheme="minorHAnsi" w:eastAsiaTheme="minorEastAsia" w:hAnsiTheme="minorHAnsi" w:cstheme="minorBidi"/>
            <w:kern w:val="2"/>
            <w:sz w:val="22"/>
            <w:szCs w:val="22"/>
            <w:lang w:eastAsia="en-GB"/>
            <w14:ligatures w14:val="standardContextual"/>
          </w:rPr>
          <w:tab/>
        </w:r>
        <w:r w:rsidRPr="00044EFF">
          <w:rPr>
            <w:rStyle w:val="Hyperlink"/>
            <w:sz w:val="22"/>
            <w:szCs w:val="22"/>
          </w:rPr>
          <w:t>Further Work</w:t>
        </w:r>
        <w:r w:rsidRPr="00044EFF">
          <w:rPr>
            <w:webHidden/>
            <w:sz w:val="22"/>
            <w:szCs w:val="22"/>
          </w:rPr>
          <w:tab/>
        </w:r>
        <w:r w:rsidRPr="00044EFF">
          <w:rPr>
            <w:webHidden/>
            <w:sz w:val="22"/>
            <w:szCs w:val="22"/>
          </w:rPr>
          <w:fldChar w:fldCharType="begin"/>
        </w:r>
        <w:r w:rsidRPr="00044EFF">
          <w:rPr>
            <w:webHidden/>
            <w:sz w:val="22"/>
            <w:szCs w:val="22"/>
          </w:rPr>
          <w:instrText xml:space="preserve"> PAGEREF _Toc197374427 \h </w:instrText>
        </w:r>
        <w:r w:rsidRPr="00044EFF">
          <w:rPr>
            <w:webHidden/>
            <w:sz w:val="22"/>
            <w:szCs w:val="22"/>
          </w:rPr>
        </w:r>
        <w:r w:rsidRPr="00044EFF">
          <w:rPr>
            <w:webHidden/>
            <w:sz w:val="22"/>
            <w:szCs w:val="22"/>
          </w:rPr>
          <w:fldChar w:fldCharType="separate"/>
        </w:r>
        <w:r w:rsidR="001663A7">
          <w:rPr>
            <w:noProof/>
            <w:webHidden/>
            <w:sz w:val="22"/>
            <w:szCs w:val="22"/>
          </w:rPr>
          <w:t>56</w:t>
        </w:r>
        <w:r w:rsidRPr="00044EFF">
          <w:rPr>
            <w:webHidden/>
            <w:sz w:val="22"/>
            <w:szCs w:val="22"/>
          </w:rPr>
          <w:fldChar w:fldCharType="end"/>
        </w:r>
      </w:hyperlink>
    </w:p>
    <w:p w14:paraId="1C716505" w14:textId="28151279" w:rsidR="002F5467" w:rsidRPr="00044EFF" w:rsidRDefault="002F5467">
      <w:pPr>
        <w:pStyle w:val="TOC1"/>
        <w:tabs>
          <w:tab w:val="left" w:pos="1320"/>
        </w:tabs>
        <w:rPr>
          <w:rFonts w:asciiTheme="minorHAnsi" w:eastAsiaTheme="minorEastAsia" w:hAnsiTheme="minorHAnsi" w:cstheme="minorBidi"/>
          <w:bCs w:val="0"/>
          <w:kern w:val="2"/>
          <w:szCs w:val="22"/>
          <w:lang w:eastAsia="en-GB"/>
          <w14:ligatures w14:val="standardContextual"/>
        </w:rPr>
      </w:pPr>
      <w:hyperlink w:anchor="_Toc197374428" w:history="1">
        <w:r w:rsidRPr="00044EFF">
          <w:rPr>
            <w:rStyle w:val="Hyperlink"/>
            <w:rFonts w:cs="Arial"/>
            <w:szCs w:val="22"/>
          </w:rPr>
          <w:t>Chapter 9:</w:t>
        </w:r>
        <w:r w:rsidRPr="00044EFF">
          <w:rPr>
            <w:rFonts w:asciiTheme="minorHAnsi" w:eastAsiaTheme="minorEastAsia" w:hAnsiTheme="minorHAnsi" w:cstheme="minorBidi"/>
            <w:bCs w:val="0"/>
            <w:kern w:val="2"/>
            <w:szCs w:val="22"/>
            <w:lang w:eastAsia="en-GB"/>
            <w14:ligatures w14:val="standardContextual"/>
          </w:rPr>
          <w:tab/>
        </w:r>
        <w:r w:rsidRPr="00044EFF">
          <w:rPr>
            <w:rStyle w:val="Hyperlink"/>
            <w:szCs w:val="22"/>
          </w:rPr>
          <w:t>References</w:t>
        </w:r>
        <w:r w:rsidRPr="00044EFF">
          <w:rPr>
            <w:webHidden/>
            <w:szCs w:val="22"/>
          </w:rPr>
          <w:tab/>
        </w:r>
        <w:r w:rsidRPr="00044EFF">
          <w:rPr>
            <w:webHidden/>
            <w:szCs w:val="22"/>
          </w:rPr>
          <w:fldChar w:fldCharType="begin"/>
        </w:r>
        <w:r w:rsidRPr="00044EFF">
          <w:rPr>
            <w:webHidden/>
            <w:szCs w:val="22"/>
          </w:rPr>
          <w:instrText xml:space="preserve"> PAGEREF _Toc197374428 \h </w:instrText>
        </w:r>
        <w:r w:rsidRPr="00044EFF">
          <w:rPr>
            <w:webHidden/>
            <w:szCs w:val="22"/>
          </w:rPr>
        </w:r>
        <w:r w:rsidRPr="00044EFF">
          <w:rPr>
            <w:webHidden/>
            <w:szCs w:val="22"/>
          </w:rPr>
          <w:fldChar w:fldCharType="separate"/>
        </w:r>
        <w:r w:rsidR="001663A7">
          <w:rPr>
            <w:noProof/>
            <w:webHidden/>
            <w:szCs w:val="22"/>
          </w:rPr>
          <w:t>57</w:t>
        </w:r>
        <w:r w:rsidRPr="00044EFF">
          <w:rPr>
            <w:webHidden/>
            <w:szCs w:val="22"/>
          </w:rPr>
          <w:fldChar w:fldCharType="end"/>
        </w:r>
      </w:hyperlink>
    </w:p>
    <w:p w14:paraId="22C61E41" w14:textId="453D3E11" w:rsidR="00A71E82" w:rsidRPr="00044EFF" w:rsidRDefault="00E373AC" w:rsidP="00681A51">
      <w:pPr>
        <w:jc w:val="left"/>
        <w:sectPr w:rsidR="00A71E82" w:rsidRPr="00044EFF" w:rsidSect="00122330">
          <w:headerReference w:type="default" r:id="rId10"/>
          <w:footerReference w:type="default" r:id="rId11"/>
          <w:pgSz w:w="11907" w:h="16839" w:code="9"/>
          <w:pgMar w:top="1418" w:right="1418" w:bottom="1134" w:left="1701" w:header="567" w:footer="720" w:gutter="0"/>
          <w:cols w:space="720"/>
          <w:docGrid w:linePitch="360"/>
        </w:sectPr>
      </w:pPr>
      <w:r w:rsidRPr="00044EFF">
        <w:rPr>
          <w:szCs w:val="22"/>
        </w:rPr>
        <w:fldChar w:fldCharType="end"/>
      </w:r>
      <w:bookmarkStart w:id="1" w:name="_Toc22034053"/>
      <w:bookmarkStart w:id="2" w:name="_Toc22034087"/>
      <w:bookmarkEnd w:id="0"/>
    </w:p>
    <w:p w14:paraId="2583736A" w14:textId="77777777" w:rsidR="003A7952" w:rsidRPr="00044EFF" w:rsidRDefault="003A7952">
      <w:pPr>
        <w:pStyle w:val="Heading1"/>
      </w:pPr>
      <w:bookmarkStart w:id="3" w:name="_Toc22035395"/>
      <w:bookmarkStart w:id="4" w:name="_Toc22116029"/>
      <w:bookmarkStart w:id="5" w:name="_Toc22116153"/>
      <w:bookmarkStart w:id="6" w:name="_Toc22116163"/>
      <w:bookmarkStart w:id="7" w:name="_Toc197374397"/>
      <w:r w:rsidRPr="00044EFF">
        <w:lastRenderedPageBreak/>
        <w:t>Introduction</w:t>
      </w:r>
      <w:bookmarkEnd w:id="1"/>
      <w:bookmarkEnd w:id="2"/>
      <w:bookmarkEnd w:id="3"/>
      <w:bookmarkEnd w:id="4"/>
      <w:bookmarkEnd w:id="5"/>
      <w:bookmarkEnd w:id="6"/>
      <w:bookmarkEnd w:id="7"/>
    </w:p>
    <w:p w14:paraId="0261439B" w14:textId="6096ED8D" w:rsidR="001976CA" w:rsidRPr="00044EFF" w:rsidRDefault="002F5467" w:rsidP="001976CA">
      <w:pPr>
        <w:pStyle w:val="Heading2"/>
      </w:pPr>
      <w:bookmarkStart w:id="8" w:name="_Toc197374398"/>
      <w:r w:rsidRPr="00044EFF">
        <w:t xml:space="preserve">  </w:t>
      </w:r>
      <w:r w:rsidR="00681A51" w:rsidRPr="00044EFF">
        <w:t>Background</w:t>
      </w:r>
      <w:bookmarkEnd w:id="8"/>
    </w:p>
    <w:p w14:paraId="101E4ECE" w14:textId="1EA48DEE" w:rsidR="6C256EB5" w:rsidRPr="00044EFF" w:rsidRDefault="6C256EB5" w:rsidP="68C7B043">
      <w:pPr>
        <w:spacing w:line="259" w:lineRule="auto"/>
        <w:rPr>
          <w:rFonts w:eastAsia="Arial" w:cs="Arial"/>
          <w:szCs w:val="22"/>
        </w:rPr>
      </w:pPr>
      <w:r w:rsidRPr="00044EFF">
        <w:rPr>
          <w:rFonts w:eastAsia="Arial" w:cs="Arial"/>
          <w:szCs w:val="22"/>
        </w:rPr>
        <w:t>Evident in the immense increase in revenue of Japan's animation industry</w:t>
      </w:r>
      <w:r w:rsidR="36769C63" w:rsidRPr="00044EFF">
        <w:rPr>
          <w:rFonts w:eastAsia="Arial" w:cs="Arial"/>
          <w:szCs w:val="22"/>
        </w:rPr>
        <w:t>—</w:t>
      </w:r>
      <w:r w:rsidR="65059F29" w:rsidRPr="00044EFF">
        <w:rPr>
          <w:rFonts w:eastAsia="Arial" w:cs="Arial"/>
          <w:szCs w:val="22"/>
        </w:rPr>
        <w:t>the home and leading exp</w:t>
      </w:r>
      <w:r w:rsidR="7380894E" w:rsidRPr="00044EFF">
        <w:rPr>
          <w:rFonts w:eastAsia="Arial" w:cs="Arial"/>
          <w:szCs w:val="22"/>
        </w:rPr>
        <w:t xml:space="preserve">orter </w:t>
      </w:r>
      <w:r w:rsidR="65059F29" w:rsidRPr="00044EFF">
        <w:rPr>
          <w:rFonts w:eastAsia="Arial" w:cs="Arial"/>
          <w:szCs w:val="22"/>
        </w:rPr>
        <w:t>of anime</w:t>
      </w:r>
      <w:r w:rsidR="6C0C9E80" w:rsidRPr="00044EFF">
        <w:rPr>
          <w:rFonts w:eastAsia="Arial" w:cs="Arial"/>
          <w:szCs w:val="22"/>
        </w:rPr>
        <w:t>—</w:t>
      </w:r>
      <w:r w:rsidRPr="00044EFF">
        <w:rPr>
          <w:rFonts w:eastAsia="Arial" w:cs="Arial"/>
          <w:szCs w:val="22"/>
        </w:rPr>
        <w:t>wh</w:t>
      </w:r>
      <w:r w:rsidR="755512FF" w:rsidRPr="00044EFF">
        <w:rPr>
          <w:rFonts w:eastAsia="Arial" w:cs="Arial"/>
          <w:szCs w:val="22"/>
        </w:rPr>
        <w:t>ich</w:t>
      </w:r>
      <w:r w:rsidRPr="00044EFF">
        <w:rPr>
          <w:rFonts w:eastAsia="Arial" w:cs="Arial"/>
          <w:szCs w:val="22"/>
        </w:rPr>
        <w:t xml:space="preserve"> it exceeded ¥2.93 trillion in 2022 </w:t>
      </w:r>
      <w:r w:rsidR="58E594F0" w:rsidRPr="00044EFF">
        <w:rPr>
          <w:rFonts w:eastAsia="Arial" w:cs="Arial"/>
          <w:szCs w:val="22"/>
        </w:rPr>
        <w:t>(</w:t>
      </w:r>
      <w:r w:rsidRPr="00044EFF">
        <w:rPr>
          <w:rFonts w:eastAsia="Arial" w:cs="Arial"/>
          <w:szCs w:val="22"/>
        </w:rPr>
        <w:t>more than a 100 percent increase from 2013</w:t>
      </w:r>
      <w:r w:rsidR="002F5467" w:rsidRPr="00044EFF">
        <w:rPr>
          <w:rFonts w:eastAsia="Arial" w:cs="Arial"/>
          <w:szCs w:val="22"/>
        </w:rPr>
        <w:t xml:space="preserve"> </w:t>
      </w:r>
      <w:r w:rsidR="6D40B8CE" w:rsidRPr="00044EFF">
        <w:rPr>
          <w:rFonts w:eastAsia="Arial" w:cs="Arial"/>
          <w:szCs w:val="22"/>
        </w:rPr>
        <w:t>[1]</w:t>
      </w:r>
      <w:r w:rsidR="7C2B4F7C" w:rsidRPr="00044EFF">
        <w:rPr>
          <w:rFonts w:eastAsia="Arial" w:cs="Arial"/>
          <w:szCs w:val="22"/>
        </w:rPr>
        <w:t>)</w:t>
      </w:r>
      <w:r w:rsidRPr="00044EFF">
        <w:rPr>
          <w:rFonts w:eastAsia="Arial" w:cs="Arial"/>
          <w:szCs w:val="22"/>
        </w:rPr>
        <w:t xml:space="preserve">, alongside a daily </w:t>
      </w:r>
      <w:r w:rsidR="6DB9FECC" w:rsidRPr="00044EFF">
        <w:rPr>
          <w:rFonts w:eastAsia="Arial" w:cs="Arial"/>
          <w:szCs w:val="22"/>
        </w:rPr>
        <w:t>eight-thousand-member</w:t>
      </w:r>
      <w:r w:rsidRPr="00044EFF">
        <w:rPr>
          <w:rFonts w:eastAsia="Arial" w:cs="Arial"/>
          <w:szCs w:val="22"/>
        </w:rPr>
        <w:t xml:space="preserve"> increase in Reddit’s r/anime </w:t>
      </w:r>
      <w:r w:rsidR="65C7CEB5" w:rsidRPr="00044EFF">
        <w:rPr>
          <w:rFonts w:eastAsia="Arial" w:cs="Arial"/>
          <w:szCs w:val="22"/>
        </w:rPr>
        <w:t>community [</w:t>
      </w:r>
      <w:r w:rsidR="5A6B7ACB" w:rsidRPr="00044EFF">
        <w:rPr>
          <w:rFonts w:eastAsia="Arial" w:cs="Arial"/>
          <w:szCs w:val="22"/>
        </w:rPr>
        <w:t>2</w:t>
      </w:r>
      <w:r w:rsidR="2FECC338" w:rsidRPr="00044EFF">
        <w:rPr>
          <w:rFonts w:eastAsia="Arial" w:cs="Arial"/>
          <w:szCs w:val="22"/>
        </w:rPr>
        <w:t>, 3</w:t>
      </w:r>
      <w:r w:rsidR="5A6B7ACB" w:rsidRPr="00044EFF">
        <w:rPr>
          <w:rFonts w:eastAsia="Arial" w:cs="Arial"/>
          <w:szCs w:val="22"/>
        </w:rPr>
        <w:t>]</w:t>
      </w:r>
      <w:r w:rsidRPr="00044EFF">
        <w:rPr>
          <w:rFonts w:eastAsia="Arial" w:cs="Arial"/>
          <w:szCs w:val="22"/>
        </w:rPr>
        <w:t>. Anime to global audiences is a growing importance, yet current platforms lack cohesive tools to fully cater to this surge of new users and optimi</w:t>
      </w:r>
      <w:r w:rsidR="0052035F">
        <w:rPr>
          <w:rFonts w:eastAsia="Arial" w:cs="Arial"/>
          <w:szCs w:val="22"/>
        </w:rPr>
        <w:t>s</w:t>
      </w:r>
      <w:r w:rsidRPr="00044EFF">
        <w:rPr>
          <w:rFonts w:eastAsia="Arial" w:cs="Arial"/>
          <w:szCs w:val="22"/>
        </w:rPr>
        <w:t>e how to keep as many of them as possible engaged.</w:t>
      </w:r>
    </w:p>
    <w:p w14:paraId="7C9FF243" w14:textId="411088F1" w:rsidR="6C256EB5" w:rsidRPr="00044EFF" w:rsidRDefault="6C256EB5" w:rsidP="26660E89">
      <w:pPr>
        <w:spacing w:line="259" w:lineRule="auto"/>
      </w:pPr>
      <w:r w:rsidRPr="00044EFF">
        <w:rPr>
          <w:rFonts w:eastAsia="Arial" w:cs="Arial"/>
          <w:szCs w:val="22"/>
        </w:rPr>
        <w:t>Empirical evidence around the need for personali</w:t>
      </w:r>
      <w:r w:rsidR="0052035F">
        <w:rPr>
          <w:rFonts w:eastAsia="Arial" w:cs="Arial"/>
          <w:szCs w:val="22"/>
        </w:rPr>
        <w:t>s</w:t>
      </w:r>
      <w:r w:rsidRPr="00044EFF">
        <w:rPr>
          <w:rFonts w:eastAsia="Arial" w:cs="Arial"/>
          <w:szCs w:val="22"/>
        </w:rPr>
        <w:t>ed engagement in member retention within hobby-based communities has arisen. The failure to personali</w:t>
      </w:r>
      <w:r w:rsidR="002F5467" w:rsidRPr="00044EFF">
        <w:rPr>
          <w:rFonts w:eastAsia="Arial" w:cs="Arial"/>
          <w:szCs w:val="22"/>
        </w:rPr>
        <w:t>s</w:t>
      </w:r>
      <w:r w:rsidRPr="00044EFF">
        <w:rPr>
          <w:rFonts w:eastAsia="Arial" w:cs="Arial"/>
          <w:szCs w:val="22"/>
        </w:rPr>
        <w:t>e and centrali</w:t>
      </w:r>
      <w:r w:rsidR="002F5467" w:rsidRPr="00044EFF">
        <w:rPr>
          <w:rFonts w:eastAsia="Arial" w:cs="Arial"/>
          <w:szCs w:val="22"/>
        </w:rPr>
        <w:t>s</w:t>
      </w:r>
      <w:r w:rsidRPr="00044EFF">
        <w:rPr>
          <w:rFonts w:eastAsia="Arial" w:cs="Arial"/>
          <w:szCs w:val="22"/>
        </w:rPr>
        <w:t>e experiences is resulting in frustration, as users are forced to navigate between often cluttered or fragmented services. The clutter leads to information overloads and an overall lack of appeal. The fragmentation often leads to "platform fatigue"</w:t>
      </w:r>
      <w:r w:rsidR="002F5467" w:rsidRPr="00044EFF">
        <w:rPr>
          <w:rFonts w:eastAsia="Arial" w:cs="Arial"/>
          <w:szCs w:val="22"/>
        </w:rPr>
        <w:t xml:space="preserve"> </w:t>
      </w:r>
      <w:r w:rsidR="18BFCED2" w:rsidRPr="00044EFF">
        <w:rPr>
          <w:rFonts w:eastAsia="Arial" w:cs="Arial"/>
          <w:szCs w:val="22"/>
        </w:rPr>
        <w:t>[</w:t>
      </w:r>
      <w:r w:rsidR="6AE66D61" w:rsidRPr="00044EFF">
        <w:rPr>
          <w:rFonts w:eastAsia="Arial" w:cs="Arial"/>
          <w:szCs w:val="22"/>
        </w:rPr>
        <w:t>4</w:t>
      </w:r>
      <w:r w:rsidR="18BFCED2" w:rsidRPr="00044EFF">
        <w:rPr>
          <w:rFonts w:eastAsia="Arial" w:cs="Arial"/>
          <w:szCs w:val="22"/>
        </w:rPr>
        <w:t>]</w:t>
      </w:r>
      <w:r w:rsidRPr="00044EFF">
        <w:rPr>
          <w:rFonts w:eastAsia="Arial" w:cs="Arial"/>
          <w:szCs w:val="22"/>
        </w:rPr>
        <w:t>, a phenomenon observed in multiple online communities where users become disinterested due to inefficiencies in both discovery and engagement</w:t>
      </w:r>
      <w:r w:rsidR="002F5467" w:rsidRPr="00044EFF">
        <w:rPr>
          <w:rFonts w:eastAsia="Arial" w:cs="Arial"/>
          <w:szCs w:val="22"/>
        </w:rPr>
        <w:t>.</w:t>
      </w:r>
      <w:r w:rsidRPr="00044EFF">
        <w:rPr>
          <w:rFonts w:eastAsia="Arial" w:cs="Arial"/>
          <w:szCs w:val="22"/>
        </w:rPr>
        <w:t xml:space="preserve"> ‘</w:t>
      </w:r>
      <w:r w:rsidR="002F5467" w:rsidRPr="00044EFF">
        <w:rPr>
          <w:rFonts w:eastAsia="Arial" w:cs="Arial"/>
          <w:szCs w:val="22"/>
        </w:rPr>
        <w:t>Y</w:t>
      </w:r>
      <w:r w:rsidRPr="00044EFF">
        <w:rPr>
          <w:rFonts w:eastAsia="Arial" w:cs="Arial"/>
          <w:szCs w:val="22"/>
        </w:rPr>
        <w:t>ou need to divide your time and attention between different windows, screens, data sources, files, alerts, monitors, programs, etc. There are just too many places to go and too many windows to check’. “Figuring out which tools to use for which purpose is also a problem. There is overlapping functionality between many of these tools”.</w:t>
      </w:r>
    </w:p>
    <w:p w14:paraId="5E86E8A5" w14:textId="0D30CB51" w:rsidR="6C256EB5" w:rsidRPr="00044EFF" w:rsidRDefault="6C256EB5" w:rsidP="68C7B043">
      <w:pPr>
        <w:spacing w:line="259" w:lineRule="auto"/>
        <w:rPr>
          <w:rFonts w:eastAsia="Arial" w:cs="Arial"/>
          <w:szCs w:val="22"/>
        </w:rPr>
      </w:pPr>
      <w:r w:rsidRPr="00044EFF">
        <w:rPr>
          <w:rFonts w:eastAsia="Arial" w:cs="Arial"/>
          <w:szCs w:val="22"/>
        </w:rPr>
        <w:t>Cohen’s</w:t>
      </w:r>
      <w:r w:rsidR="001773F3" w:rsidRPr="00044EFF">
        <w:rPr>
          <w:rFonts w:eastAsia="Arial" w:cs="Arial"/>
          <w:szCs w:val="22"/>
        </w:rPr>
        <w:t xml:space="preserve"> et al. [4]</w:t>
      </w:r>
      <w:r w:rsidRPr="00044EFF">
        <w:rPr>
          <w:rFonts w:eastAsia="Arial" w:cs="Arial"/>
          <w:szCs w:val="22"/>
        </w:rPr>
        <w:t xml:space="preserve"> additional words also support my argument as I allude to the platforms currently in place; MyAnimeList.net</w:t>
      </w:r>
      <w:r w:rsidR="4AD26AEB" w:rsidRPr="00044EFF">
        <w:rPr>
          <w:rFonts w:eastAsia="Arial" w:cs="Arial"/>
          <w:szCs w:val="22"/>
        </w:rPr>
        <w:t xml:space="preserve"> [5]</w:t>
      </w:r>
      <w:r w:rsidRPr="00044EFF">
        <w:rPr>
          <w:rFonts w:eastAsia="Arial" w:cs="Arial"/>
          <w:szCs w:val="22"/>
        </w:rPr>
        <w:t>, Anilist.co</w:t>
      </w:r>
      <w:r w:rsidR="4254C140" w:rsidRPr="00044EFF">
        <w:rPr>
          <w:rFonts w:eastAsia="Arial" w:cs="Arial"/>
          <w:szCs w:val="22"/>
        </w:rPr>
        <w:t xml:space="preserve"> [6]</w:t>
      </w:r>
      <w:r w:rsidRPr="00044EFF">
        <w:rPr>
          <w:rFonts w:eastAsia="Arial" w:cs="Arial"/>
          <w:szCs w:val="22"/>
        </w:rPr>
        <w:t xml:space="preserve"> and AniBrain.ai</w:t>
      </w:r>
      <w:r w:rsidR="2C15C328" w:rsidRPr="00044EFF">
        <w:rPr>
          <w:rFonts w:eastAsia="Arial" w:cs="Arial"/>
          <w:szCs w:val="22"/>
        </w:rPr>
        <w:t xml:space="preserve"> [7]</w:t>
      </w:r>
      <w:r w:rsidRPr="00044EFF">
        <w:rPr>
          <w:rFonts w:eastAsia="Arial" w:cs="Arial"/>
          <w:szCs w:val="22"/>
        </w:rPr>
        <w:t xml:space="preserve"> are all front runners in their roles each sharing attributes such as a recommendation system with each choosing a different route to its development.</w:t>
      </w:r>
    </w:p>
    <w:p w14:paraId="3C46A7F4" w14:textId="39F16246" w:rsidR="6C256EB5" w:rsidRPr="00044EFF" w:rsidRDefault="6C256EB5" w:rsidP="26660E89">
      <w:pPr>
        <w:spacing w:line="259" w:lineRule="auto"/>
      </w:pPr>
      <w:r w:rsidRPr="00044EFF">
        <w:rPr>
          <w:rFonts w:eastAsia="Arial" w:cs="Arial"/>
          <w:szCs w:val="22"/>
        </w:rPr>
        <w:t>For better insight, MyAnimeList</w:t>
      </w:r>
      <w:r w:rsidR="00562B03" w:rsidRPr="00044EFF">
        <w:rPr>
          <w:rFonts w:eastAsia="Arial" w:cs="Arial"/>
          <w:szCs w:val="22"/>
        </w:rPr>
        <w:t>.net</w:t>
      </w:r>
      <w:r w:rsidRPr="00044EFF">
        <w:rPr>
          <w:rFonts w:eastAsia="Arial" w:cs="Arial"/>
          <w:szCs w:val="22"/>
        </w:rPr>
        <w:t xml:space="preserve"> provides a variety of features offering a lot to the user but to the extent that it adds clutter to its navigability and its overall impression. AniList</w:t>
      </w:r>
      <w:r w:rsidR="00562B03" w:rsidRPr="00044EFF">
        <w:rPr>
          <w:rFonts w:eastAsia="Arial" w:cs="Arial"/>
          <w:szCs w:val="22"/>
        </w:rPr>
        <w:t>.co</w:t>
      </w:r>
      <w:r w:rsidRPr="00044EFF">
        <w:rPr>
          <w:rFonts w:eastAsia="Arial" w:cs="Arial"/>
          <w:szCs w:val="22"/>
        </w:rPr>
        <w:t xml:space="preserve"> simplifies it enabling it to emphasise the list making feature; where this platform falls short is where AniBrain</w:t>
      </w:r>
      <w:r w:rsidR="00562B03" w:rsidRPr="00044EFF">
        <w:rPr>
          <w:rFonts w:eastAsia="Arial" w:cs="Arial"/>
          <w:szCs w:val="22"/>
        </w:rPr>
        <w:t>.ai</w:t>
      </w:r>
      <w:r w:rsidRPr="00044EFF">
        <w:rPr>
          <w:rFonts w:eastAsia="Arial" w:cs="Arial"/>
          <w:szCs w:val="22"/>
        </w:rPr>
        <w:t xml:space="preserve"> excels with its ability to provide personalised </w:t>
      </w:r>
      <w:r w:rsidR="0052035F" w:rsidRPr="00044EFF">
        <w:rPr>
          <w:rFonts w:eastAsia="Arial" w:cs="Arial"/>
          <w:szCs w:val="22"/>
        </w:rPr>
        <w:t>recommendations.</w:t>
      </w:r>
    </w:p>
    <w:p w14:paraId="7876AAF4" w14:textId="77C040C1" w:rsidR="00681A51" w:rsidRPr="00044EFF" w:rsidRDefault="001773F3" w:rsidP="00681A51">
      <w:pPr>
        <w:pStyle w:val="Heading2"/>
      </w:pPr>
      <w:bookmarkStart w:id="9" w:name="_Toc197374399"/>
      <w:r w:rsidRPr="00044EFF">
        <w:t xml:space="preserve">  </w:t>
      </w:r>
      <w:r w:rsidR="00681A51" w:rsidRPr="00044EFF">
        <w:t>Problem Statement</w:t>
      </w:r>
      <w:bookmarkEnd w:id="9"/>
    </w:p>
    <w:p w14:paraId="169390D9" w14:textId="643277C4" w:rsidR="4E4CB817" w:rsidRPr="00044EFF" w:rsidRDefault="4E4CB817" w:rsidP="26660E89">
      <w:pPr>
        <w:spacing w:line="259" w:lineRule="auto"/>
      </w:pPr>
      <w:r w:rsidRPr="00044EFF">
        <w:rPr>
          <w:rFonts w:eastAsia="Arial" w:cs="Arial"/>
          <w:szCs w:val="22"/>
        </w:rPr>
        <w:t>The need for a more interactive and personali</w:t>
      </w:r>
      <w:r w:rsidR="001773F3" w:rsidRPr="00044EFF">
        <w:rPr>
          <w:rFonts w:eastAsia="Arial" w:cs="Arial"/>
          <w:szCs w:val="22"/>
        </w:rPr>
        <w:t>s</w:t>
      </w:r>
      <w:r w:rsidRPr="00044EFF">
        <w:rPr>
          <w:rFonts w:eastAsia="Arial" w:cs="Arial"/>
          <w:szCs w:val="22"/>
        </w:rPr>
        <w:t>ed experience for everyone's pastimes has become increasingly clear with the rise of numerous platforms and communities scattered across the web, each with its own angle into how it can engage users in a larger competition for their time.</w:t>
      </w:r>
    </w:p>
    <w:p w14:paraId="2546F739" w14:textId="0643A94D" w:rsidR="4E4CB817" w:rsidRPr="00044EFF" w:rsidRDefault="4E4CB817" w:rsidP="26660E89">
      <w:pPr>
        <w:spacing w:line="259" w:lineRule="auto"/>
      </w:pPr>
      <w:r w:rsidRPr="00044EFF">
        <w:rPr>
          <w:rFonts w:eastAsia="Arial" w:cs="Arial"/>
          <w:szCs w:val="22"/>
        </w:rPr>
        <w:t>Anime watchers are no exception to this problem. While their communities grow rapidly, existing platforms have failed to meet their evolving needs, often offering overengineered or even gimmicky excuses for what should be an all-in-one place for discovery, tracking and social interaction.</w:t>
      </w:r>
    </w:p>
    <w:p w14:paraId="3BB44EFD" w14:textId="05509200" w:rsidR="4E4CB817" w:rsidRPr="00044EFF" w:rsidRDefault="4E4CB817" w:rsidP="26660E89">
      <w:pPr>
        <w:spacing w:line="259" w:lineRule="auto"/>
      </w:pPr>
      <w:r w:rsidRPr="00044EFF">
        <w:rPr>
          <w:rFonts w:eastAsia="Arial" w:cs="Arial"/>
          <w:szCs w:val="22"/>
        </w:rPr>
        <w:t>A common error that arises when someone takes an interest in a hobby is figuring out where to start. Opening the door to new users is the first step to their inclusion and that’s fostered by giving them a show tailored to their desire. An impersonal recommendation not only weakens the entry process, but it diminishes their initial experiences making it less likely that they will continue exploring the hobby. It would be appropriate to respond with “this is not for me” when what has been provided for them is not recommended for them properly.</w:t>
      </w:r>
    </w:p>
    <w:p w14:paraId="5F726C3F" w14:textId="74F3B48D" w:rsidR="00681A51" w:rsidRPr="00044EFF" w:rsidRDefault="001773F3" w:rsidP="00681A51">
      <w:pPr>
        <w:pStyle w:val="Heading2"/>
      </w:pPr>
      <w:bookmarkStart w:id="10" w:name="_Toc197374400"/>
      <w:r w:rsidRPr="00044EFF">
        <w:lastRenderedPageBreak/>
        <w:t xml:space="preserve">  </w:t>
      </w:r>
      <w:r w:rsidR="00681A51" w:rsidRPr="00044EFF">
        <w:t>Aim</w:t>
      </w:r>
      <w:bookmarkEnd w:id="10"/>
    </w:p>
    <w:p w14:paraId="34A52CA4" w14:textId="682CC33C" w:rsidR="7EE8C350" w:rsidRPr="00044EFF" w:rsidRDefault="7EE8C350" w:rsidP="26660E89">
      <w:pPr>
        <w:spacing w:line="259" w:lineRule="auto"/>
      </w:pPr>
      <w:r w:rsidRPr="00044EFF">
        <w:rPr>
          <w:rFonts w:eastAsia="Arial" w:cs="Arial"/>
          <w:szCs w:val="22"/>
        </w:rPr>
        <w:t>The core aim of this project is to implement an all-in-one platform that streamlines the discovery of new shows through recommendations personali</w:t>
      </w:r>
      <w:r w:rsidR="001773F3" w:rsidRPr="00044EFF">
        <w:rPr>
          <w:rFonts w:eastAsia="Arial" w:cs="Arial"/>
          <w:szCs w:val="22"/>
        </w:rPr>
        <w:t>s</w:t>
      </w:r>
      <w:r w:rsidRPr="00044EFF">
        <w:rPr>
          <w:rFonts w:eastAsia="Arial" w:cs="Arial"/>
          <w:szCs w:val="22"/>
        </w:rPr>
        <w:t>ed to the user based on their preferences via viewing history and declared interests. This will be accompanied by key features such as customisable profiles to track and organi</w:t>
      </w:r>
      <w:r w:rsidR="0052035F">
        <w:rPr>
          <w:rFonts w:eastAsia="Arial" w:cs="Arial"/>
          <w:szCs w:val="22"/>
        </w:rPr>
        <w:t>s</w:t>
      </w:r>
      <w:r w:rsidRPr="00044EFF">
        <w:rPr>
          <w:rFonts w:eastAsia="Arial" w:cs="Arial"/>
          <w:szCs w:val="22"/>
        </w:rPr>
        <w:t>e watchlists and provide users each with a unique and engaging interface.</w:t>
      </w:r>
    </w:p>
    <w:p w14:paraId="390D29FC" w14:textId="4EA9D310" w:rsidR="7EE8C350" w:rsidRPr="00044EFF" w:rsidRDefault="7EE8C350" w:rsidP="26660E89">
      <w:pPr>
        <w:spacing w:line="259" w:lineRule="auto"/>
      </w:pPr>
      <w:r w:rsidRPr="00044EFF">
        <w:rPr>
          <w:rFonts w:eastAsia="Arial" w:cs="Arial"/>
          <w:szCs w:val="22"/>
        </w:rPr>
        <w:t>While the mentioned features are present in various existing projects, their fragmentation across the web through different platforms has left no single place where they are united thus providing a scattered user experience. This project aims to fix this issue by providing an all-</w:t>
      </w:r>
      <w:r w:rsidR="009F21E2" w:rsidRPr="00044EFF">
        <w:rPr>
          <w:rFonts w:eastAsia="Arial" w:cs="Arial"/>
          <w:szCs w:val="22"/>
        </w:rPr>
        <w:t>in-one</w:t>
      </w:r>
      <w:r w:rsidRPr="00044EFF">
        <w:rPr>
          <w:rFonts w:eastAsia="Arial" w:cs="Arial"/>
          <w:szCs w:val="22"/>
        </w:rPr>
        <w:t xml:space="preserve"> platform mitigating the issue of platform fatigue by providing a service tailored to welcoming new users while remaining comprehensive enough to meet the needs of experienced users of similar services. By consolidating discovery, tracking and customisation under a single roof Plat-Imee will also address the current inefficiency users face when constantly switching between multiple services I would label as gimmicky - each with its own or unique but isolated features.</w:t>
      </w:r>
    </w:p>
    <w:p w14:paraId="4317B97B" w14:textId="31F99123" w:rsidR="00681A51" w:rsidRPr="00044EFF" w:rsidRDefault="001773F3" w:rsidP="00681A51">
      <w:pPr>
        <w:pStyle w:val="Heading2"/>
      </w:pPr>
      <w:bookmarkStart w:id="11" w:name="_Toc197374401"/>
      <w:r w:rsidRPr="00044EFF">
        <w:t xml:space="preserve">  </w:t>
      </w:r>
      <w:r w:rsidR="00681A51" w:rsidRPr="00044EFF">
        <w:t>Objectives</w:t>
      </w:r>
      <w:bookmarkEnd w:id="11"/>
    </w:p>
    <w:p w14:paraId="018DB19E" w14:textId="2FE30008" w:rsidR="1E3F01C7" w:rsidRPr="00044EFF" w:rsidRDefault="004B3292" w:rsidP="68C7B043">
      <w:pPr>
        <w:pStyle w:val="Heading3"/>
      </w:pPr>
      <w:r w:rsidRPr="00044EFF">
        <w:t xml:space="preserve">  </w:t>
      </w:r>
      <w:r w:rsidR="57B70C16" w:rsidRPr="00044EFF">
        <w:t>Overall Aim</w:t>
      </w:r>
    </w:p>
    <w:p w14:paraId="5CAE099D" w14:textId="23B2E25B" w:rsidR="1E3F01C7" w:rsidRPr="00044EFF" w:rsidRDefault="57B70C16" w:rsidP="26660E89">
      <w:pPr>
        <w:spacing w:line="259" w:lineRule="auto"/>
      </w:pPr>
      <w:r w:rsidRPr="00044EFF">
        <w:rPr>
          <w:rFonts w:eastAsia="Arial" w:cs="Arial"/>
          <w:szCs w:val="22"/>
        </w:rPr>
        <w:t xml:space="preserve">• </w:t>
      </w:r>
      <w:r w:rsidR="001773F3" w:rsidRPr="00044EFF">
        <w:rPr>
          <w:rFonts w:eastAsia="Arial" w:cs="Arial"/>
          <w:szCs w:val="22"/>
        </w:rPr>
        <w:t>To d</w:t>
      </w:r>
      <w:r w:rsidR="1E3F01C7" w:rsidRPr="00044EFF">
        <w:rPr>
          <w:rFonts w:eastAsia="Arial" w:cs="Arial"/>
          <w:szCs w:val="22"/>
        </w:rPr>
        <w:t xml:space="preserve">esign, develop and deploy a web application that will aim </w:t>
      </w:r>
      <w:r w:rsidR="686022AB" w:rsidRPr="00044EFF">
        <w:rPr>
          <w:rFonts w:eastAsia="Arial" w:cs="Arial"/>
          <w:szCs w:val="22"/>
        </w:rPr>
        <w:t xml:space="preserve">at </w:t>
      </w:r>
      <w:r w:rsidR="1E3F01C7" w:rsidRPr="00044EFF">
        <w:rPr>
          <w:rFonts w:eastAsia="Arial" w:cs="Arial"/>
          <w:szCs w:val="22"/>
        </w:rPr>
        <w:t>streamlining the recommendation process of new anime to users and allowing them to possess their own profiles and watch lists.</w:t>
      </w:r>
    </w:p>
    <w:p w14:paraId="469771F3" w14:textId="510F2973" w:rsidR="1E3F01C7" w:rsidRPr="00044EFF" w:rsidRDefault="004B3292" w:rsidP="68C7B043">
      <w:pPr>
        <w:pStyle w:val="Heading3"/>
      </w:pPr>
      <w:r w:rsidRPr="00044EFF">
        <w:t xml:space="preserve">  </w:t>
      </w:r>
      <w:r w:rsidR="1E3F01C7" w:rsidRPr="00044EFF">
        <w:t>User profile objectives</w:t>
      </w:r>
    </w:p>
    <w:p w14:paraId="7F497D02" w14:textId="2B3A0172" w:rsidR="1E3F01C7" w:rsidRPr="00044EFF" w:rsidRDefault="1E3F01C7" w:rsidP="004B3292">
      <w:pPr>
        <w:spacing w:after="0" w:line="259" w:lineRule="auto"/>
      </w:pPr>
      <w:r w:rsidRPr="00044EFF">
        <w:rPr>
          <w:rFonts w:eastAsia="Arial" w:cs="Arial"/>
          <w:szCs w:val="22"/>
        </w:rPr>
        <w:t>• Design a database schema to hold user information on their preferences and watchlists.</w:t>
      </w:r>
    </w:p>
    <w:p w14:paraId="0EDBC3A0" w14:textId="1FEC8DF8" w:rsidR="004B3292" w:rsidRPr="00044EFF" w:rsidRDefault="1E3F01C7" w:rsidP="26660E89">
      <w:pPr>
        <w:spacing w:line="259" w:lineRule="auto"/>
        <w:rPr>
          <w:rFonts w:eastAsia="Arial" w:cs="Arial"/>
          <w:szCs w:val="22"/>
        </w:rPr>
      </w:pPr>
      <w:r w:rsidRPr="00044EFF">
        <w:rPr>
          <w:rFonts w:eastAsia="Arial" w:cs="Arial"/>
          <w:szCs w:val="22"/>
        </w:rPr>
        <w:t>• Implement an easy-to-use interface for customisation and adjustments to their watchlists.</w:t>
      </w:r>
    </w:p>
    <w:p w14:paraId="5EDB86E1" w14:textId="5029AD99" w:rsidR="1E3F01C7" w:rsidRPr="00044EFF" w:rsidRDefault="004B3292" w:rsidP="68C7B043">
      <w:pPr>
        <w:pStyle w:val="Heading3"/>
      </w:pPr>
      <w:r w:rsidRPr="00044EFF">
        <w:t xml:space="preserve">  </w:t>
      </w:r>
      <w:r w:rsidR="1E3F01C7" w:rsidRPr="00044EFF">
        <w:t>Anime recommendation system</w:t>
      </w:r>
    </w:p>
    <w:p w14:paraId="4DEFF883" w14:textId="493D317D" w:rsidR="1A847EAE" w:rsidRPr="00044EFF" w:rsidRDefault="1A847EAE" w:rsidP="68C7B043">
      <w:pPr>
        <w:spacing w:line="259" w:lineRule="auto"/>
        <w:rPr>
          <w:rFonts w:eastAsia="Arial" w:cs="Arial"/>
          <w:szCs w:val="22"/>
        </w:rPr>
      </w:pPr>
      <w:r w:rsidRPr="00044EFF">
        <w:rPr>
          <w:rFonts w:eastAsia="Arial" w:cs="Arial"/>
          <w:szCs w:val="22"/>
        </w:rPr>
        <w:t xml:space="preserve">• Research </w:t>
      </w:r>
      <w:r w:rsidR="060057AE" w:rsidRPr="00044EFF">
        <w:rPr>
          <w:rFonts w:eastAsia="Arial" w:cs="Arial"/>
          <w:szCs w:val="22"/>
        </w:rPr>
        <w:t xml:space="preserve">the various </w:t>
      </w:r>
      <w:r w:rsidRPr="00044EFF">
        <w:rPr>
          <w:rFonts w:eastAsia="Arial" w:cs="Arial"/>
          <w:szCs w:val="22"/>
        </w:rPr>
        <w:t xml:space="preserve">existing recommendation systems to better understand what </w:t>
      </w:r>
      <w:r w:rsidR="68020576" w:rsidRPr="00044EFF">
        <w:rPr>
          <w:rFonts w:eastAsia="Arial" w:cs="Arial"/>
          <w:szCs w:val="22"/>
        </w:rPr>
        <w:t>is most suitable for this project and how it can be implemented. This involves looking at existing simi</w:t>
      </w:r>
      <w:r w:rsidR="0C92253D" w:rsidRPr="00044EFF">
        <w:rPr>
          <w:rFonts w:eastAsia="Arial" w:cs="Arial"/>
          <w:szCs w:val="22"/>
        </w:rPr>
        <w:t>lar applications as well as more conceptual models that support them.</w:t>
      </w:r>
    </w:p>
    <w:p w14:paraId="49D51A79" w14:textId="64911B8E" w:rsidR="1E3F01C7" w:rsidRPr="00044EFF" w:rsidRDefault="1E3F01C7" w:rsidP="68C7B043">
      <w:pPr>
        <w:spacing w:line="259" w:lineRule="auto"/>
      </w:pPr>
      <w:r w:rsidRPr="00044EFF">
        <w:rPr>
          <w:rFonts w:eastAsia="Arial" w:cs="Arial"/>
          <w:szCs w:val="22"/>
        </w:rPr>
        <w:t>• Design a recommendation system that tracks the preferences of users and uses that data to form new recommendations.</w:t>
      </w:r>
    </w:p>
    <w:p w14:paraId="5035A871" w14:textId="5C954BF4" w:rsidR="00681A51" w:rsidRPr="00044EFF" w:rsidRDefault="004B3292" w:rsidP="00681A51">
      <w:pPr>
        <w:pStyle w:val="Heading2"/>
      </w:pPr>
      <w:bookmarkStart w:id="12" w:name="_Toc197374402"/>
      <w:r w:rsidRPr="00044EFF">
        <w:t xml:space="preserve">  </w:t>
      </w:r>
      <w:r w:rsidR="00681A51" w:rsidRPr="00044EFF">
        <w:t>Research Questions</w:t>
      </w:r>
      <w:bookmarkEnd w:id="12"/>
    </w:p>
    <w:p w14:paraId="7FDD5165" w14:textId="16AFA68B" w:rsidR="3E699898" w:rsidRPr="00044EFF" w:rsidRDefault="3E699898" w:rsidP="26660E89">
      <w:pPr>
        <w:spacing w:line="259" w:lineRule="auto"/>
      </w:pPr>
      <w:r w:rsidRPr="00044EFF">
        <w:t xml:space="preserve">The success of Plat-Imee hinges on addressing key challenges in </w:t>
      </w:r>
      <w:r w:rsidR="555D5268" w:rsidRPr="00044EFF">
        <w:t>anime discovery. T</w:t>
      </w:r>
      <w:r w:rsidR="46051BFF" w:rsidRPr="00044EFF">
        <w:t xml:space="preserve">o guide its development, I have curated several research questions </w:t>
      </w:r>
      <w:r w:rsidR="34FE6EAB" w:rsidRPr="00044EFF">
        <w:t xml:space="preserve">with a focus </w:t>
      </w:r>
      <w:r w:rsidR="44746ABB" w:rsidRPr="00044EFF">
        <w:t>on</w:t>
      </w:r>
      <w:r w:rsidR="34FE6EAB" w:rsidRPr="00044EFF">
        <w:t xml:space="preserve"> how </w:t>
      </w:r>
      <w:r w:rsidR="16FF2B23" w:rsidRPr="00044EFF">
        <w:t>personalised</w:t>
      </w:r>
      <w:r w:rsidR="34FE6EAB" w:rsidRPr="00044EFF">
        <w:t xml:space="preserve"> recommendations can improve the discovery process and how a streamlined, user-f</w:t>
      </w:r>
      <w:r w:rsidR="23EB16DF" w:rsidRPr="00044EFF">
        <w:t xml:space="preserve">riendly platform can balance simplicity and </w:t>
      </w:r>
      <w:r w:rsidR="77DF83B6" w:rsidRPr="00044EFF">
        <w:t>functionality</w:t>
      </w:r>
      <w:r w:rsidR="23EB16DF" w:rsidRPr="00044EFF">
        <w:t xml:space="preserve"> catering to both new and experienced users.</w:t>
      </w:r>
    </w:p>
    <w:p w14:paraId="413BF462" w14:textId="7FC9E77F" w:rsidR="7312CE8F" w:rsidRPr="00044EFF" w:rsidRDefault="7312CE8F" w:rsidP="26660E89">
      <w:pPr>
        <w:pStyle w:val="ListParagraph"/>
        <w:numPr>
          <w:ilvl w:val="0"/>
          <w:numId w:val="41"/>
        </w:numPr>
        <w:spacing w:line="259" w:lineRule="auto"/>
      </w:pPr>
      <w:r w:rsidRPr="00044EFF">
        <w:t>What recommendation techniques are the most effective for accurately predicting user preference</w:t>
      </w:r>
      <w:r w:rsidR="08D3ED81" w:rsidRPr="00044EFF">
        <w:t>?</w:t>
      </w:r>
    </w:p>
    <w:p w14:paraId="21B8A1DD" w14:textId="668FAF8C" w:rsidR="08D3ED81" w:rsidRPr="00044EFF" w:rsidRDefault="08D3ED81" w:rsidP="26660E89">
      <w:pPr>
        <w:pStyle w:val="ListParagraph"/>
        <w:numPr>
          <w:ilvl w:val="0"/>
          <w:numId w:val="41"/>
        </w:numPr>
        <w:spacing w:line="259" w:lineRule="auto"/>
      </w:pPr>
      <w:r w:rsidRPr="00044EFF">
        <w:t>What recommendation techniques are feasible to implement and do not require excessive effort from the user</w:t>
      </w:r>
      <w:r w:rsidR="004B3292" w:rsidRPr="00044EFF">
        <w:t>.</w:t>
      </w:r>
    </w:p>
    <w:p w14:paraId="79CC0490" w14:textId="314E7AE2" w:rsidR="7312CE8F" w:rsidRPr="00044EFF" w:rsidRDefault="7312CE8F" w:rsidP="26660E89">
      <w:pPr>
        <w:pStyle w:val="ListParagraph"/>
        <w:numPr>
          <w:ilvl w:val="0"/>
          <w:numId w:val="41"/>
        </w:numPr>
        <w:spacing w:line="259" w:lineRule="auto"/>
      </w:pPr>
      <w:r w:rsidRPr="00044EFF">
        <w:t>What design principles ensure that the platform remains approachable for newer users while catering to seasoned enthusiasts</w:t>
      </w:r>
      <w:r w:rsidR="004B3292" w:rsidRPr="00044EFF">
        <w:t>.</w:t>
      </w:r>
    </w:p>
    <w:p w14:paraId="4EDCA644" w14:textId="12EA036E" w:rsidR="00681A51" w:rsidRPr="00044EFF" w:rsidRDefault="004B3292" w:rsidP="00681A51">
      <w:pPr>
        <w:pStyle w:val="Heading2"/>
      </w:pPr>
      <w:bookmarkStart w:id="13" w:name="_Toc197374403"/>
      <w:r w:rsidRPr="00044EFF">
        <w:lastRenderedPageBreak/>
        <w:t xml:space="preserve">  </w:t>
      </w:r>
      <w:r w:rsidR="00681A51" w:rsidRPr="00044EFF">
        <w:t>Report Structure</w:t>
      </w:r>
      <w:bookmarkEnd w:id="13"/>
    </w:p>
    <w:p w14:paraId="0B82AAAC" w14:textId="01802927" w:rsidR="669BDF0B" w:rsidRPr="00044EFF" w:rsidRDefault="669BDF0B" w:rsidP="0A2223EB">
      <w:r w:rsidRPr="00044EFF">
        <w:t>The rest of this report</w:t>
      </w:r>
      <w:r w:rsidR="172DFFD6" w:rsidRPr="00044EFF">
        <w:t xml:space="preserve"> is organised to cover every aspect of this project.</w:t>
      </w:r>
    </w:p>
    <w:p w14:paraId="67BA7663" w14:textId="36924E01" w:rsidR="172DFFD6" w:rsidRPr="00044EFF" w:rsidRDefault="172DFFD6" w:rsidP="0A2223EB">
      <w:r w:rsidRPr="00044EFF">
        <w:t xml:space="preserve">Chapter 2 presents the background research including the </w:t>
      </w:r>
      <w:r w:rsidR="34C145E7" w:rsidRPr="00044EFF">
        <w:t>literature</w:t>
      </w:r>
      <w:r w:rsidRPr="00044EFF">
        <w:t xml:space="preserve"> review amongst a detailed analysis of similar applications and various recommendation systems</w:t>
      </w:r>
      <w:r w:rsidR="2E0BD653" w:rsidRPr="00044EFF">
        <w:t xml:space="preserve"> candidate to Plat-Imee</w:t>
      </w:r>
      <w:r w:rsidR="004B3292" w:rsidRPr="00044EFF">
        <w:t>.</w:t>
      </w:r>
    </w:p>
    <w:p w14:paraId="48F10AB0" w14:textId="25C75B4D" w:rsidR="266255AC" w:rsidRPr="00044EFF" w:rsidRDefault="266255AC" w:rsidP="0A2223EB">
      <w:r w:rsidRPr="00044EFF">
        <w:t>Chapter 3 outlines the systems functional and non-functional requirements, explaining what the solution needs to achieve and how it is expected to perform</w:t>
      </w:r>
      <w:r w:rsidR="004B3292" w:rsidRPr="00044EFF">
        <w:t>.</w:t>
      </w:r>
    </w:p>
    <w:p w14:paraId="598EE611" w14:textId="2FB07822" w:rsidR="266255AC" w:rsidRPr="00044EFF" w:rsidRDefault="266255AC" w:rsidP="0A2223EB">
      <w:r w:rsidRPr="00044EFF">
        <w:t xml:space="preserve">Chapter 4 details the project plan, </w:t>
      </w:r>
      <w:r w:rsidR="65522F7E" w:rsidRPr="00044EFF">
        <w:t>including</w:t>
      </w:r>
      <w:r w:rsidRPr="00044EFF">
        <w:t xml:space="preserve"> a timeline, chosen methodology and risk assessment. Together this guides the development and integration of f</w:t>
      </w:r>
      <w:r w:rsidR="53DF95BE" w:rsidRPr="00044EFF">
        <w:t>rontend, backend and recommendation providing microservice.</w:t>
      </w:r>
    </w:p>
    <w:p w14:paraId="1302C0FB" w14:textId="6CBE61B6" w:rsidR="53DF95BE" w:rsidRPr="00044EFF" w:rsidRDefault="53DF95BE" w:rsidP="0A2223EB">
      <w:r w:rsidRPr="00044EFF">
        <w:t xml:space="preserve">Finally, Chapter 5 at this moment covers the references made </w:t>
      </w:r>
      <w:r w:rsidR="2E11E923" w:rsidRPr="00044EFF">
        <w:t>throughout</w:t>
      </w:r>
      <w:r w:rsidRPr="00044EFF">
        <w:t xml:space="preserve"> the other </w:t>
      </w:r>
      <w:r w:rsidR="393AD420" w:rsidRPr="00044EFF">
        <w:t>chapters</w:t>
      </w:r>
      <w:r w:rsidR="6BC48C39" w:rsidRPr="00044EFF">
        <w:t>.</w:t>
      </w:r>
    </w:p>
    <w:p w14:paraId="38F7B34D" w14:textId="77777777" w:rsidR="003A7952" w:rsidRPr="00044EFF" w:rsidRDefault="00A71E82">
      <w:pPr>
        <w:pStyle w:val="Heading1"/>
      </w:pPr>
      <w:bookmarkStart w:id="14" w:name="_Toc197374404"/>
      <w:r w:rsidRPr="00044EFF">
        <w:lastRenderedPageBreak/>
        <w:t>Literature Review</w:t>
      </w:r>
      <w:bookmarkEnd w:id="14"/>
    </w:p>
    <w:p w14:paraId="01A5C68C" w14:textId="4C44D25C" w:rsidR="39466E04" w:rsidRPr="00044EFF" w:rsidRDefault="39466E04" w:rsidP="26660E89">
      <w:r w:rsidRPr="00044EFF">
        <w:t xml:space="preserve">In this chapter I investigate the principles behind recommendation systems and their </w:t>
      </w:r>
      <w:r w:rsidR="7D060D2D" w:rsidRPr="00044EFF">
        <w:t>implementation</w:t>
      </w:r>
      <w:r w:rsidRPr="00044EFF">
        <w:t xml:space="preserve"> in content-focused plat</w:t>
      </w:r>
      <w:r w:rsidR="65B2B86F" w:rsidRPr="00044EFF">
        <w:t xml:space="preserve">forms. </w:t>
      </w:r>
      <w:r w:rsidR="34368E1D" w:rsidRPr="00044EFF">
        <w:t xml:space="preserve">Furthermore, here I evaluate existing competitors to determine their strengths and weaknesses to </w:t>
      </w:r>
      <w:r w:rsidR="30DC8FE5" w:rsidRPr="00044EFF">
        <w:t>establish</w:t>
      </w:r>
      <w:r w:rsidR="34368E1D" w:rsidRPr="00044EFF">
        <w:t xml:space="preserve"> benchmarks for </w:t>
      </w:r>
      <w:r w:rsidR="6D8FDBA9" w:rsidRPr="00044EFF">
        <w:t>P</w:t>
      </w:r>
      <w:r w:rsidR="34368E1D" w:rsidRPr="00044EFF">
        <w:t>lat-</w:t>
      </w:r>
      <w:r w:rsidR="615446AC" w:rsidRPr="00044EFF">
        <w:t>Imee's</w:t>
      </w:r>
      <w:r w:rsidR="34368E1D" w:rsidRPr="00044EFF">
        <w:t xml:space="preserve"> </w:t>
      </w:r>
      <w:r w:rsidR="0052035F" w:rsidRPr="00044EFF">
        <w:t>development.</w:t>
      </w:r>
    </w:p>
    <w:p w14:paraId="0CB273C8" w14:textId="12926D80" w:rsidR="00A71E82" w:rsidRPr="00044EFF" w:rsidRDefault="004B3292" w:rsidP="00A71E82">
      <w:pPr>
        <w:pStyle w:val="Heading2"/>
        <w:spacing w:before="0" w:line="259" w:lineRule="auto"/>
      </w:pPr>
      <w:bookmarkStart w:id="15" w:name="_Toc197374405"/>
      <w:r w:rsidRPr="00044EFF">
        <w:t xml:space="preserve">  </w:t>
      </w:r>
      <w:r w:rsidR="14A3EF26" w:rsidRPr="00044EFF">
        <w:t>Background Research</w:t>
      </w:r>
      <w:bookmarkEnd w:id="15"/>
    </w:p>
    <w:p w14:paraId="788AF9E0" w14:textId="3B9B398D" w:rsidR="72657FBE" w:rsidRPr="00044EFF" w:rsidRDefault="00B1780F" w:rsidP="26660E89">
      <w:pPr>
        <w:pStyle w:val="Heading3"/>
        <w:spacing w:line="259" w:lineRule="auto"/>
      </w:pPr>
      <w:r w:rsidRPr="00044EFF">
        <w:t xml:space="preserve">  </w:t>
      </w:r>
      <w:r w:rsidR="72657FBE" w:rsidRPr="00044EFF">
        <w:t>Importance of Recommendation Systems</w:t>
      </w:r>
    </w:p>
    <w:p w14:paraId="037AA954" w14:textId="3222BB1A" w:rsidR="476A6242" w:rsidRPr="00044EFF" w:rsidRDefault="476A6242" w:rsidP="26660E89">
      <w:r w:rsidRPr="00044EFF">
        <w:t xml:space="preserve">Recommendation systems have emerged as a solution to the challenge of information overload </w:t>
      </w:r>
      <w:r w:rsidR="009F21E2" w:rsidRPr="00044EFF">
        <w:t>online [</w:t>
      </w:r>
      <w:r w:rsidR="1529326F" w:rsidRPr="00044EFF">
        <w:t>8</w:t>
      </w:r>
      <w:r w:rsidR="074BEBED" w:rsidRPr="00044EFF">
        <w:t>, 18</w:t>
      </w:r>
      <w:r w:rsidR="1529326F" w:rsidRPr="00044EFF">
        <w:t>]</w:t>
      </w:r>
      <w:r w:rsidR="25CA28A6" w:rsidRPr="00044EFF">
        <w:t xml:space="preserve">, where users struggle to sift through vast amount of content to find what </w:t>
      </w:r>
      <w:r w:rsidR="592E0ADA" w:rsidRPr="00044EFF">
        <w:t>best suits them – a challenge daunti</w:t>
      </w:r>
      <w:r w:rsidR="745EBBCF" w:rsidRPr="00044EFF">
        <w:t>ng enough when you have a firm picture of what you are pursuing</w:t>
      </w:r>
      <w:r w:rsidR="456084D5" w:rsidRPr="00044EFF">
        <w:t>,</w:t>
      </w:r>
      <w:r w:rsidR="4D95CB10" w:rsidRPr="00044EFF">
        <w:t xml:space="preserve"> but all the more troubling when you do not</w:t>
      </w:r>
      <w:r w:rsidR="745EBBCF" w:rsidRPr="00044EFF">
        <w:t xml:space="preserve">. </w:t>
      </w:r>
    </w:p>
    <w:p w14:paraId="5C54C2A0" w14:textId="49C55783" w:rsidR="76056808" w:rsidRPr="00044EFF" w:rsidRDefault="76056808" w:rsidP="26660E89">
      <w:r w:rsidRPr="00044EFF">
        <w:t xml:space="preserve">These systems are particularly valuable in contexts where the </w:t>
      </w:r>
      <w:r w:rsidR="7D328602" w:rsidRPr="00044EFF">
        <w:t xml:space="preserve">sheer </w:t>
      </w:r>
      <w:r w:rsidRPr="00044EFF">
        <w:t xml:space="preserve">volume of </w:t>
      </w:r>
      <w:r w:rsidR="599CF355" w:rsidRPr="00044EFF">
        <w:t xml:space="preserve">options can be overwhelming. </w:t>
      </w:r>
      <w:r w:rsidR="72E8CEAD" w:rsidRPr="00044EFF">
        <w:t>Dominant p</w:t>
      </w:r>
      <w:r w:rsidR="599CF355" w:rsidRPr="00044EFF">
        <w:t xml:space="preserve">latforms such as Netflix and Amazon exemplify their effectiveness </w:t>
      </w:r>
      <w:r w:rsidR="02FB1146" w:rsidRPr="00044EFF">
        <w:t xml:space="preserve">with over 80 </w:t>
      </w:r>
      <w:r w:rsidR="009F21E2" w:rsidRPr="00044EFF">
        <w:t>percent [</w:t>
      </w:r>
      <w:r w:rsidR="6AC28111" w:rsidRPr="00044EFF">
        <w:t>9</w:t>
      </w:r>
      <w:r w:rsidR="34F4B958" w:rsidRPr="00044EFF">
        <w:t xml:space="preserve">] </w:t>
      </w:r>
      <w:r w:rsidR="0345BEE0" w:rsidRPr="00044EFF">
        <w:t xml:space="preserve">of </w:t>
      </w:r>
      <w:r w:rsidR="2853EE85" w:rsidRPr="00044EFF">
        <w:t>the former</w:t>
      </w:r>
      <w:r w:rsidR="0345BEE0" w:rsidRPr="00044EFF">
        <w:t>s</w:t>
      </w:r>
      <w:r w:rsidR="7BFE7B51" w:rsidRPr="00044EFF">
        <w:t xml:space="preserve"> </w:t>
      </w:r>
      <w:r w:rsidR="60A84C7F" w:rsidRPr="00044EFF">
        <w:t>watched content and 35 percent</w:t>
      </w:r>
      <w:r w:rsidR="518AD1C7" w:rsidRPr="00044EFF">
        <w:t xml:space="preserve"> [</w:t>
      </w:r>
      <w:r w:rsidR="5EC4131C" w:rsidRPr="00044EFF">
        <w:t>10</w:t>
      </w:r>
      <w:r w:rsidR="518AD1C7" w:rsidRPr="00044EFF">
        <w:t>]</w:t>
      </w:r>
      <w:r w:rsidR="60A84C7F" w:rsidRPr="00044EFF">
        <w:t xml:space="preserve"> of </w:t>
      </w:r>
      <w:r w:rsidR="320C6EEB" w:rsidRPr="00044EFF">
        <w:t xml:space="preserve">the </w:t>
      </w:r>
      <w:r w:rsidR="2931F0C7" w:rsidRPr="00044EFF">
        <w:t>latter's</w:t>
      </w:r>
      <w:r w:rsidR="320C6EEB" w:rsidRPr="00044EFF">
        <w:t xml:space="preserve"> sales being </w:t>
      </w:r>
      <w:r w:rsidR="3AEEFEE1" w:rsidRPr="00044EFF">
        <w:t>attributed to recommendations</w:t>
      </w:r>
      <w:r w:rsidR="42725E49" w:rsidRPr="00044EFF">
        <w:t xml:space="preserve">. This demonstrates how </w:t>
      </w:r>
      <w:r w:rsidR="52EE4DB9" w:rsidRPr="00044EFF">
        <w:t>such systems benefit all parties involved</w:t>
      </w:r>
      <w:r w:rsidR="00B1780F" w:rsidRPr="00044EFF">
        <w:t xml:space="preserve"> -</w:t>
      </w:r>
      <w:r w:rsidR="54F10142" w:rsidRPr="00044EFF">
        <w:t xml:space="preserve"> t</w:t>
      </w:r>
      <w:r w:rsidR="52EE4DB9" w:rsidRPr="00044EFF">
        <w:t>he u</w:t>
      </w:r>
      <w:r w:rsidR="1E366309" w:rsidRPr="00044EFF">
        <w:t>sers</w:t>
      </w:r>
      <w:r w:rsidR="00255ECB" w:rsidRPr="00044EFF">
        <w:t>,</w:t>
      </w:r>
      <w:r w:rsidR="18367019" w:rsidRPr="00044EFF">
        <w:t xml:space="preserve"> in how well received recommended content is </w:t>
      </w:r>
      <w:r w:rsidR="1BEC8092" w:rsidRPr="00044EFF">
        <w:t>and how now easily accessible it is</w:t>
      </w:r>
      <w:r w:rsidR="00255ECB" w:rsidRPr="00044EFF">
        <w:t>;</w:t>
      </w:r>
      <w:r w:rsidR="1BEC8092" w:rsidRPr="00044EFF">
        <w:t xml:space="preserve"> the </w:t>
      </w:r>
      <w:r w:rsidR="1EE99137" w:rsidRPr="00044EFF">
        <w:t xml:space="preserve">content </w:t>
      </w:r>
      <w:r w:rsidR="1BEC8092" w:rsidRPr="00044EFF">
        <w:t>creat</w:t>
      </w:r>
      <w:r w:rsidR="7C4C7B2A" w:rsidRPr="00044EFF">
        <w:t>o</w:t>
      </w:r>
      <w:r w:rsidR="1BEC8092" w:rsidRPr="00044EFF">
        <w:t xml:space="preserve">rs </w:t>
      </w:r>
      <w:r w:rsidR="2A4AB851" w:rsidRPr="00044EFF">
        <w:t>by connecting them with audiences who might otherwise remain unaware of their work</w:t>
      </w:r>
      <w:r w:rsidR="00255ECB" w:rsidRPr="00044EFF">
        <w:t>;</w:t>
      </w:r>
      <w:r w:rsidR="438A3B87" w:rsidRPr="00044EFF">
        <w:t xml:space="preserve"> and the platform </w:t>
      </w:r>
      <w:r w:rsidR="4CAF5B2F" w:rsidRPr="00044EFF">
        <w:t xml:space="preserve">which through </w:t>
      </w:r>
      <w:r w:rsidR="0E7AF627" w:rsidRPr="00044EFF">
        <w:t>delivering content that resonates with the users, becomes a destination they are more likely to revisit.</w:t>
      </w:r>
    </w:p>
    <w:p w14:paraId="7B8BB7D1" w14:textId="6B83F43A" w:rsidR="0E7AF627" w:rsidRPr="00044EFF" w:rsidRDefault="0E7AF627" w:rsidP="26660E89">
      <w:r w:rsidRPr="00044EFF">
        <w:t xml:space="preserve">In the field of recommendation systems </w:t>
      </w:r>
      <w:r w:rsidR="15A45F32" w:rsidRPr="00044EFF">
        <w:t>for</w:t>
      </w:r>
      <w:r w:rsidRPr="00044EFF">
        <w:t xml:space="preserve"> anime</w:t>
      </w:r>
      <w:r w:rsidR="57F0F8C2" w:rsidRPr="00044EFF">
        <w:t xml:space="preserve">, their </w:t>
      </w:r>
      <w:r w:rsidR="0137D39B" w:rsidRPr="00044EFF">
        <w:t>significance lies in addressing the vast diversity of titles</w:t>
      </w:r>
      <w:r w:rsidR="5BEF40BF" w:rsidRPr="00044EFF">
        <w:t>,</w:t>
      </w:r>
      <w:r w:rsidR="0137D39B" w:rsidRPr="00044EFF">
        <w:t xml:space="preserve"> </w:t>
      </w:r>
      <w:r w:rsidR="380C2D22" w:rsidRPr="00044EFF">
        <w:t>streamlining the process of discovering content</w:t>
      </w:r>
      <w:r w:rsidR="52D22BBB" w:rsidRPr="00044EFF">
        <w:t xml:space="preserve">. Such systems encourage exploration, helping fans uncover hidden gems </w:t>
      </w:r>
      <w:r w:rsidR="7AEEBFD0" w:rsidRPr="00044EFF">
        <w:t>that</w:t>
      </w:r>
      <w:r w:rsidR="52D22BBB" w:rsidRPr="00044EFF">
        <w:t xml:space="preserve"> deepen their engagement with the medium. This, in turn contributes to the growth of the anime industry by broadening </w:t>
      </w:r>
      <w:r w:rsidR="20F1A3BB" w:rsidRPr="00044EFF">
        <w:t>audience exposure to a wider range of content and creating a more inclusive and in</w:t>
      </w:r>
      <w:r w:rsidR="45B4AFDE" w:rsidRPr="00044EFF">
        <w:t>ter</w:t>
      </w:r>
      <w:r w:rsidR="20F1A3BB" w:rsidRPr="00044EFF">
        <w:t>connected community of enthusiasts</w:t>
      </w:r>
      <w:r w:rsidR="55C90DEA" w:rsidRPr="00044EFF">
        <w:t>.</w:t>
      </w:r>
    </w:p>
    <w:p w14:paraId="2D025E0F" w14:textId="0131E52E" w:rsidR="261F7449" w:rsidRPr="00044EFF" w:rsidRDefault="261F7449" w:rsidP="26660E89">
      <w:r w:rsidRPr="00044EFF">
        <w:t xml:space="preserve">To conclude, </w:t>
      </w:r>
      <w:r w:rsidRPr="00044EFF">
        <w:rPr>
          <w:rFonts w:eastAsia="Arial" w:cs="Arial"/>
          <w:szCs w:val="22"/>
        </w:rPr>
        <w:t>without effective recommendations, fans</w:t>
      </w:r>
      <w:r w:rsidR="00B1780F" w:rsidRPr="00044EFF">
        <w:rPr>
          <w:rFonts w:eastAsia="Arial" w:cs="Arial"/>
          <w:szCs w:val="22"/>
        </w:rPr>
        <w:t xml:space="preserve">, </w:t>
      </w:r>
      <w:r w:rsidRPr="00044EFF">
        <w:rPr>
          <w:rFonts w:eastAsia="Arial" w:cs="Arial"/>
          <w:szCs w:val="22"/>
        </w:rPr>
        <w:t>especially newcomers</w:t>
      </w:r>
      <w:r w:rsidR="00B1780F" w:rsidRPr="00044EFF">
        <w:rPr>
          <w:rFonts w:eastAsia="Arial" w:cs="Arial"/>
          <w:szCs w:val="22"/>
        </w:rPr>
        <w:t xml:space="preserve">. </w:t>
      </w:r>
      <w:r w:rsidRPr="00044EFF">
        <w:rPr>
          <w:rFonts w:eastAsia="Arial" w:cs="Arial"/>
          <w:szCs w:val="22"/>
        </w:rPr>
        <w:t>may find it challenging to discover content that align with their interests or preferred style. Recommendation systems simplify this by analysing viewing habits and providing personali</w:t>
      </w:r>
      <w:r w:rsidR="0052035F">
        <w:rPr>
          <w:rFonts w:eastAsia="Arial" w:cs="Arial"/>
          <w:szCs w:val="22"/>
        </w:rPr>
        <w:t>s</w:t>
      </w:r>
      <w:r w:rsidRPr="00044EFF">
        <w:rPr>
          <w:rFonts w:eastAsia="Arial" w:cs="Arial"/>
          <w:szCs w:val="22"/>
        </w:rPr>
        <w:t>ed suggestions, helping users find content that resonates with them while also encouraging them to explore beyond their usual preferences.</w:t>
      </w:r>
    </w:p>
    <w:p w14:paraId="4D370199" w14:textId="6AF94A7C" w:rsidR="6A58F2EB" w:rsidRPr="00044EFF" w:rsidRDefault="00B1780F" w:rsidP="68C7B043">
      <w:pPr>
        <w:pStyle w:val="Heading3"/>
        <w:rPr>
          <w:rFonts w:eastAsia="Arial" w:cs="Arial"/>
          <w:szCs w:val="22"/>
        </w:rPr>
      </w:pPr>
      <w:r w:rsidRPr="00044EFF">
        <w:t xml:space="preserve">  </w:t>
      </w:r>
      <w:r w:rsidR="34092300" w:rsidRPr="00044EFF">
        <w:t>Recommendation System Models</w:t>
      </w:r>
    </w:p>
    <w:p w14:paraId="49E7361E" w14:textId="2A478265" w:rsidR="00B1780F" w:rsidRPr="007C15DC" w:rsidRDefault="34092300" w:rsidP="00B1780F">
      <w:pPr>
        <w:rPr>
          <w:rFonts w:eastAsia="Arial" w:cs="Arial"/>
          <w:szCs w:val="22"/>
        </w:rPr>
      </w:pPr>
      <w:r w:rsidRPr="00044EFF">
        <w:rPr>
          <w:rFonts w:eastAsia="Arial" w:cs="Arial"/>
          <w:szCs w:val="22"/>
        </w:rPr>
        <w:t xml:space="preserve">This section examines different </w:t>
      </w:r>
      <w:r w:rsidR="1882F16C" w:rsidRPr="00044EFF">
        <w:rPr>
          <w:rFonts w:eastAsia="Arial" w:cs="Arial"/>
          <w:szCs w:val="22"/>
        </w:rPr>
        <w:t>models that can be employed to design a recommendation algorithm. Each approach is assessed for its advantages</w:t>
      </w:r>
      <w:r w:rsidR="073E2C02" w:rsidRPr="00044EFF">
        <w:rPr>
          <w:rFonts w:eastAsia="Arial" w:cs="Arial"/>
          <w:szCs w:val="22"/>
        </w:rPr>
        <w:t>, drawbacks and suitability in leveraging</w:t>
      </w:r>
      <w:r w:rsidR="315B56DC" w:rsidRPr="00044EFF">
        <w:rPr>
          <w:rFonts w:eastAsia="Arial" w:cs="Arial"/>
          <w:szCs w:val="22"/>
        </w:rPr>
        <w:t xml:space="preserve"> my chosen Kaggle anime dataset.</w:t>
      </w:r>
      <w:r w:rsidR="073E2C02" w:rsidRPr="00044EFF">
        <w:rPr>
          <w:rFonts w:eastAsia="Arial" w:cs="Arial"/>
          <w:szCs w:val="22"/>
        </w:rPr>
        <w:t xml:space="preserve"> </w:t>
      </w:r>
    </w:p>
    <w:p w14:paraId="5214733E" w14:textId="46BB5881" w:rsidR="33A7EAE1" w:rsidRPr="00044EFF" w:rsidRDefault="33A7EAE1" w:rsidP="68C7B043">
      <w:pPr>
        <w:pStyle w:val="Heading4"/>
        <w:rPr>
          <w:rFonts w:eastAsia="Arial" w:cs="Arial"/>
          <w:szCs w:val="22"/>
        </w:rPr>
      </w:pPr>
      <w:r w:rsidRPr="00044EFF">
        <w:t>Content-Based</w:t>
      </w:r>
      <w:r w:rsidR="0BD81B3C" w:rsidRPr="00044EFF">
        <w:t xml:space="preserve"> </w:t>
      </w:r>
      <w:r w:rsidR="0052035F">
        <w:t>F</w:t>
      </w:r>
      <w:r w:rsidR="0BD81B3C" w:rsidRPr="00044EFF">
        <w:t>iltering</w:t>
      </w:r>
    </w:p>
    <w:p w14:paraId="1A426063" w14:textId="0E8CB77E" w:rsidR="0BD81B3C" w:rsidRPr="00044EFF" w:rsidRDefault="0BD81B3C" w:rsidP="33584B5E">
      <w:pPr>
        <w:rPr>
          <w:rFonts w:eastAsia="Arial" w:cs="Arial"/>
        </w:rPr>
      </w:pPr>
      <w:r w:rsidRPr="00044EFF">
        <w:rPr>
          <w:rFonts w:eastAsia="Arial" w:cs="Arial"/>
        </w:rPr>
        <w:t xml:space="preserve">Content-based filtering is a recommendation approach that </w:t>
      </w:r>
      <w:r w:rsidR="25B10888" w:rsidRPr="00044EFF">
        <w:rPr>
          <w:rFonts w:eastAsia="Arial" w:cs="Arial"/>
        </w:rPr>
        <w:t xml:space="preserve">utilises </w:t>
      </w:r>
      <w:r w:rsidRPr="00044EFF">
        <w:rPr>
          <w:rFonts w:eastAsia="Arial" w:cs="Arial"/>
        </w:rPr>
        <w:t xml:space="preserve">the </w:t>
      </w:r>
      <w:r w:rsidR="30F0A5DA" w:rsidRPr="00044EFF">
        <w:rPr>
          <w:rFonts w:eastAsia="Arial" w:cs="Arial"/>
        </w:rPr>
        <w:t xml:space="preserve">explicit </w:t>
      </w:r>
      <w:r w:rsidR="2DC442F9" w:rsidRPr="00044EFF">
        <w:rPr>
          <w:rFonts w:eastAsia="Arial" w:cs="Arial"/>
        </w:rPr>
        <w:t xml:space="preserve">attributes </w:t>
      </w:r>
      <w:r w:rsidRPr="00044EFF">
        <w:rPr>
          <w:rFonts w:eastAsia="Arial" w:cs="Arial"/>
        </w:rPr>
        <w:t xml:space="preserve">of items </w:t>
      </w:r>
      <w:r w:rsidR="73284952" w:rsidRPr="00044EFF">
        <w:rPr>
          <w:rFonts w:eastAsia="Arial" w:cs="Arial"/>
        </w:rPr>
        <w:t>a</w:t>
      </w:r>
      <w:r w:rsidR="23B773DD" w:rsidRPr="00044EFF">
        <w:rPr>
          <w:rFonts w:eastAsia="Arial" w:cs="Arial"/>
        </w:rPr>
        <w:t xml:space="preserve">nd assesses them </w:t>
      </w:r>
      <w:r w:rsidR="4B6FB37C" w:rsidRPr="00044EFF">
        <w:rPr>
          <w:rFonts w:eastAsia="Arial" w:cs="Arial"/>
        </w:rPr>
        <w:t xml:space="preserve">against </w:t>
      </w:r>
      <w:r w:rsidR="23B773DD" w:rsidRPr="00044EFF">
        <w:rPr>
          <w:rFonts w:eastAsia="Arial" w:cs="Arial"/>
        </w:rPr>
        <w:t>the preferences of users</w:t>
      </w:r>
      <w:r w:rsidR="5D3DF204" w:rsidRPr="00044EFF">
        <w:rPr>
          <w:rFonts w:eastAsia="Arial" w:cs="Arial"/>
        </w:rPr>
        <w:t>,</w:t>
      </w:r>
      <w:r w:rsidR="097786C8" w:rsidRPr="00044EFF">
        <w:rPr>
          <w:rFonts w:eastAsia="Arial" w:cs="Arial"/>
        </w:rPr>
        <w:t xml:space="preserve"> to produce a recommendation. This approach focuses solely on the individual user, offering personalised recommendations based on</w:t>
      </w:r>
      <w:r w:rsidR="20425233" w:rsidRPr="00044EFF">
        <w:rPr>
          <w:rFonts w:eastAsia="Arial" w:cs="Arial"/>
        </w:rPr>
        <w:t xml:space="preserve"> each</w:t>
      </w:r>
      <w:r w:rsidR="097786C8" w:rsidRPr="00044EFF">
        <w:rPr>
          <w:rFonts w:eastAsia="Arial" w:cs="Arial"/>
        </w:rPr>
        <w:t xml:space="preserve"> items characteristics rather than relying on the preferences of others</w:t>
      </w:r>
      <w:r w:rsidR="659D569F" w:rsidRPr="00044EFF">
        <w:rPr>
          <w:rFonts w:eastAsia="Arial" w:cs="Arial"/>
        </w:rPr>
        <w:t xml:space="preserve">. The system learns about the user based on their past interactions with </w:t>
      </w:r>
      <w:r w:rsidR="03E9EFD0" w:rsidRPr="00044EFF">
        <w:rPr>
          <w:rFonts w:eastAsia="Arial" w:cs="Arial"/>
        </w:rPr>
        <w:t xml:space="preserve">the </w:t>
      </w:r>
      <w:r w:rsidR="659D569F" w:rsidRPr="00044EFF">
        <w:rPr>
          <w:rFonts w:eastAsia="Arial" w:cs="Arial"/>
        </w:rPr>
        <w:t>items, analysing the features of t</w:t>
      </w:r>
      <w:r w:rsidR="7565DE60" w:rsidRPr="00044EFF">
        <w:rPr>
          <w:rFonts w:eastAsia="Arial" w:cs="Arial"/>
        </w:rPr>
        <w:t xml:space="preserve">hem </w:t>
      </w:r>
      <w:r w:rsidR="659D569F" w:rsidRPr="00044EFF">
        <w:rPr>
          <w:rFonts w:eastAsia="Arial" w:cs="Arial"/>
        </w:rPr>
        <w:t xml:space="preserve">to identify </w:t>
      </w:r>
      <w:r w:rsidR="5354725A" w:rsidRPr="00044EFF">
        <w:rPr>
          <w:rFonts w:eastAsia="Arial" w:cs="Arial"/>
        </w:rPr>
        <w:t xml:space="preserve">patterns in the users likes and </w:t>
      </w:r>
      <w:r w:rsidR="009F21E2" w:rsidRPr="00044EFF">
        <w:rPr>
          <w:rFonts w:eastAsia="Arial" w:cs="Arial"/>
        </w:rPr>
        <w:t>dislikes [</w:t>
      </w:r>
      <w:r w:rsidR="34FB6A2E" w:rsidRPr="00044EFF">
        <w:rPr>
          <w:rFonts w:eastAsia="Arial" w:cs="Arial"/>
        </w:rPr>
        <w:t>11, 12]</w:t>
      </w:r>
      <w:r w:rsidR="5E724A00" w:rsidRPr="00044EFF">
        <w:rPr>
          <w:rFonts w:eastAsia="Arial" w:cs="Arial"/>
        </w:rPr>
        <w:t>.</w:t>
      </w:r>
    </w:p>
    <w:p w14:paraId="05B1A9F4" w14:textId="6E133567" w:rsidR="5354725A" w:rsidRPr="00044EFF" w:rsidRDefault="5354725A" w:rsidP="33584B5E">
      <w:pPr>
        <w:rPr>
          <w:rFonts w:eastAsia="Arial" w:cs="Arial"/>
        </w:rPr>
      </w:pPr>
      <w:r w:rsidRPr="00044EFF">
        <w:rPr>
          <w:rFonts w:eastAsia="Arial" w:cs="Arial"/>
        </w:rPr>
        <w:t>A</w:t>
      </w:r>
      <w:r w:rsidR="6844458D" w:rsidRPr="00044EFF">
        <w:rPr>
          <w:rFonts w:eastAsia="Arial" w:cs="Arial"/>
        </w:rPr>
        <w:t>s mentioned, at</w:t>
      </w:r>
      <w:r w:rsidRPr="00044EFF">
        <w:rPr>
          <w:rFonts w:eastAsia="Arial" w:cs="Arial"/>
        </w:rPr>
        <w:t xml:space="preserve"> the core of this method</w:t>
      </w:r>
      <w:r w:rsidR="69FFE158" w:rsidRPr="00044EFF">
        <w:rPr>
          <w:rFonts w:eastAsia="Arial" w:cs="Arial"/>
        </w:rPr>
        <w:t xml:space="preserve"> we have user preferences and item </w:t>
      </w:r>
      <w:r w:rsidR="49884882" w:rsidRPr="00044EFF">
        <w:rPr>
          <w:rFonts w:eastAsia="Arial" w:cs="Arial"/>
        </w:rPr>
        <w:t>attributes</w:t>
      </w:r>
      <w:r w:rsidR="69FFE158" w:rsidRPr="00044EFF">
        <w:rPr>
          <w:rFonts w:eastAsia="Arial" w:cs="Arial"/>
        </w:rPr>
        <w:t xml:space="preserve">; when </w:t>
      </w:r>
      <w:r w:rsidR="1F117595" w:rsidRPr="00044EFF">
        <w:rPr>
          <w:rFonts w:eastAsia="Arial" w:cs="Arial"/>
        </w:rPr>
        <w:t xml:space="preserve">putting this into the perspective of anime, this pertains to features </w:t>
      </w:r>
      <w:r w:rsidR="534FB5C8" w:rsidRPr="00044EFF">
        <w:rPr>
          <w:rFonts w:eastAsia="Arial" w:cs="Arial"/>
        </w:rPr>
        <w:t>such as genres (such as action, romance and comedy),</w:t>
      </w:r>
      <w:r w:rsidR="5EF59F62" w:rsidRPr="00044EFF">
        <w:rPr>
          <w:rFonts w:eastAsia="Arial" w:cs="Arial"/>
        </w:rPr>
        <w:t xml:space="preserve"> episode count, or an average rating that predict whether a user will enjoy a particular title</w:t>
      </w:r>
      <w:r w:rsidR="1C41585E" w:rsidRPr="00044EFF">
        <w:rPr>
          <w:rFonts w:eastAsia="Arial" w:cs="Arial"/>
        </w:rPr>
        <w:t>. If a user has a strong preference for action anime</w:t>
      </w:r>
      <w:r w:rsidR="0E4414EE" w:rsidRPr="00044EFF">
        <w:rPr>
          <w:rFonts w:eastAsia="Arial" w:cs="Arial"/>
        </w:rPr>
        <w:t xml:space="preserve"> of around 25 episodes and</w:t>
      </w:r>
      <w:r w:rsidR="1C41585E" w:rsidRPr="00044EFF">
        <w:rPr>
          <w:rFonts w:eastAsia="Arial" w:cs="Arial"/>
        </w:rPr>
        <w:t xml:space="preserve"> with high ratings, then the system will prioritise recommending similar anime with these </w:t>
      </w:r>
      <w:r w:rsidR="009F21E2" w:rsidRPr="00044EFF">
        <w:rPr>
          <w:rFonts w:eastAsia="Arial" w:cs="Arial"/>
        </w:rPr>
        <w:t>features [</w:t>
      </w:r>
      <w:r w:rsidR="361F7EB7" w:rsidRPr="00044EFF">
        <w:rPr>
          <w:rFonts w:eastAsia="Arial" w:cs="Arial"/>
        </w:rPr>
        <w:t>11</w:t>
      </w:r>
      <w:r w:rsidR="1588E692" w:rsidRPr="00044EFF">
        <w:rPr>
          <w:rFonts w:eastAsia="Arial" w:cs="Arial"/>
        </w:rPr>
        <w:t>, 17</w:t>
      </w:r>
      <w:r w:rsidR="361F7EB7" w:rsidRPr="00044EFF">
        <w:rPr>
          <w:rFonts w:eastAsia="Arial" w:cs="Arial"/>
        </w:rPr>
        <w:t>]</w:t>
      </w:r>
      <w:r w:rsidR="009F21E2" w:rsidRPr="00044EFF">
        <w:rPr>
          <w:rFonts w:eastAsia="Arial" w:cs="Arial"/>
        </w:rPr>
        <w:t>.</w:t>
      </w:r>
    </w:p>
    <w:p w14:paraId="4B4A41FC" w14:textId="371CAD23" w:rsidR="3010BCBD" w:rsidRPr="00044EFF" w:rsidRDefault="3010BCBD" w:rsidP="33584B5E">
      <w:pPr>
        <w:rPr>
          <w:rFonts w:eastAsia="Arial" w:cs="Arial"/>
        </w:rPr>
      </w:pPr>
      <w:r w:rsidRPr="00044EFF">
        <w:rPr>
          <w:rFonts w:eastAsia="Arial" w:cs="Arial"/>
        </w:rPr>
        <w:lastRenderedPageBreak/>
        <w:t xml:space="preserve">To put this concept into a better perspective we can demonstrate it </w:t>
      </w:r>
      <w:r w:rsidR="2AEF1F78" w:rsidRPr="00044EFF">
        <w:rPr>
          <w:rFonts w:eastAsia="Arial" w:cs="Arial"/>
        </w:rPr>
        <w:t>through matrix factorisation</w:t>
      </w:r>
      <w:r w:rsidR="3586A344" w:rsidRPr="00044EFF">
        <w:rPr>
          <w:rFonts w:eastAsia="Arial" w:cs="Arial"/>
        </w:rPr>
        <w:t>. N</w:t>
      </w:r>
      <w:r w:rsidR="3FF3947E" w:rsidRPr="00044EFF">
        <w:rPr>
          <w:rFonts w:eastAsia="Arial" w:cs="Arial"/>
        </w:rPr>
        <w:t xml:space="preserve">ote that while this </w:t>
      </w:r>
      <w:r w:rsidR="21234D58" w:rsidRPr="00044EFF">
        <w:rPr>
          <w:rFonts w:eastAsia="Arial" w:cs="Arial"/>
        </w:rPr>
        <w:t>technique</w:t>
      </w:r>
      <w:r w:rsidR="3FF3947E" w:rsidRPr="00044EFF">
        <w:rPr>
          <w:rFonts w:eastAsia="Arial" w:cs="Arial"/>
        </w:rPr>
        <w:t xml:space="preserve"> can be applied to content-based filtering, it is relatively uncommon</w:t>
      </w:r>
      <w:r w:rsidR="26DCE838" w:rsidRPr="00044EFF">
        <w:rPr>
          <w:rFonts w:eastAsia="Arial" w:cs="Arial"/>
        </w:rPr>
        <w:t>; it is far more commonly used in collaborative filtering</w:t>
      </w:r>
      <w:r w:rsidR="2D94116D" w:rsidRPr="00044EFF">
        <w:rPr>
          <w:rFonts w:eastAsia="Arial" w:cs="Arial"/>
        </w:rPr>
        <w:t xml:space="preserve"> where it learns latent user and item factors from interaction data without relying on explicit features</w:t>
      </w:r>
      <w:r w:rsidR="1221571D" w:rsidRPr="00044EFF">
        <w:rPr>
          <w:rFonts w:eastAsia="Arial" w:cs="Arial"/>
        </w:rPr>
        <w:t>. This requires us to represent data as matrices to</w:t>
      </w:r>
      <w:r w:rsidR="09142C3B" w:rsidRPr="00044EFF">
        <w:rPr>
          <w:rFonts w:eastAsia="Arial" w:cs="Arial"/>
        </w:rPr>
        <w:t xml:space="preserve"> model the relationship between users, items and their features. For example, given a matrix A that contains items anime (items) and their features</w:t>
      </w:r>
      <w:r w:rsidR="37B7D36C" w:rsidRPr="00044EFF">
        <w:rPr>
          <w:rFonts w:eastAsia="Arial" w:cs="Arial"/>
        </w:rPr>
        <w:t xml:space="preserve"> (such as action and comedy for simplicity), and another matrix B that represents users and their preferences for these features</w:t>
      </w:r>
      <w:r w:rsidR="35F9CD7E" w:rsidRPr="00044EFF">
        <w:rPr>
          <w:rFonts w:eastAsia="Arial" w:cs="Arial"/>
        </w:rPr>
        <w:t xml:space="preserve">; the recommendation process can be seen as the matrix multiplication of these two </w:t>
      </w:r>
      <w:r w:rsidR="684B63FD" w:rsidRPr="00044EFF">
        <w:rPr>
          <w:rFonts w:eastAsia="Arial" w:cs="Arial"/>
        </w:rPr>
        <w:t>matrices</w:t>
      </w:r>
      <w:r w:rsidR="35F9CD7E" w:rsidRPr="00044EFF">
        <w:rPr>
          <w:rFonts w:eastAsia="Arial" w:cs="Arial"/>
        </w:rPr>
        <w:t xml:space="preserve"> which produces a third matrix C that captures the predicted ratings </w:t>
      </w:r>
      <w:r w:rsidR="0179FA3F" w:rsidRPr="00044EFF">
        <w:rPr>
          <w:rFonts w:eastAsia="Arial" w:cs="Arial"/>
        </w:rPr>
        <w:t>users will give</w:t>
      </w:r>
      <w:r w:rsidR="009F21E2" w:rsidRPr="00044EFF">
        <w:rPr>
          <w:rFonts w:eastAsia="Arial" w:cs="Arial"/>
        </w:rPr>
        <w:t xml:space="preserve"> </w:t>
      </w:r>
      <w:r w:rsidR="281BF0F8" w:rsidRPr="00044EFF">
        <w:rPr>
          <w:rFonts w:eastAsia="Arial" w:cs="Arial"/>
        </w:rPr>
        <w:t>[12</w:t>
      </w:r>
      <w:r w:rsidR="284B3B7A" w:rsidRPr="00044EFF">
        <w:rPr>
          <w:rFonts w:eastAsia="Arial" w:cs="Arial"/>
        </w:rPr>
        <w:t>, 17</w:t>
      </w:r>
      <w:r w:rsidR="281BF0F8" w:rsidRPr="00044EFF">
        <w:rPr>
          <w:rFonts w:eastAsia="Arial" w:cs="Arial"/>
        </w:rPr>
        <w:t>]</w:t>
      </w:r>
      <w:r w:rsidR="009F21E2" w:rsidRPr="00044EFF">
        <w:rPr>
          <w:rFonts w:eastAsia="Arial" w:cs="Arial"/>
        </w:rPr>
        <w:t>.</w:t>
      </w:r>
    </w:p>
    <w:p w14:paraId="267885B2" w14:textId="22933C81" w:rsidR="2B386400" w:rsidRPr="00044EFF" w:rsidRDefault="2B386400" w:rsidP="26660E89">
      <w:pPr>
        <w:rPr>
          <w:rFonts w:eastAsia="Arial" w:cs="Arial"/>
          <w:szCs w:val="22"/>
        </w:rPr>
      </w:pPr>
      <w:r w:rsidRPr="00044EFF">
        <w:rPr>
          <w:rFonts w:eastAsia="Arial" w:cs="Arial"/>
          <w:szCs w:val="22"/>
        </w:rPr>
        <w:t xml:space="preserve">An advantage of content-based filtering is its ability to work independently of other </w:t>
      </w:r>
      <w:r w:rsidR="006DDB8D" w:rsidRPr="00044EFF">
        <w:rPr>
          <w:rFonts w:eastAsia="Arial" w:cs="Arial"/>
          <w:szCs w:val="22"/>
        </w:rPr>
        <w:t>users'</w:t>
      </w:r>
      <w:r w:rsidRPr="00044EFF">
        <w:rPr>
          <w:rFonts w:eastAsia="Arial" w:cs="Arial"/>
          <w:szCs w:val="22"/>
        </w:rPr>
        <w:t xml:space="preserve"> </w:t>
      </w:r>
      <w:r w:rsidR="009F21E2" w:rsidRPr="00044EFF">
        <w:rPr>
          <w:rFonts w:eastAsia="Arial" w:cs="Arial"/>
          <w:szCs w:val="22"/>
        </w:rPr>
        <w:t>data;</w:t>
      </w:r>
      <w:r w:rsidR="6CF73167" w:rsidRPr="00044EFF">
        <w:rPr>
          <w:rFonts w:eastAsia="Arial" w:cs="Arial"/>
          <w:szCs w:val="22"/>
        </w:rPr>
        <w:t xml:space="preserve"> this gives it an advantage in how effective it can handle users with </w:t>
      </w:r>
      <w:r w:rsidR="432CF948" w:rsidRPr="00044EFF">
        <w:rPr>
          <w:rFonts w:eastAsia="Arial" w:cs="Arial"/>
          <w:szCs w:val="22"/>
        </w:rPr>
        <w:t>unique</w:t>
      </w:r>
      <w:r w:rsidR="6CF73167" w:rsidRPr="00044EFF">
        <w:rPr>
          <w:rFonts w:eastAsia="Arial" w:cs="Arial"/>
          <w:szCs w:val="22"/>
        </w:rPr>
        <w:t xml:space="preserve"> or niche prefere</w:t>
      </w:r>
      <w:r w:rsidR="430325FF" w:rsidRPr="00044EFF">
        <w:rPr>
          <w:rFonts w:eastAsia="Arial" w:cs="Arial"/>
          <w:szCs w:val="22"/>
        </w:rPr>
        <w:t xml:space="preserve">nces. </w:t>
      </w:r>
      <w:r w:rsidR="70CD8806" w:rsidRPr="00044EFF">
        <w:rPr>
          <w:rFonts w:eastAsia="Arial" w:cs="Arial"/>
          <w:szCs w:val="22"/>
        </w:rPr>
        <w:t>The independence from the user base also makes it effective in scenarios where there is insufficient data for other users such as when there is only on</w:t>
      </w:r>
      <w:r w:rsidR="4D1F0443" w:rsidRPr="00044EFF">
        <w:rPr>
          <w:rFonts w:eastAsia="Arial" w:cs="Arial"/>
          <w:szCs w:val="22"/>
        </w:rPr>
        <w:t>e engaging with a particular type of content. Additionally</w:t>
      </w:r>
      <w:r w:rsidR="68B9B89B" w:rsidRPr="00044EFF">
        <w:rPr>
          <w:rFonts w:eastAsia="Arial" w:cs="Arial"/>
          <w:szCs w:val="22"/>
        </w:rPr>
        <w:t xml:space="preserve">, it is also very simple when proving reasoning for recommendations – the system can explain that you are being recommended anime x because it shares features with the ones you previously </w:t>
      </w:r>
      <w:r w:rsidR="445C3192" w:rsidRPr="00044EFF">
        <w:rPr>
          <w:rFonts w:eastAsia="Arial" w:cs="Arial"/>
          <w:szCs w:val="22"/>
        </w:rPr>
        <w:t>liked [</w:t>
      </w:r>
      <w:r w:rsidR="0B1922AE" w:rsidRPr="00044EFF">
        <w:rPr>
          <w:rFonts w:eastAsia="Arial" w:cs="Arial"/>
          <w:szCs w:val="22"/>
        </w:rPr>
        <w:t>11, 12]</w:t>
      </w:r>
      <w:r w:rsidR="009F21E2" w:rsidRPr="00044EFF">
        <w:rPr>
          <w:rFonts w:eastAsia="Arial" w:cs="Arial"/>
          <w:szCs w:val="22"/>
        </w:rPr>
        <w:t>.</w:t>
      </w:r>
    </w:p>
    <w:p w14:paraId="12C27C27" w14:textId="35D6233D" w:rsidR="26660E89" w:rsidRPr="00044EFF" w:rsidRDefault="10E37057" w:rsidP="26660E89">
      <w:pPr>
        <w:rPr>
          <w:rFonts w:eastAsia="Arial" w:cs="Arial"/>
          <w:szCs w:val="22"/>
        </w:rPr>
      </w:pPr>
      <w:r w:rsidRPr="00044EFF">
        <w:rPr>
          <w:rFonts w:eastAsia="Arial" w:cs="Arial"/>
          <w:szCs w:val="22"/>
        </w:rPr>
        <w:t xml:space="preserve">Content-based filtering is not without its drawbacks. The cold start problem </w:t>
      </w:r>
      <w:r w:rsidR="22434EC5" w:rsidRPr="00044EFF">
        <w:rPr>
          <w:rFonts w:eastAsia="Arial" w:cs="Arial"/>
          <w:szCs w:val="22"/>
        </w:rPr>
        <w:t>refers</w:t>
      </w:r>
      <w:r w:rsidRPr="00044EFF">
        <w:rPr>
          <w:rFonts w:eastAsia="Arial" w:cs="Arial"/>
          <w:szCs w:val="22"/>
        </w:rPr>
        <w:t xml:space="preserve"> to the challenge of generating recommendations w</w:t>
      </w:r>
      <w:r w:rsidR="3319990F" w:rsidRPr="00044EFF">
        <w:rPr>
          <w:rFonts w:eastAsia="Arial" w:cs="Arial"/>
          <w:szCs w:val="22"/>
        </w:rPr>
        <w:t xml:space="preserve">hen there is insufficient data; in this context that means a lack of either user content </w:t>
      </w:r>
      <w:r w:rsidR="3C921072" w:rsidRPr="00044EFF">
        <w:rPr>
          <w:rFonts w:eastAsia="Arial" w:cs="Arial"/>
          <w:szCs w:val="22"/>
        </w:rPr>
        <w:t xml:space="preserve">when a </w:t>
      </w:r>
      <w:r w:rsidR="4991FA13" w:rsidRPr="00044EFF">
        <w:rPr>
          <w:rFonts w:eastAsia="Arial" w:cs="Arial"/>
          <w:szCs w:val="22"/>
        </w:rPr>
        <w:t xml:space="preserve">new </w:t>
      </w:r>
      <w:r w:rsidR="3C921072" w:rsidRPr="00044EFF">
        <w:rPr>
          <w:rFonts w:eastAsia="Arial" w:cs="Arial"/>
          <w:szCs w:val="22"/>
        </w:rPr>
        <w:t xml:space="preserve">user joins the </w:t>
      </w:r>
      <w:r w:rsidR="57727C41" w:rsidRPr="00044EFF">
        <w:rPr>
          <w:rFonts w:eastAsia="Arial" w:cs="Arial"/>
          <w:szCs w:val="22"/>
        </w:rPr>
        <w:t>platform</w:t>
      </w:r>
      <w:r w:rsidR="3C921072" w:rsidRPr="00044EFF">
        <w:rPr>
          <w:rFonts w:eastAsia="Arial" w:cs="Arial"/>
          <w:szCs w:val="22"/>
        </w:rPr>
        <w:t xml:space="preserve"> but has not </w:t>
      </w:r>
      <w:r w:rsidR="481E45D1" w:rsidRPr="00044EFF">
        <w:rPr>
          <w:rFonts w:eastAsia="Arial" w:cs="Arial"/>
          <w:szCs w:val="22"/>
        </w:rPr>
        <w:t>declared any of their preferences</w:t>
      </w:r>
      <w:r w:rsidR="3E6F1A5F" w:rsidRPr="00044EFF">
        <w:rPr>
          <w:rFonts w:eastAsia="Arial" w:cs="Arial"/>
          <w:szCs w:val="22"/>
        </w:rPr>
        <w:t>, or item content when a new item</w:t>
      </w:r>
      <w:r w:rsidR="7132B51E" w:rsidRPr="00044EFF">
        <w:rPr>
          <w:rFonts w:eastAsia="Arial" w:cs="Arial"/>
          <w:szCs w:val="22"/>
        </w:rPr>
        <w:t xml:space="preserve"> is added but has no prior interactions</w:t>
      </w:r>
      <w:r w:rsidR="00212114" w:rsidRPr="00044EFF">
        <w:rPr>
          <w:rFonts w:eastAsia="Arial" w:cs="Arial"/>
          <w:szCs w:val="22"/>
        </w:rPr>
        <w:t xml:space="preserve"> [13]</w:t>
      </w:r>
      <w:r w:rsidR="7132B51E" w:rsidRPr="00044EFF">
        <w:rPr>
          <w:rFonts w:eastAsia="Arial" w:cs="Arial"/>
          <w:szCs w:val="22"/>
        </w:rPr>
        <w:t xml:space="preserve">. </w:t>
      </w:r>
      <w:r w:rsidR="2FE33FE3" w:rsidRPr="00044EFF">
        <w:rPr>
          <w:rFonts w:eastAsia="Arial" w:cs="Arial"/>
          <w:szCs w:val="22"/>
        </w:rPr>
        <w:t>When</w:t>
      </w:r>
      <w:r w:rsidR="75F790AD" w:rsidRPr="00044EFF">
        <w:rPr>
          <w:rFonts w:eastAsia="Arial" w:cs="Arial"/>
          <w:szCs w:val="22"/>
        </w:rPr>
        <w:t xml:space="preserve"> Netflix was first launched it circumvented this issue by </w:t>
      </w:r>
      <w:r w:rsidR="4FE42B98" w:rsidRPr="00044EFF">
        <w:rPr>
          <w:rFonts w:eastAsia="Arial" w:cs="Arial"/>
          <w:szCs w:val="22"/>
        </w:rPr>
        <w:t>having users fill out an extensive survey detailing their tastes. This solution</w:t>
      </w:r>
      <w:r w:rsidR="12F1867B" w:rsidRPr="00044EFF">
        <w:rPr>
          <w:rFonts w:eastAsia="Arial" w:cs="Arial"/>
          <w:szCs w:val="22"/>
        </w:rPr>
        <w:t xml:space="preserve"> was short lived as it only led to other problems – it was a burden to user and also prone to failure given that users are</w:t>
      </w:r>
      <w:r w:rsidR="288CD1D5" w:rsidRPr="00044EFF">
        <w:rPr>
          <w:rFonts w:eastAsia="Arial" w:cs="Arial"/>
          <w:szCs w:val="22"/>
        </w:rPr>
        <w:t xml:space="preserve"> not always great at describing their own preferences – sometimes people enjoy things but are not </w:t>
      </w:r>
      <w:r w:rsidR="5013DEEF" w:rsidRPr="00044EFF">
        <w:rPr>
          <w:rFonts w:eastAsia="Arial" w:cs="Arial"/>
          <w:szCs w:val="22"/>
        </w:rPr>
        <w:t>capable</w:t>
      </w:r>
      <w:r w:rsidR="288CD1D5" w:rsidRPr="00044EFF">
        <w:rPr>
          <w:rFonts w:eastAsia="Arial" w:cs="Arial"/>
          <w:szCs w:val="22"/>
        </w:rPr>
        <w:t xml:space="preserve"> of explaining why</w:t>
      </w:r>
      <w:r w:rsidR="0E55F58F" w:rsidRPr="00044EFF">
        <w:rPr>
          <w:rFonts w:eastAsia="Arial" w:cs="Arial"/>
          <w:szCs w:val="22"/>
        </w:rPr>
        <w:t xml:space="preserve">. Filter bubbles are another potential risk where </w:t>
      </w:r>
      <w:r w:rsidR="2EB9CAC5" w:rsidRPr="00044EFF">
        <w:rPr>
          <w:rFonts w:eastAsia="Arial" w:cs="Arial"/>
          <w:szCs w:val="22"/>
        </w:rPr>
        <w:t xml:space="preserve">recommendation systems repeatedly suggest content too similar to what the user already likes. This limits the scope of what the user is exposed to and occurs because </w:t>
      </w:r>
      <w:r w:rsidR="0136DC8E" w:rsidRPr="00044EFF">
        <w:rPr>
          <w:rFonts w:eastAsia="Arial" w:cs="Arial"/>
          <w:szCs w:val="22"/>
        </w:rPr>
        <w:t xml:space="preserve">there is no </w:t>
      </w:r>
      <w:r w:rsidR="13606F84" w:rsidRPr="00044EFF">
        <w:rPr>
          <w:rFonts w:eastAsia="Arial" w:cs="Arial"/>
          <w:szCs w:val="22"/>
        </w:rPr>
        <w:t>mathematical</w:t>
      </w:r>
      <w:r w:rsidR="0136DC8E" w:rsidRPr="00044EFF">
        <w:rPr>
          <w:rFonts w:eastAsia="Arial" w:cs="Arial"/>
          <w:szCs w:val="22"/>
        </w:rPr>
        <w:t xml:space="preserve"> reason to providing the user with content that scores lower on calculated </w:t>
      </w:r>
      <w:r w:rsidR="49778E61" w:rsidRPr="00044EFF">
        <w:rPr>
          <w:rFonts w:eastAsia="Arial" w:cs="Arial"/>
          <w:szCs w:val="22"/>
        </w:rPr>
        <w:t>compatibility. These can be mitigated by incorporating collaborative filtering or other hybrid approaches to balance exploration with relevance.</w:t>
      </w:r>
    </w:p>
    <w:p w14:paraId="3A611B03" w14:textId="3D18C06F" w:rsidR="4622FCBE" w:rsidRPr="00044EFF" w:rsidRDefault="00347624" w:rsidP="26660E89">
      <w:pPr>
        <w:pStyle w:val="Heading3"/>
        <w:rPr>
          <w:rFonts w:eastAsia="Arial" w:cs="Arial"/>
          <w:szCs w:val="22"/>
        </w:rPr>
      </w:pPr>
      <w:r>
        <w:t xml:space="preserve">  </w:t>
      </w:r>
      <w:r w:rsidR="4622FCBE" w:rsidRPr="00044EFF">
        <w:t xml:space="preserve">Collaborative </w:t>
      </w:r>
      <w:r w:rsidR="0052035F">
        <w:t>F</w:t>
      </w:r>
      <w:r w:rsidR="4622FCBE" w:rsidRPr="00044EFF">
        <w:t>iltering</w:t>
      </w:r>
    </w:p>
    <w:p w14:paraId="43390E82" w14:textId="2872037E" w:rsidR="4622FCBE" w:rsidRPr="00044EFF" w:rsidRDefault="4622FCBE" w:rsidP="26660E89">
      <w:pPr>
        <w:rPr>
          <w:rFonts w:eastAsia="Arial" w:cs="Arial"/>
          <w:szCs w:val="22"/>
        </w:rPr>
      </w:pPr>
      <w:r w:rsidRPr="00044EFF">
        <w:rPr>
          <w:rFonts w:eastAsia="Arial" w:cs="Arial"/>
          <w:szCs w:val="22"/>
        </w:rPr>
        <w:t>Collaborative filtering is a recommendation approach that</w:t>
      </w:r>
      <w:r w:rsidR="28FD5D61" w:rsidRPr="00044EFF">
        <w:rPr>
          <w:rFonts w:eastAsia="Arial" w:cs="Arial"/>
          <w:szCs w:val="22"/>
        </w:rPr>
        <w:t xml:space="preserve"> focuses on the implicit relationships among users or items derived from interaction patterns</w:t>
      </w:r>
      <w:r w:rsidR="5734135E" w:rsidRPr="00044EFF">
        <w:rPr>
          <w:rFonts w:eastAsia="Arial" w:cs="Arial"/>
          <w:szCs w:val="22"/>
        </w:rPr>
        <w:t>.</w:t>
      </w:r>
      <w:r w:rsidR="38564BC7" w:rsidRPr="00044EFF">
        <w:rPr>
          <w:rFonts w:eastAsia="Arial" w:cs="Arial"/>
          <w:szCs w:val="22"/>
        </w:rPr>
        <w:t xml:space="preserve"> </w:t>
      </w:r>
      <w:r w:rsidR="79E4E751" w:rsidRPr="00044EFF">
        <w:rPr>
          <w:rFonts w:eastAsia="Arial" w:cs="Arial"/>
          <w:szCs w:val="22"/>
        </w:rPr>
        <w:t>I</w:t>
      </w:r>
      <w:r w:rsidR="38564BC7" w:rsidRPr="00044EFF">
        <w:rPr>
          <w:rFonts w:eastAsia="Arial" w:cs="Arial"/>
          <w:szCs w:val="22"/>
        </w:rPr>
        <w:t xml:space="preserve">t leverages collective preferences to provide recommendations </w:t>
      </w:r>
      <w:r w:rsidR="6AFC3808" w:rsidRPr="00044EFF">
        <w:rPr>
          <w:rFonts w:eastAsia="Arial" w:cs="Arial"/>
          <w:szCs w:val="22"/>
        </w:rPr>
        <w:t>u</w:t>
      </w:r>
      <w:r w:rsidR="38564BC7" w:rsidRPr="00044EFF">
        <w:rPr>
          <w:rFonts w:eastAsia="Arial" w:cs="Arial"/>
          <w:szCs w:val="22"/>
        </w:rPr>
        <w:t>nlike content-based filtering which relies on the features of items and individual user preferences</w:t>
      </w:r>
      <w:r w:rsidR="00255ECB" w:rsidRPr="00044EFF">
        <w:rPr>
          <w:rFonts w:eastAsia="Arial" w:cs="Arial"/>
          <w:szCs w:val="22"/>
        </w:rPr>
        <w:t>.</w:t>
      </w:r>
      <w:r w:rsidR="38564BC7" w:rsidRPr="00044EFF">
        <w:rPr>
          <w:rFonts w:eastAsia="Arial" w:cs="Arial"/>
          <w:szCs w:val="22"/>
        </w:rPr>
        <w:t xml:space="preserve"> </w:t>
      </w:r>
      <w:r w:rsidR="00255ECB" w:rsidRPr="00044EFF">
        <w:rPr>
          <w:rFonts w:eastAsia="Arial" w:cs="Arial"/>
          <w:szCs w:val="22"/>
        </w:rPr>
        <w:t>T</w:t>
      </w:r>
      <w:r w:rsidR="38564BC7" w:rsidRPr="00044EFF">
        <w:rPr>
          <w:rFonts w:eastAsia="Arial" w:cs="Arial"/>
          <w:szCs w:val="22"/>
        </w:rPr>
        <w:t xml:space="preserve">his approach is inherently social, operating on </w:t>
      </w:r>
      <w:r w:rsidR="7F969B6A" w:rsidRPr="00044EFF">
        <w:rPr>
          <w:rFonts w:eastAsia="Arial" w:cs="Arial"/>
          <w:szCs w:val="22"/>
        </w:rPr>
        <w:t xml:space="preserve">either the principle that items that received similar ratings or </w:t>
      </w:r>
      <w:r w:rsidR="746A7DB1" w:rsidRPr="00044EFF">
        <w:rPr>
          <w:rFonts w:eastAsia="Arial" w:cs="Arial"/>
          <w:szCs w:val="22"/>
        </w:rPr>
        <w:t>interactions</w:t>
      </w:r>
      <w:r w:rsidR="7F969B6A" w:rsidRPr="00044EFF">
        <w:rPr>
          <w:rFonts w:eastAsia="Arial" w:cs="Arial"/>
          <w:szCs w:val="22"/>
        </w:rPr>
        <w:t xml:space="preserve"> from users in </w:t>
      </w:r>
      <w:r w:rsidR="2F689202" w:rsidRPr="00044EFF">
        <w:rPr>
          <w:rFonts w:eastAsia="Arial" w:cs="Arial"/>
          <w:szCs w:val="22"/>
        </w:rPr>
        <w:t>the</w:t>
      </w:r>
      <w:r w:rsidR="7F969B6A" w:rsidRPr="00044EFF">
        <w:rPr>
          <w:rFonts w:eastAsia="Arial" w:cs="Arial"/>
          <w:szCs w:val="22"/>
        </w:rPr>
        <w:t xml:space="preserve"> past are </w:t>
      </w:r>
      <w:r w:rsidR="160EB5FD" w:rsidRPr="00044EFF">
        <w:rPr>
          <w:rFonts w:eastAsia="Arial" w:cs="Arial"/>
          <w:szCs w:val="22"/>
        </w:rPr>
        <w:t>likely</w:t>
      </w:r>
      <w:r w:rsidR="7F969B6A" w:rsidRPr="00044EFF">
        <w:rPr>
          <w:rFonts w:eastAsia="Arial" w:cs="Arial"/>
          <w:szCs w:val="22"/>
        </w:rPr>
        <w:t xml:space="preserve"> to be similarly rated or </w:t>
      </w:r>
      <w:r w:rsidR="45D23710" w:rsidRPr="00044EFF">
        <w:rPr>
          <w:rFonts w:eastAsia="Arial" w:cs="Arial"/>
          <w:szCs w:val="22"/>
        </w:rPr>
        <w:t>interreacted</w:t>
      </w:r>
      <w:r w:rsidR="7F969B6A" w:rsidRPr="00044EFF">
        <w:rPr>
          <w:rFonts w:eastAsia="Arial" w:cs="Arial"/>
          <w:szCs w:val="22"/>
        </w:rPr>
        <w:t xml:space="preserve"> with in the f</w:t>
      </w:r>
      <w:r w:rsidR="6E3CCC7D" w:rsidRPr="00044EFF">
        <w:rPr>
          <w:rFonts w:eastAsia="Arial" w:cs="Arial"/>
          <w:szCs w:val="22"/>
        </w:rPr>
        <w:t xml:space="preserve">uture (item-based), or </w:t>
      </w:r>
      <w:r w:rsidR="38564BC7" w:rsidRPr="00044EFF">
        <w:rPr>
          <w:rFonts w:eastAsia="Arial" w:cs="Arial"/>
          <w:szCs w:val="22"/>
        </w:rPr>
        <w:t xml:space="preserve">the principle that users who have shared </w:t>
      </w:r>
      <w:r w:rsidR="5FB1727B" w:rsidRPr="00044EFF">
        <w:rPr>
          <w:rFonts w:eastAsia="Arial" w:cs="Arial"/>
          <w:szCs w:val="22"/>
        </w:rPr>
        <w:t>preferences in the past are likely to agree on future recommendations</w:t>
      </w:r>
      <w:r w:rsidR="51753C70" w:rsidRPr="00044EFF">
        <w:rPr>
          <w:rFonts w:eastAsia="Arial" w:cs="Arial"/>
          <w:szCs w:val="22"/>
        </w:rPr>
        <w:t xml:space="preserve"> (user-based)</w:t>
      </w:r>
      <w:r w:rsidR="00B1780F" w:rsidRPr="00044EFF">
        <w:rPr>
          <w:rFonts w:eastAsia="Arial" w:cs="Arial"/>
          <w:szCs w:val="22"/>
        </w:rPr>
        <w:t xml:space="preserve"> </w:t>
      </w:r>
      <w:r w:rsidR="0E74BCB5" w:rsidRPr="00044EFF">
        <w:rPr>
          <w:rFonts w:eastAsia="Arial" w:cs="Arial"/>
          <w:szCs w:val="22"/>
        </w:rPr>
        <w:t>[1</w:t>
      </w:r>
      <w:r w:rsidR="4323DB4F" w:rsidRPr="00044EFF">
        <w:rPr>
          <w:rFonts w:eastAsia="Arial" w:cs="Arial"/>
          <w:szCs w:val="22"/>
        </w:rPr>
        <w:t>4</w:t>
      </w:r>
      <w:r w:rsidR="35FA3166" w:rsidRPr="00044EFF">
        <w:rPr>
          <w:rFonts w:eastAsia="Arial" w:cs="Arial"/>
          <w:szCs w:val="22"/>
        </w:rPr>
        <w:t>, 17</w:t>
      </w:r>
      <w:r w:rsidR="0E74BCB5" w:rsidRPr="00044EFF">
        <w:rPr>
          <w:rFonts w:eastAsia="Arial" w:cs="Arial"/>
          <w:szCs w:val="22"/>
        </w:rPr>
        <w:t>]</w:t>
      </w:r>
      <w:r w:rsidR="5FB1727B" w:rsidRPr="00044EFF">
        <w:rPr>
          <w:rFonts w:eastAsia="Arial" w:cs="Arial"/>
          <w:szCs w:val="22"/>
        </w:rPr>
        <w:t>.</w:t>
      </w:r>
    </w:p>
    <w:p w14:paraId="364B0E58" w14:textId="73129BF8" w:rsidR="26660E89" w:rsidRPr="00044EFF" w:rsidRDefault="0BCA71B6" w:rsidP="26660E89">
      <w:pPr>
        <w:rPr>
          <w:rFonts w:eastAsia="Arial" w:cs="Arial"/>
          <w:szCs w:val="22"/>
        </w:rPr>
      </w:pPr>
      <w:r w:rsidRPr="00044EFF">
        <w:rPr>
          <w:rFonts w:eastAsia="Arial" w:cs="Arial"/>
          <w:szCs w:val="22"/>
        </w:rPr>
        <w:t>A</w:t>
      </w:r>
      <w:r w:rsidR="4DAF77B4" w:rsidRPr="00044EFF">
        <w:rPr>
          <w:rFonts w:eastAsia="Arial" w:cs="Arial"/>
          <w:szCs w:val="22"/>
        </w:rPr>
        <w:t>s alluded to, at</w:t>
      </w:r>
      <w:r w:rsidRPr="00044EFF">
        <w:rPr>
          <w:rFonts w:eastAsia="Arial" w:cs="Arial"/>
          <w:szCs w:val="22"/>
        </w:rPr>
        <w:t xml:space="preserve"> </w:t>
      </w:r>
      <w:r w:rsidR="319ABB66" w:rsidRPr="00044EFF">
        <w:rPr>
          <w:rFonts w:eastAsia="Arial" w:cs="Arial"/>
          <w:szCs w:val="22"/>
        </w:rPr>
        <w:t xml:space="preserve">its </w:t>
      </w:r>
      <w:r w:rsidRPr="00044EFF">
        <w:rPr>
          <w:rFonts w:eastAsia="Arial" w:cs="Arial"/>
          <w:szCs w:val="22"/>
        </w:rPr>
        <w:t>core</w:t>
      </w:r>
      <w:r w:rsidR="17AED666" w:rsidRPr="00044EFF">
        <w:rPr>
          <w:rFonts w:eastAsia="Arial" w:cs="Arial"/>
          <w:szCs w:val="22"/>
        </w:rPr>
        <w:t xml:space="preserve">, </w:t>
      </w:r>
      <w:r w:rsidRPr="00044EFF">
        <w:rPr>
          <w:rFonts w:eastAsia="Arial" w:cs="Arial"/>
          <w:szCs w:val="22"/>
        </w:rPr>
        <w:t xml:space="preserve">collaborative </w:t>
      </w:r>
      <w:r w:rsidR="52D30572" w:rsidRPr="00044EFF">
        <w:rPr>
          <w:rFonts w:eastAsia="Arial" w:cs="Arial"/>
          <w:szCs w:val="22"/>
        </w:rPr>
        <w:t>filtering</w:t>
      </w:r>
      <w:r w:rsidRPr="00044EFF">
        <w:rPr>
          <w:rFonts w:eastAsia="Arial" w:cs="Arial"/>
          <w:szCs w:val="22"/>
        </w:rPr>
        <w:t xml:space="preserve"> </w:t>
      </w:r>
      <w:r w:rsidR="577F597D" w:rsidRPr="00044EFF">
        <w:rPr>
          <w:rFonts w:eastAsia="Arial" w:cs="Arial"/>
          <w:szCs w:val="22"/>
        </w:rPr>
        <w:t>can b</w:t>
      </w:r>
      <w:r w:rsidRPr="00044EFF">
        <w:rPr>
          <w:rFonts w:eastAsia="Arial" w:cs="Arial"/>
          <w:szCs w:val="22"/>
        </w:rPr>
        <w:t xml:space="preserve">e </w:t>
      </w:r>
      <w:r w:rsidR="73727796" w:rsidRPr="00044EFF">
        <w:rPr>
          <w:rFonts w:eastAsia="Arial" w:cs="Arial"/>
          <w:szCs w:val="22"/>
        </w:rPr>
        <w:t xml:space="preserve">divided into </w:t>
      </w:r>
      <w:r w:rsidRPr="00044EFF">
        <w:rPr>
          <w:rFonts w:eastAsia="Arial" w:cs="Arial"/>
          <w:szCs w:val="22"/>
        </w:rPr>
        <w:t xml:space="preserve">two main approaches: user-based </w:t>
      </w:r>
      <w:r w:rsidR="654520C9" w:rsidRPr="00044EFF">
        <w:rPr>
          <w:rFonts w:eastAsia="Arial" w:cs="Arial"/>
          <w:szCs w:val="22"/>
        </w:rPr>
        <w:t xml:space="preserve">which focuses on the comparison of users, </w:t>
      </w:r>
      <w:r w:rsidRPr="00044EFF">
        <w:rPr>
          <w:rFonts w:eastAsia="Arial" w:cs="Arial"/>
          <w:szCs w:val="22"/>
        </w:rPr>
        <w:t>and item-based</w:t>
      </w:r>
      <w:r w:rsidR="435CDBD9" w:rsidRPr="00044EFF">
        <w:rPr>
          <w:rFonts w:eastAsia="Arial" w:cs="Arial"/>
          <w:szCs w:val="22"/>
        </w:rPr>
        <w:t xml:space="preserve"> </w:t>
      </w:r>
      <w:r w:rsidR="4D67EE28" w:rsidRPr="00044EFF">
        <w:rPr>
          <w:rFonts w:eastAsia="Arial" w:cs="Arial"/>
          <w:szCs w:val="22"/>
        </w:rPr>
        <w:t>which focuses on the comparison of items</w:t>
      </w:r>
      <w:r w:rsidR="682442E6" w:rsidRPr="00044EFF">
        <w:rPr>
          <w:rFonts w:eastAsia="Arial" w:cs="Arial"/>
          <w:szCs w:val="22"/>
        </w:rPr>
        <w:t>.</w:t>
      </w:r>
    </w:p>
    <w:p w14:paraId="07DAC78B" w14:textId="47D4F3D9" w:rsidR="07CE82BA" w:rsidRPr="00044EFF" w:rsidRDefault="07CE82BA" w:rsidP="68C7B043">
      <w:pPr>
        <w:pStyle w:val="Heading4"/>
        <w:rPr>
          <w:rFonts w:eastAsia="Arial" w:cs="Arial"/>
          <w:szCs w:val="22"/>
        </w:rPr>
      </w:pPr>
      <w:r w:rsidRPr="00044EFF">
        <w:t xml:space="preserve">Item-based </w:t>
      </w:r>
      <w:r w:rsidR="0052035F">
        <w:t>C</w:t>
      </w:r>
      <w:r w:rsidRPr="00044EFF">
        <w:t xml:space="preserve">ollaborative </w:t>
      </w:r>
      <w:r w:rsidR="0052035F">
        <w:t>F</w:t>
      </w:r>
      <w:r w:rsidRPr="00044EFF">
        <w:t>iltering</w:t>
      </w:r>
    </w:p>
    <w:p w14:paraId="2EDAC651" w14:textId="1221986B" w:rsidR="29794EEE" w:rsidRPr="00044EFF" w:rsidRDefault="00255ECB" w:rsidP="26660E89">
      <w:pPr>
        <w:rPr>
          <w:rFonts w:eastAsia="Arial" w:cs="Arial"/>
          <w:szCs w:val="22"/>
        </w:rPr>
      </w:pPr>
      <w:r w:rsidRPr="00044EFF">
        <w:rPr>
          <w:rFonts w:eastAsia="Arial" w:cs="Arial"/>
          <w:szCs w:val="22"/>
        </w:rPr>
        <w:t>With this technique</w:t>
      </w:r>
      <w:r w:rsidR="29794EEE" w:rsidRPr="00044EFF">
        <w:rPr>
          <w:rFonts w:eastAsia="Arial" w:cs="Arial"/>
          <w:szCs w:val="22"/>
        </w:rPr>
        <w:t xml:space="preserve">, we focus on the implicit relationships between </w:t>
      </w:r>
      <w:r w:rsidR="2F7CE6A3" w:rsidRPr="00044EFF">
        <w:rPr>
          <w:rFonts w:eastAsia="Arial" w:cs="Arial"/>
          <w:szCs w:val="22"/>
        </w:rPr>
        <w:t xml:space="preserve">items rather than users. </w:t>
      </w:r>
      <w:r w:rsidR="49548FB7" w:rsidRPr="00044EFF">
        <w:rPr>
          <w:rFonts w:eastAsia="Arial" w:cs="Arial"/>
          <w:szCs w:val="22"/>
        </w:rPr>
        <w:t>It identifies items that are similar according to how users have rated them</w:t>
      </w:r>
      <w:r w:rsidR="2895EDFC" w:rsidRPr="00044EFF">
        <w:rPr>
          <w:rFonts w:eastAsia="Arial" w:cs="Arial"/>
          <w:szCs w:val="22"/>
        </w:rPr>
        <w:t>. For example, if</w:t>
      </w:r>
      <w:r w:rsidR="126CCE77" w:rsidRPr="00044EFF">
        <w:rPr>
          <w:rFonts w:eastAsia="Arial" w:cs="Arial"/>
          <w:szCs w:val="22"/>
        </w:rPr>
        <w:t xml:space="preserve"> many users who highly rated</w:t>
      </w:r>
      <w:r w:rsidR="00A15933" w:rsidRPr="00044EFF">
        <w:rPr>
          <w:rFonts w:eastAsia="Arial" w:cs="Arial"/>
          <w:szCs w:val="22"/>
        </w:rPr>
        <w:t xml:space="preserve"> (sample anime’s)</w:t>
      </w:r>
      <w:r w:rsidR="126CCE77" w:rsidRPr="00044EFF">
        <w:rPr>
          <w:rFonts w:eastAsia="Arial" w:cs="Arial"/>
          <w:szCs w:val="22"/>
        </w:rPr>
        <w:t xml:space="preserve"> </w:t>
      </w:r>
      <w:r w:rsidR="2895EDFC" w:rsidRPr="00044EFF">
        <w:rPr>
          <w:rFonts w:eastAsia="Arial" w:cs="Arial"/>
          <w:szCs w:val="22"/>
        </w:rPr>
        <w:t>Naruto a</w:t>
      </w:r>
      <w:r w:rsidR="778A9B10" w:rsidRPr="00044EFF">
        <w:rPr>
          <w:rFonts w:eastAsia="Arial" w:cs="Arial"/>
          <w:szCs w:val="22"/>
        </w:rPr>
        <w:t>lso like</w:t>
      </w:r>
      <w:r w:rsidR="2895EDFC" w:rsidRPr="00044EFF">
        <w:rPr>
          <w:rFonts w:eastAsia="Arial" w:cs="Arial"/>
          <w:szCs w:val="22"/>
        </w:rPr>
        <w:t xml:space="preserve">d Attack on </w:t>
      </w:r>
      <w:r w:rsidR="0A5E6946" w:rsidRPr="00044EFF">
        <w:rPr>
          <w:rFonts w:eastAsia="Arial" w:cs="Arial"/>
          <w:szCs w:val="22"/>
        </w:rPr>
        <w:t>Titan</w:t>
      </w:r>
      <w:r w:rsidR="00B1780F" w:rsidRPr="00044EFF">
        <w:rPr>
          <w:rFonts w:eastAsia="Arial" w:cs="Arial"/>
          <w:szCs w:val="22"/>
        </w:rPr>
        <w:t xml:space="preserve"> (AoT)</w:t>
      </w:r>
      <w:r w:rsidR="0A5E6946" w:rsidRPr="00044EFF">
        <w:rPr>
          <w:rFonts w:eastAsia="Arial" w:cs="Arial"/>
          <w:szCs w:val="22"/>
        </w:rPr>
        <w:t>,</w:t>
      </w:r>
      <w:r w:rsidR="2895EDFC" w:rsidRPr="00044EFF">
        <w:rPr>
          <w:rFonts w:eastAsia="Arial" w:cs="Arial"/>
          <w:szCs w:val="22"/>
        </w:rPr>
        <w:t xml:space="preserve"> then they would be consid</w:t>
      </w:r>
      <w:r w:rsidR="18644E25" w:rsidRPr="00044EFF">
        <w:rPr>
          <w:rFonts w:eastAsia="Arial" w:cs="Arial"/>
          <w:szCs w:val="22"/>
        </w:rPr>
        <w:t xml:space="preserve">ered as similar. </w:t>
      </w:r>
      <w:r w:rsidR="4E83CF68" w:rsidRPr="00044EFF">
        <w:rPr>
          <w:rFonts w:eastAsia="Arial" w:cs="Arial"/>
          <w:szCs w:val="22"/>
        </w:rPr>
        <w:t>A user who enjoyed Naruto but has not yet watched A</w:t>
      </w:r>
      <w:r w:rsidR="00B1780F" w:rsidRPr="00044EFF">
        <w:rPr>
          <w:rFonts w:eastAsia="Arial" w:cs="Arial"/>
          <w:szCs w:val="22"/>
        </w:rPr>
        <w:t>oT</w:t>
      </w:r>
      <w:r w:rsidR="4E83CF68" w:rsidRPr="00044EFF">
        <w:rPr>
          <w:rFonts w:eastAsia="Arial" w:cs="Arial"/>
          <w:szCs w:val="22"/>
        </w:rPr>
        <w:t xml:space="preserve"> then this method would likely recommend it to them.</w:t>
      </w:r>
    </w:p>
    <w:p w14:paraId="3EB5C7FF" w14:textId="6050E98E" w:rsidR="17DF1203" w:rsidRPr="00044EFF" w:rsidRDefault="17DF1203" w:rsidP="26660E89">
      <w:pPr>
        <w:rPr>
          <w:rFonts w:eastAsia="Arial" w:cs="Arial"/>
          <w:szCs w:val="22"/>
        </w:rPr>
      </w:pPr>
      <w:r w:rsidRPr="00044EFF">
        <w:rPr>
          <w:rFonts w:eastAsia="Arial" w:cs="Arial"/>
          <w:szCs w:val="22"/>
        </w:rPr>
        <w:t>A key advantage with item-based filtering comes from its stability over time.</w:t>
      </w:r>
      <w:r w:rsidR="0EC64EAB" w:rsidRPr="00044EFF">
        <w:rPr>
          <w:rFonts w:eastAsia="Arial" w:cs="Arial"/>
          <w:szCs w:val="22"/>
        </w:rPr>
        <w:t xml:space="preserve"> While user preferences are liable to frequent change, the relationships between items tend to remain consistent which makes </w:t>
      </w:r>
      <w:r w:rsidR="6FC9157A" w:rsidRPr="00044EFF">
        <w:rPr>
          <w:rFonts w:eastAsia="Arial" w:cs="Arial"/>
          <w:szCs w:val="22"/>
        </w:rPr>
        <w:t xml:space="preserve">the model less sensitive to changes in user </w:t>
      </w:r>
      <w:r w:rsidR="0619EBFD" w:rsidRPr="00044EFF">
        <w:rPr>
          <w:rFonts w:eastAsia="Arial" w:cs="Arial"/>
          <w:szCs w:val="22"/>
        </w:rPr>
        <w:t>behaviour</w:t>
      </w:r>
      <w:r w:rsidR="6FC9157A" w:rsidRPr="00044EFF">
        <w:rPr>
          <w:rFonts w:eastAsia="Arial" w:cs="Arial"/>
          <w:szCs w:val="22"/>
        </w:rPr>
        <w:t xml:space="preserve">. To add, due to </w:t>
      </w:r>
      <w:r w:rsidR="598F0039" w:rsidRPr="00044EFF">
        <w:rPr>
          <w:rFonts w:eastAsia="Arial" w:cs="Arial"/>
          <w:szCs w:val="22"/>
        </w:rPr>
        <w:t>the similarity computations being item-focused, this method is often more scalable in systems with a larger user base</w:t>
      </w:r>
      <w:r w:rsidR="2D5C43C3" w:rsidRPr="00044EFF">
        <w:rPr>
          <w:rFonts w:eastAsia="Arial" w:cs="Arial"/>
          <w:szCs w:val="22"/>
        </w:rPr>
        <w:t xml:space="preserve"> as </w:t>
      </w:r>
      <w:r w:rsidR="7D51AEB9" w:rsidRPr="00044EFF">
        <w:rPr>
          <w:rFonts w:eastAsia="Arial" w:cs="Arial"/>
          <w:szCs w:val="22"/>
        </w:rPr>
        <w:lastRenderedPageBreak/>
        <w:t>computations</w:t>
      </w:r>
      <w:r w:rsidR="2D5C43C3" w:rsidRPr="00044EFF">
        <w:rPr>
          <w:rFonts w:eastAsia="Arial" w:cs="Arial"/>
          <w:szCs w:val="22"/>
        </w:rPr>
        <w:t xml:space="preserve"> are done without regard for the amount of them</w:t>
      </w:r>
      <w:r w:rsidR="5B7191A4" w:rsidRPr="00044EFF">
        <w:rPr>
          <w:rFonts w:eastAsia="Arial" w:cs="Arial"/>
          <w:szCs w:val="22"/>
        </w:rPr>
        <w:t>.</w:t>
      </w:r>
      <w:r w:rsidR="598F0039" w:rsidRPr="00044EFF">
        <w:rPr>
          <w:rFonts w:eastAsia="Arial" w:cs="Arial"/>
          <w:szCs w:val="22"/>
        </w:rPr>
        <w:t xml:space="preserve"> </w:t>
      </w:r>
      <w:r w:rsidR="29CF141D" w:rsidRPr="00044EFF">
        <w:rPr>
          <w:rFonts w:eastAsia="Arial" w:cs="Arial"/>
          <w:szCs w:val="22"/>
        </w:rPr>
        <w:t>I</w:t>
      </w:r>
      <w:r w:rsidR="598F0039" w:rsidRPr="00044EFF">
        <w:rPr>
          <w:rFonts w:eastAsia="Arial" w:cs="Arial"/>
          <w:szCs w:val="22"/>
        </w:rPr>
        <w:t>t also works well in spar</w:t>
      </w:r>
      <w:r w:rsidR="1BE7CD70" w:rsidRPr="00044EFF">
        <w:rPr>
          <w:rFonts w:eastAsia="Arial" w:cs="Arial"/>
          <w:szCs w:val="22"/>
        </w:rPr>
        <w:t>s</w:t>
      </w:r>
      <w:r w:rsidR="598F0039" w:rsidRPr="00044EFF">
        <w:rPr>
          <w:rFonts w:eastAsia="Arial" w:cs="Arial"/>
          <w:szCs w:val="22"/>
        </w:rPr>
        <w:t>e datasets where user overlap</w:t>
      </w:r>
      <w:r w:rsidR="59E2195C" w:rsidRPr="00044EFF">
        <w:rPr>
          <w:rFonts w:eastAsia="Arial" w:cs="Arial"/>
          <w:szCs w:val="22"/>
        </w:rPr>
        <w:t xml:space="preserve"> is minimal, this is because the recommendation </w:t>
      </w:r>
      <w:r w:rsidR="6B01915B" w:rsidRPr="00044EFF">
        <w:rPr>
          <w:rFonts w:eastAsia="Arial" w:cs="Arial"/>
          <w:szCs w:val="22"/>
        </w:rPr>
        <w:t>doesn't</w:t>
      </w:r>
      <w:r w:rsidR="59E2195C" w:rsidRPr="00044EFF">
        <w:rPr>
          <w:rFonts w:eastAsia="Arial" w:cs="Arial"/>
          <w:szCs w:val="22"/>
        </w:rPr>
        <w:t xml:space="preserve"> depend on finding similar users but instead on the target </w:t>
      </w:r>
      <w:r w:rsidR="7101DE49" w:rsidRPr="00044EFF">
        <w:rPr>
          <w:rFonts w:eastAsia="Arial" w:cs="Arial"/>
          <w:szCs w:val="22"/>
        </w:rPr>
        <w:t>users'</w:t>
      </w:r>
      <w:r w:rsidR="59E2195C" w:rsidRPr="00044EFF">
        <w:rPr>
          <w:rFonts w:eastAsia="Arial" w:cs="Arial"/>
          <w:szCs w:val="22"/>
        </w:rPr>
        <w:t xml:space="preserve"> h</w:t>
      </w:r>
      <w:r w:rsidR="7858E6B0" w:rsidRPr="00044EFF">
        <w:rPr>
          <w:rFonts w:eastAsia="Arial" w:cs="Arial"/>
          <w:szCs w:val="22"/>
        </w:rPr>
        <w:t>istory</w:t>
      </w:r>
      <w:r w:rsidR="59E2195C" w:rsidRPr="00044EFF">
        <w:rPr>
          <w:rFonts w:eastAsia="Arial" w:cs="Arial"/>
          <w:szCs w:val="22"/>
        </w:rPr>
        <w:t xml:space="preserve"> and the item relationships – note that </w:t>
      </w:r>
      <w:r w:rsidR="1B7A18BD" w:rsidRPr="00044EFF">
        <w:rPr>
          <w:rFonts w:eastAsia="Arial" w:cs="Arial"/>
          <w:szCs w:val="22"/>
        </w:rPr>
        <w:t>the similarity between items is stored as a relationship independent of which users contributed to it</w:t>
      </w:r>
      <w:r w:rsidR="165D8975" w:rsidRPr="00044EFF">
        <w:rPr>
          <w:rFonts w:eastAsia="Arial" w:cs="Arial"/>
          <w:szCs w:val="22"/>
        </w:rPr>
        <w:t>.</w:t>
      </w:r>
      <w:r w:rsidR="0DC3F443" w:rsidRPr="00044EFF">
        <w:rPr>
          <w:rFonts w:eastAsia="Arial" w:cs="Arial"/>
          <w:szCs w:val="22"/>
        </w:rPr>
        <w:t xml:space="preserve"> </w:t>
      </w:r>
      <w:r w:rsidR="69AB748F" w:rsidRPr="00044EFF">
        <w:rPr>
          <w:rFonts w:eastAsia="Arial" w:cs="Arial"/>
          <w:szCs w:val="22"/>
        </w:rPr>
        <w:t>It's</w:t>
      </w:r>
      <w:r w:rsidR="0DC3F443" w:rsidRPr="00044EFF">
        <w:rPr>
          <w:rFonts w:eastAsia="Arial" w:cs="Arial"/>
          <w:szCs w:val="22"/>
        </w:rPr>
        <w:t xml:space="preserve"> also better for newer users as once they indicate interest in one </w:t>
      </w:r>
      <w:r w:rsidR="25E4B891" w:rsidRPr="00044EFF">
        <w:rPr>
          <w:rFonts w:eastAsia="Arial" w:cs="Arial"/>
          <w:szCs w:val="22"/>
        </w:rPr>
        <w:t>thing,</w:t>
      </w:r>
      <w:r w:rsidR="0DC3F443" w:rsidRPr="00044EFF">
        <w:rPr>
          <w:rFonts w:eastAsia="Arial" w:cs="Arial"/>
          <w:szCs w:val="22"/>
        </w:rPr>
        <w:t xml:space="preserve"> we are immediately able to recommend </w:t>
      </w:r>
      <w:r w:rsidR="1EFA87E2" w:rsidRPr="00044EFF">
        <w:rPr>
          <w:rFonts w:eastAsia="Arial" w:cs="Arial"/>
          <w:szCs w:val="22"/>
        </w:rPr>
        <w:t>similar items</w:t>
      </w:r>
      <w:r w:rsidR="0DC3F443" w:rsidRPr="00044EFF">
        <w:rPr>
          <w:rFonts w:eastAsia="Arial" w:cs="Arial"/>
          <w:szCs w:val="22"/>
        </w:rPr>
        <w:t xml:space="preserve"> to </w:t>
      </w:r>
      <w:r w:rsidR="097D84A9" w:rsidRPr="00044EFF">
        <w:rPr>
          <w:rFonts w:eastAsia="Arial" w:cs="Arial"/>
          <w:szCs w:val="22"/>
        </w:rPr>
        <w:t>them</w:t>
      </w:r>
      <w:r w:rsidR="009F21E2" w:rsidRPr="00044EFF">
        <w:rPr>
          <w:rFonts w:eastAsia="Arial" w:cs="Arial"/>
          <w:szCs w:val="22"/>
        </w:rPr>
        <w:t xml:space="preserve"> </w:t>
      </w:r>
      <w:r w:rsidR="097D84A9" w:rsidRPr="00044EFF">
        <w:rPr>
          <w:rFonts w:eastAsia="Arial" w:cs="Arial"/>
          <w:szCs w:val="22"/>
        </w:rPr>
        <w:t>[</w:t>
      </w:r>
      <w:r w:rsidR="2082FBE8" w:rsidRPr="00044EFF">
        <w:rPr>
          <w:rFonts w:eastAsia="Arial" w:cs="Arial"/>
          <w:szCs w:val="22"/>
        </w:rPr>
        <w:t>15</w:t>
      </w:r>
      <w:r w:rsidR="50DE0544" w:rsidRPr="00044EFF">
        <w:rPr>
          <w:rFonts w:eastAsia="Arial" w:cs="Arial"/>
          <w:szCs w:val="22"/>
        </w:rPr>
        <w:t>, 22</w:t>
      </w:r>
      <w:r w:rsidR="2082FBE8" w:rsidRPr="00044EFF">
        <w:rPr>
          <w:rFonts w:eastAsia="Arial" w:cs="Arial"/>
          <w:szCs w:val="22"/>
        </w:rPr>
        <w:t>]</w:t>
      </w:r>
      <w:r w:rsidR="009F21E2" w:rsidRPr="00044EFF">
        <w:rPr>
          <w:rFonts w:eastAsia="Arial" w:cs="Arial"/>
          <w:szCs w:val="22"/>
        </w:rPr>
        <w:t>.</w:t>
      </w:r>
    </w:p>
    <w:p w14:paraId="5E0E4AE3" w14:textId="2BF67DDE" w:rsidR="26660E89" w:rsidRPr="00044EFF" w:rsidRDefault="6E9F660D" w:rsidP="26660E89">
      <w:pPr>
        <w:rPr>
          <w:rFonts w:eastAsia="Arial" w:cs="Arial"/>
          <w:szCs w:val="22"/>
        </w:rPr>
      </w:pPr>
      <w:r w:rsidRPr="00044EFF">
        <w:rPr>
          <w:rFonts w:eastAsia="Arial" w:cs="Arial"/>
          <w:szCs w:val="22"/>
        </w:rPr>
        <w:t xml:space="preserve">Item-based filtering </w:t>
      </w:r>
      <w:r w:rsidR="0F989BE0" w:rsidRPr="00044EFF">
        <w:rPr>
          <w:rFonts w:eastAsia="Arial" w:cs="Arial"/>
          <w:szCs w:val="22"/>
        </w:rPr>
        <w:t xml:space="preserve">comes with its own faults. </w:t>
      </w:r>
      <w:r w:rsidR="7562FA6A" w:rsidRPr="00044EFF">
        <w:rPr>
          <w:rFonts w:eastAsia="Arial" w:cs="Arial"/>
          <w:szCs w:val="22"/>
        </w:rPr>
        <w:t xml:space="preserve">It struggles with niche items due to its reliance on user </w:t>
      </w:r>
      <w:r w:rsidR="4777F633" w:rsidRPr="00044EFF">
        <w:rPr>
          <w:rFonts w:eastAsia="Arial" w:cs="Arial"/>
          <w:szCs w:val="22"/>
        </w:rPr>
        <w:t>interactions</w:t>
      </w:r>
      <w:r w:rsidR="7562FA6A" w:rsidRPr="00044EFF">
        <w:rPr>
          <w:rFonts w:eastAsia="Arial" w:cs="Arial"/>
          <w:szCs w:val="22"/>
        </w:rPr>
        <w:t xml:space="preserve"> to computer similarities; if only a few users have </w:t>
      </w:r>
      <w:r w:rsidR="0CC4E447" w:rsidRPr="00044EFF">
        <w:rPr>
          <w:rFonts w:eastAsia="Arial" w:cs="Arial"/>
          <w:szCs w:val="22"/>
        </w:rPr>
        <w:t>interreacted</w:t>
      </w:r>
      <w:r w:rsidR="7562FA6A" w:rsidRPr="00044EFF">
        <w:rPr>
          <w:rFonts w:eastAsia="Arial" w:cs="Arial"/>
          <w:szCs w:val="22"/>
        </w:rPr>
        <w:t xml:space="preserve"> with an </w:t>
      </w:r>
      <w:r w:rsidR="04C0258C" w:rsidRPr="00044EFF">
        <w:rPr>
          <w:rFonts w:eastAsia="Arial" w:cs="Arial"/>
          <w:szCs w:val="22"/>
        </w:rPr>
        <w:t>item</w:t>
      </w:r>
      <w:r w:rsidR="7562FA6A" w:rsidRPr="00044EFF">
        <w:rPr>
          <w:rFonts w:eastAsia="Arial" w:cs="Arial"/>
          <w:szCs w:val="22"/>
        </w:rPr>
        <w:t xml:space="preserve"> then there would be </w:t>
      </w:r>
      <w:r w:rsidR="791B4526" w:rsidRPr="00044EFF">
        <w:rPr>
          <w:rFonts w:eastAsia="Arial" w:cs="Arial"/>
          <w:szCs w:val="22"/>
        </w:rPr>
        <w:t>insufficient</w:t>
      </w:r>
      <w:r w:rsidR="7562FA6A" w:rsidRPr="00044EFF">
        <w:rPr>
          <w:rFonts w:eastAsia="Arial" w:cs="Arial"/>
          <w:szCs w:val="22"/>
        </w:rPr>
        <w:t xml:space="preserve"> data to connect it to other items</w:t>
      </w:r>
      <w:r w:rsidR="009F21E2" w:rsidRPr="00044EFF">
        <w:rPr>
          <w:rFonts w:eastAsia="Arial" w:cs="Arial"/>
          <w:szCs w:val="22"/>
        </w:rPr>
        <w:t xml:space="preserve"> </w:t>
      </w:r>
      <w:r w:rsidR="731DB58F" w:rsidRPr="00044EFF">
        <w:rPr>
          <w:rFonts w:eastAsia="Arial" w:cs="Arial"/>
          <w:szCs w:val="22"/>
        </w:rPr>
        <w:t>[15]</w:t>
      </w:r>
      <w:r w:rsidR="009F21E2" w:rsidRPr="00044EFF">
        <w:rPr>
          <w:rFonts w:eastAsia="Arial" w:cs="Arial"/>
          <w:szCs w:val="22"/>
        </w:rPr>
        <w:t>.</w:t>
      </w:r>
    </w:p>
    <w:p w14:paraId="7067D3AE" w14:textId="10F1D935" w:rsidR="108D7E72" w:rsidRPr="00044EFF" w:rsidRDefault="108D7E72" w:rsidP="68C7B043">
      <w:pPr>
        <w:pStyle w:val="Heading4"/>
        <w:rPr>
          <w:rFonts w:eastAsia="Arial" w:cs="Arial"/>
          <w:szCs w:val="22"/>
        </w:rPr>
      </w:pPr>
      <w:r w:rsidRPr="00044EFF">
        <w:t>User</w:t>
      </w:r>
      <w:r w:rsidR="0052035F">
        <w:t>-</w:t>
      </w:r>
      <w:r w:rsidRPr="00044EFF">
        <w:t xml:space="preserve">based </w:t>
      </w:r>
      <w:r w:rsidR="0052035F">
        <w:t>C</w:t>
      </w:r>
      <w:r w:rsidRPr="00044EFF">
        <w:t xml:space="preserve">ollaborative </w:t>
      </w:r>
      <w:r w:rsidR="0052035F">
        <w:t>F</w:t>
      </w:r>
      <w:r w:rsidRPr="00044EFF">
        <w:t>iltering</w:t>
      </w:r>
    </w:p>
    <w:p w14:paraId="67338EBC" w14:textId="2D1BA667" w:rsidR="108D7E72" w:rsidRPr="00044EFF" w:rsidRDefault="108D7E72" w:rsidP="26660E89">
      <w:pPr>
        <w:rPr>
          <w:rFonts w:eastAsia="Arial" w:cs="Arial"/>
          <w:szCs w:val="22"/>
        </w:rPr>
      </w:pPr>
      <w:r w:rsidRPr="00044EFF">
        <w:rPr>
          <w:rFonts w:eastAsia="Arial" w:cs="Arial"/>
          <w:szCs w:val="22"/>
        </w:rPr>
        <w:t xml:space="preserve">In user-based collaborative filtering, the system identifies a target user’s “nearest neighbours” - users who have previously interreacted with similar items in similar ways. These like-minded users are the backbone of the predictions. To put this into better perspective, if user A and user B both rate Naruto and </w:t>
      </w:r>
      <w:r w:rsidR="00B1780F" w:rsidRPr="00044EFF">
        <w:rPr>
          <w:rFonts w:eastAsia="Arial" w:cs="Arial"/>
          <w:szCs w:val="22"/>
        </w:rPr>
        <w:t>Ao</w:t>
      </w:r>
      <w:r w:rsidR="00A15933" w:rsidRPr="00044EFF">
        <w:rPr>
          <w:rFonts w:eastAsia="Arial" w:cs="Arial"/>
          <w:szCs w:val="22"/>
        </w:rPr>
        <w:t>T</w:t>
      </w:r>
      <w:r w:rsidR="00B1780F" w:rsidRPr="00044EFF">
        <w:rPr>
          <w:rFonts w:eastAsia="Arial" w:cs="Arial"/>
          <w:szCs w:val="22"/>
        </w:rPr>
        <w:t xml:space="preserve"> </w:t>
      </w:r>
      <w:r w:rsidRPr="00044EFF">
        <w:rPr>
          <w:rFonts w:eastAsia="Arial" w:cs="Arial"/>
          <w:szCs w:val="22"/>
        </w:rPr>
        <w:t>highly then they would be considered as similar, and if user A also rates Steins;Gate</w:t>
      </w:r>
      <w:r w:rsidR="00A15933" w:rsidRPr="00044EFF">
        <w:rPr>
          <w:rFonts w:eastAsia="Arial" w:cs="Arial"/>
          <w:szCs w:val="22"/>
        </w:rPr>
        <w:t xml:space="preserve"> (another sample anime)</w:t>
      </w:r>
      <w:r w:rsidRPr="00044EFF">
        <w:rPr>
          <w:rFonts w:eastAsia="Arial" w:cs="Arial"/>
          <w:szCs w:val="22"/>
        </w:rPr>
        <w:t xml:space="preserve"> highly then this method is likely to recommend Steins;Gate </w:t>
      </w:r>
      <w:r w:rsidR="00255ECB" w:rsidRPr="00044EFF">
        <w:rPr>
          <w:rFonts w:eastAsia="Arial" w:cs="Arial"/>
          <w:szCs w:val="22"/>
        </w:rPr>
        <w:t xml:space="preserve">(SG) </w:t>
      </w:r>
      <w:r w:rsidRPr="00044EFF">
        <w:rPr>
          <w:rFonts w:eastAsia="Arial" w:cs="Arial"/>
          <w:szCs w:val="22"/>
        </w:rPr>
        <w:t>to User B</w:t>
      </w:r>
      <w:r w:rsidR="009F21E2" w:rsidRPr="00044EFF">
        <w:rPr>
          <w:rFonts w:eastAsia="Arial" w:cs="Arial"/>
          <w:szCs w:val="22"/>
        </w:rPr>
        <w:t xml:space="preserve"> </w:t>
      </w:r>
      <w:r w:rsidR="48808B01" w:rsidRPr="00044EFF">
        <w:rPr>
          <w:rFonts w:eastAsia="Arial" w:cs="Arial"/>
          <w:szCs w:val="22"/>
        </w:rPr>
        <w:t>[16]</w:t>
      </w:r>
      <w:r w:rsidR="009F21E2" w:rsidRPr="00044EFF">
        <w:rPr>
          <w:rFonts w:eastAsia="Arial" w:cs="Arial"/>
          <w:szCs w:val="22"/>
        </w:rPr>
        <w:t>.</w:t>
      </w:r>
    </w:p>
    <w:p w14:paraId="4CFA1D55" w14:textId="0D33263B" w:rsidR="108D7E72" w:rsidRPr="00044EFF" w:rsidRDefault="108D7E72" w:rsidP="26660E89">
      <w:pPr>
        <w:rPr>
          <w:rFonts w:eastAsia="Arial" w:cs="Arial"/>
          <w:szCs w:val="22"/>
        </w:rPr>
      </w:pPr>
      <w:r w:rsidRPr="00044EFF">
        <w:rPr>
          <w:rFonts w:eastAsia="Arial" w:cs="Arial"/>
          <w:szCs w:val="22"/>
        </w:rPr>
        <w:t xml:space="preserve">One of the notable advantages of this method is its ability to recommend content beyond a user’s apparent preferences. </w:t>
      </w:r>
      <w:r w:rsidR="00A15933" w:rsidRPr="00044EFF">
        <w:rPr>
          <w:rFonts w:eastAsia="Arial" w:cs="Arial"/>
          <w:szCs w:val="22"/>
        </w:rPr>
        <w:t>Referencing</w:t>
      </w:r>
      <w:r w:rsidRPr="00044EFF">
        <w:rPr>
          <w:rFonts w:eastAsia="Arial" w:cs="Arial"/>
          <w:szCs w:val="22"/>
        </w:rPr>
        <w:t xml:space="preserve"> the example, the two shows viewed and rated highly by both users (Naruto and AoT) are predominantly action anime. If this was all the </w:t>
      </w:r>
      <w:r w:rsidR="009F21E2" w:rsidRPr="00044EFF">
        <w:rPr>
          <w:rFonts w:eastAsia="Arial" w:cs="Arial"/>
          <w:szCs w:val="22"/>
        </w:rPr>
        <w:t>data,</w:t>
      </w:r>
      <w:r w:rsidRPr="00044EFF">
        <w:rPr>
          <w:rFonts w:eastAsia="Arial" w:cs="Arial"/>
          <w:szCs w:val="22"/>
        </w:rPr>
        <w:t xml:space="preserve"> then we had collected then it would be most natural recommend user B with another action anime; content filtering would likely have promoted this. The system instead suggests </w:t>
      </w:r>
      <w:r w:rsidR="00255ECB" w:rsidRPr="00044EFF">
        <w:rPr>
          <w:rFonts w:eastAsia="Arial" w:cs="Arial"/>
          <w:szCs w:val="22"/>
        </w:rPr>
        <w:t>SG</w:t>
      </w:r>
      <w:r w:rsidRPr="00044EFF">
        <w:rPr>
          <w:rFonts w:eastAsia="Arial" w:cs="Arial"/>
          <w:szCs w:val="22"/>
        </w:rPr>
        <w:t xml:space="preserve"> - a drama or more specifically not an action anime. The ability to recommend new shows that do not directly correlate with their rating history allows us to expose the users to new content they may otherwise never have discovered. </w:t>
      </w:r>
    </w:p>
    <w:p w14:paraId="03F6A839" w14:textId="682AD403" w:rsidR="108D7E72" w:rsidRPr="00044EFF" w:rsidRDefault="108D7E72" w:rsidP="33584B5E">
      <w:pPr>
        <w:rPr>
          <w:rFonts w:eastAsia="Arial" w:cs="Arial"/>
        </w:rPr>
      </w:pPr>
      <w:r w:rsidRPr="00044EFF">
        <w:rPr>
          <w:rFonts w:eastAsia="Arial" w:cs="Arial"/>
        </w:rPr>
        <w:t xml:space="preserve">A disadvantage of this method comes with data sparsity issues: in a system with many items, users may have little overlap in what they have rated, this makes it harder to identify nearest neighbours. Additionally, as the number of users increases, comparing each pair becomes more and more computationally expensive. Another limitation comes with the dynamic nature user preferences – what someone likes today may not be what they like tomorrow and as such a method that relies heavily on historical data may lose its </w:t>
      </w:r>
      <w:r w:rsidR="606C43F2" w:rsidRPr="00044EFF">
        <w:rPr>
          <w:rFonts w:eastAsia="Arial" w:cs="Arial"/>
        </w:rPr>
        <w:t>foundation</w:t>
      </w:r>
      <w:r w:rsidR="009F21E2" w:rsidRPr="00044EFF">
        <w:rPr>
          <w:rFonts w:eastAsia="Arial" w:cs="Arial"/>
        </w:rPr>
        <w:t xml:space="preserve"> </w:t>
      </w:r>
      <w:r w:rsidR="606C43F2" w:rsidRPr="00044EFF">
        <w:rPr>
          <w:rFonts w:eastAsia="Arial" w:cs="Arial"/>
        </w:rPr>
        <w:t>[</w:t>
      </w:r>
      <w:r w:rsidR="7C817CE2" w:rsidRPr="00044EFF">
        <w:rPr>
          <w:rFonts w:eastAsia="Arial" w:cs="Arial"/>
        </w:rPr>
        <w:t>16</w:t>
      </w:r>
      <w:r w:rsidR="182622EF" w:rsidRPr="00044EFF">
        <w:rPr>
          <w:rFonts w:eastAsia="Arial" w:cs="Arial"/>
        </w:rPr>
        <w:t>, 22</w:t>
      </w:r>
      <w:r w:rsidR="7C817CE2" w:rsidRPr="00044EFF">
        <w:rPr>
          <w:rFonts w:eastAsia="Arial" w:cs="Arial"/>
        </w:rPr>
        <w:t>]</w:t>
      </w:r>
      <w:r w:rsidR="009F21E2" w:rsidRPr="00044EFF">
        <w:rPr>
          <w:rFonts w:eastAsia="Arial" w:cs="Arial"/>
        </w:rPr>
        <w:t>.</w:t>
      </w:r>
    </w:p>
    <w:p w14:paraId="272F6053" w14:textId="0068C7B0" w:rsidR="5B079221" w:rsidRPr="00044EFF" w:rsidRDefault="5B079221" w:rsidP="6255C0C3">
      <w:pPr>
        <w:spacing w:line="259" w:lineRule="auto"/>
        <w:rPr>
          <w:rFonts w:eastAsia="Arial" w:cs="Arial"/>
        </w:rPr>
      </w:pPr>
      <w:r w:rsidRPr="00044EFF">
        <w:rPr>
          <w:rFonts w:eastAsia="Arial" w:cs="Arial"/>
        </w:rPr>
        <w:t>The typical collaborative filtering</w:t>
      </w:r>
      <w:r w:rsidR="6BD65E38" w:rsidRPr="00044EFF">
        <w:rPr>
          <w:rFonts w:eastAsia="Arial" w:cs="Arial"/>
        </w:rPr>
        <w:t xml:space="preserve"> algorithm works by calculating a score on similarity between two users based on the overlap in items that they have rated. A common method of calculating this score is</w:t>
      </w:r>
      <w:r w:rsidR="52FFB4A8" w:rsidRPr="00044EFF">
        <w:rPr>
          <w:rFonts w:eastAsia="Arial" w:cs="Arial"/>
        </w:rPr>
        <w:t xml:space="preserve"> with cosine similarity – this entails measuring the cosine of the angle between the two vectors where each vector measures the </w:t>
      </w:r>
      <w:r w:rsidR="25C8D746" w:rsidRPr="00044EFF">
        <w:rPr>
          <w:rFonts w:eastAsia="Arial" w:cs="Arial"/>
        </w:rPr>
        <w:t>users'</w:t>
      </w:r>
      <w:r w:rsidR="52FFB4A8" w:rsidRPr="00044EFF">
        <w:rPr>
          <w:rFonts w:eastAsia="Arial" w:cs="Arial"/>
        </w:rPr>
        <w:t xml:space="preserve"> ratings</w:t>
      </w:r>
      <w:r w:rsidR="37212D15" w:rsidRPr="00044EFF">
        <w:rPr>
          <w:rFonts w:eastAsia="Arial" w:cs="Arial"/>
        </w:rPr>
        <w:t xml:space="preserve"> </w:t>
      </w:r>
      <w:r w:rsidR="36092147" w:rsidRPr="00044EFF">
        <w:rPr>
          <w:rFonts w:eastAsia="Arial" w:cs="Arial"/>
        </w:rPr>
        <w:t>e.g. (</w:t>
      </w:r>
      <w:r w:rsidR="37212D15" w:rsidRPr="00044EFF">
        <w:rPr>
          <w:rFonts w:eastAsia="Arial" w:cs="Arial"/>
        </w:rPr>
        <w:t>1, 5, 4) where each number represents their rating of an anime</w:t>
      </w:r>
      <w:r w:rsidR="195FC776" w:rsidRPr="00044EFF">
        <w:rPr>
          <w:rFonts w:eastAsia="Arial" w:cs="Arial"/>
        </w:rPr>
        <w:t>.</w:t>
      </w:r>
      <w:r w:rsidR="37212D15" w:rsidRPr="00044EFF">
        <w:rPr>
          <w:rFonts w:eastAsia="Arial" w:cs="Arial"/>
        </w:rPr>
        <w:t xml:space="preserve"> </w:t>
      </w:r>
      <w:r w:rsidR="5F2ADA94" w:rsidRPr="00044EFF">
        <w:rPr>
          <w:rFonts w:eastAsia="Arial" w:cs="Arial"/>
        </w:rPr>
        <w:t>Y</w:t>
      </w:r>
      <w:r w:rsidR="37212D15" w:rsidRPr="00044EFF">
        <w:rPr>
          <w:rFonts w:eastAsia="Arial" w:cs="Arial"/>
        </w:rPr>
        <w:t xml:space="preserve">ou can imagine this as </w:t>
      </w:r>
      <w:r w:rsidR="60875BBD" w:rsidRPr="00044EFF">
        <w:rPr>
          <w:rFonts w:eastAsia="Arial" w:cs="Arial"/>
        </w:rPr>
        <w:t>a row in a database where the rows represent users and the columns represent anime.</w:t>
      </w:r>
      <w:r w:rsidR="790FC611" w:rsidRPr="00044EFF">
        <w:rPr>
          <w:rFonts w:eastAsia="Arial" w:cs="Arial"/>
        </w:rPr>
        <w:t xml:space="preserve"> Cosine similarity</w:t>
      </w:r>
      <w:r w:rsidR="07BACCA2" w:rsidRPr="00044EFF">
        <w:rPr>
          <w:rFonts w:eastAsia="Arial" w:cs="Arial"/>
        </w:rPr>
        <w:t xml:space="preserve"> captures the direction (for a vector) of preferences showing how similar they </w:t>
      </w:r>
      <w:r w:rsidR="6E2F3C5A" w:rsidRPr="00044EFF">
        <w:rPr>
          <w:rFonts w:eastAsia="Arial" w:cs="Arial"/>
        </w:rPr>
        <w:t>are,</w:t>
      </w:r>
      <w:r w:rsidR="6F24EDB3" w:rsidRPr="00044EFF">
        <w:rPr>
          <w:rFonts w:eastAsia="Arial" w:cs="Arial"/>
        </w:rPr>
        <w:t xml:space="preserve"> but it neglects the magnitude of the preference</w:t>
      </w:r>
      <w:r w:rsidR="009F21E2" w:rsidRPr="00044EFF">
        <w:rPr>
          <w:rFonts w:eastAsia="Arial" w:cs="Arial"/>
        </w:rPr>
        <w:t xml:space="preserve"> </w:t>
      </w:r>
      <w:r w:rsidR="3BE126C4" w:rsidRPr="00044EFF">
        <w:rPr>
          <w:rFonts w:eastAsia="Arial" w:cs="Arial"/>
        </w:rPr>
        <w:t>[19]</w:t>
      </w:r>
      <w:r w:rsidR="009F21E2" w:rsidRPr="00044EFF">
        <w:rPr>
          <w:rFonts w:eastAsia="Arial" w:cs="Arial"/>
        </w:rPr>
        <w:t>.</w:t>
      </w:r>
    </w:p>
    <w:p w14:paraId="59B6DFEC" w14:textId="61260948" w:rsidR="07BACCA2" w:rsidRPr="00044EFF" w:rsidRDefault="07BACCA2" w:rsidP="26660E89">
      <w:pPr>
        <w:spacing w:line="259" w:lineRule="auto"/>
        <w:rPr>
          <w:rFonts w:eastAsia="Arial" w:cs="Arial"/>
          <w:szCs w:val="22"/>
        </w:rPr>
      </w:pPr>
      <w:r w:rsidRPr="00044EFF">
        <w:rPr>
          <w:rFonts w:eastAsia="Arial" w:cs="Arial"/>
          <w:szCs w:val="22"/>
        </w:rPr>
        <w:t xml:space="preserve">Another approach would be </w:t>
      </w:r>
      <w:r w:rsidR="00A15933" w:rsidRPr="00044EFF">
        <w:rPr>
          <w:rFonts w:eastAsia="Arial" w:cs="Arial"/>
          <w:szCs w:val="22"/>
        </w:rPr>
        <w:t>d</w:t>
      </w:r>
      <w:r w:rsidRPr="00044EFF">
        <w:rPr>
          <w:rFonts w:eastAsia="Arial" w:cs="Arial"/>
          <w:szCs w:val="22"/>
        </w:rPr>
        <w:t xml:space="preserve">ot product, this method </w:t>
      </w:r>
      <w:r w:rsidR="516CB1BB" w:rsidRPr="00044EFF">
        <w:rPr>
          <w:rFonts w:eastAsia="Arial" w:cs="Arial"/>
          <w:szCs w:val="22"/>
        </w:rPr>
        <w:t xml:space="preserve">not only </w:t>
      </w:r>
      <w:r w:rsidRPr="00044EFF">
        <w:rPr>
          <w:rFonts w:eastAsia="Arial" w:cs="Arial"/>
          <w:szCs w:val="22"/>
        </w:rPr>
        <w:t xml:space="preserve">considers </w:t>
      </w:r>
      <w:r w:rsidR="55FF3080" w:rsidRPr="00044EFF">
        <w:rPr>
          <w:rFonts w:eastAsia="Arial" w:cs="Arial"/>
          <w:szCs w:val="22"/>
        </w:rPr>
        <w:t>the similarities mentioned</w:t>
      </w:r>
      <w:r w:rsidR="78ACB7D7" w:rsidRPr="00044EFF">
        <w:rPr>
          <w:rFonts w:eastAsia="Arial" w:cs="Arial"/>
          <w:szCs w:val="22"/>
        </w:rPr>
        <w:t xml:space="preserve"> but also </w:t>
      </w:r>
      <w:r w:rsidR="55FF3080" w:rsidRPr="00044EFF">
        <w:rPr>
          <w:rFonts w:eastAsia="Arial" w:cs="Arial"/>
          <w:szCs w:val="22"/>
        </w:rPr>
        <w:t xml:space="preserve">the </w:t>
      </w:r>
      <w:r w:rsidR="0EE5912B" w:rsidRPr="00044EFF">
        <w:rPr>
          <w:rFonts w:eastAsia="Arial" w:cs="Arial"/>
          <w:szCs w:val="22"/>
        </w:rPr>
        <w:t>magnitude</w:t>
      </w:r>
      <w:r w:rsidR="11E82EDA" w:rsidRPr="00044EFF">
        <w:rPr>
          <w:rFonts w:eastAsia="Arial" w:cs="Arial"/>
          <w:szCs w:val="22"/>
        </w:rPr>
        <w:t xml:space="preserve"> </w:t>
      </w:r>
      <w:r w:rsidR="55FF3080" w:rsidRPr="00044EFF">
        <w:rPr>
          <w:rFonts w:eastAsia="Arial" w:cs="Arial"/>
          <w:szCs w:val="22"/>
        </w:rPr>
        <w:t>of preferences</w:t>
      </w:r>
      <w:r w:rsidR="3BB13115" w:rsidRPr="00044EFF">
        <w:rPr>
          <w:rFonts w:eastAsia="Arial" w:cs="Arial"/>
          <w:szCs w:val="22"/>
        </w:rPr>
        <w:t>,</w:t>
      </w:r>
      <w:r w:rsidR="3E116591" w:rsidRPr="00044EFF">
        <w:rPr>
          <w:rFonts w:eastAsia="Arial" w:cs="Arial"/>
          <w:szCs w:val="22"/>
        </w:rPr>
        <w:t xml:space="preserve"> making it more comprehensive</w:t>
      </w:r>
      <w:r w:rsidR="55FF3080" w:rsidRPr="00044EFF">
        <w:rPr>
          <w:rFonts w:eastAsia="Arial" w:cs="Arial"/>
          <w:szCs w:val="22"/>
        </w:rPr>
        <w:t xml:space="preserve">. </w:t>
      </w:r>
      <w:r w:rsidR="47EB1CCD" w:rsidRPr="00044EFF">
        <w:rPr>
          <w:rFonts w:eastAsia="Arial" w:cs="Arial"/>
          <w:szCs w:val="22"/>
        </w:rPr>
        <w:t>The magnitude of</w:t>
      </w:r>
      <w:r w:rsidR="7842A262" w:rsidRPr="00044EFF">
        <w:rPr>
          <w:rFonts w:eastAsia="Arial" w:cs="Arial"/>
          <w:szCs w:val="22"/>
        </w:rPr>
        <w:t xml:space="preserve"> a</w:t>
      </w:r>
      <w:r w:rsidR="47EB1CCD" w:rsidRPr="00044EFF">
        <w:rPr>
          <w:rFonts w:eastAsia="Arial" w:cs="Arial"/>
          <w:szCs w:val="22"/>
        </w:rPr>
        <w:t xml:space="preserve"> preference </w:t>
      </w:r>
      <w:r w:rsidR="79B78D92" w:rsidRPr="00044EFF">
        <w:rPr>
          <w:rFonts w:eastAsia="Arial" w:cs="Arial"/>
          <w:szCs w:val="22"/>
        </w:rPr>
        <w:t xml:space="preserve">represents the strength of </w:t>
      </w:r>
      <w:r w:rsidR="2FAFF97C" w:rsidRPr="00044EFF">
        <w:rPr>
          <w:rFonts w:eastAsia="Arial" w:cs="Arial"/>
          <w:szCs w:val="22"/>
        </w:rPr>
        <w:t>a user's feelings towards an item</w:t>
      </w:r>
      <w:r w:rsidR="129DD1A2" w:rsidRPr="00044EFF">
        <w:rPr>
          <w:rFonts w:eastAsia="Arial" w:cs="Arial"/>
          <w:szCs w:val="22"/>
        </w:rPr>
        <w:t>. In a recommendation system</w:t>
      </w:r>
      <w:r w:rsidR="1DBD7AF7" w:rsidRPr="00044EFF">
        <w:rPr>
          <w:rFonts w:eastAsia="Arial" w:cs="Arial"/>
          <w:szCs w:val="22"/>
        </w:rPr>
        <w:t>,</w:t>
      </w:r>
      <w:r w:rsidR="129DD1A2" w:rsidRPr="00044EFF">
        <w:rPr>
          <w:rFonts w:eastAsia="Arial" w:cs="Arial"/>
          <w:szCs w:val="22"/>
        </w:rPr>
        <w:t xml:space="preserve"> knowing not </w:t>
      </w:r>
      <w:r w:rsidR="297F5A36" w:rsidRPr="00044EFF">
        <w:rPr>
          <w:rFonts w:eastAsia="Arial" w:cs="Arial"/>
          <w:szCs w:val="22"/>
        </w:rPr>
        <w:t>only</w:t>
      </w:r>
      <w:r w:rsidR="129DD1A2" w:rsidRPr="00044EFF">
        <w:rPr>
          <w:rFonts w:eastAsia="Arial" w:cs="Arial"/>
          <w:szCs w:val="22"/>
        </w:rPr>
        <w:t xml:space="preserve"> whether preferences align with </w:t>
      </w:r>
      <w:r w:rsidR="31189404" w:rsidRPr="00044EFF">
        <w:rPr>
          <w:rFonts w:eastAsia="Arial" w:cs="Arial"/>
          <w:szCs w:val="22"/>
        </w:rPr>
        <w:t>each other</w:t>
      </w:r>
      <w:r w:rsidR="129DD1A2" w:rsidRPr="00044EFF">
        <w:rPr>
          <w:rFonts w:eastAsia="Arial" w:cs="Arial"/>
          <w:szCs w:val="22"/>
        </w:rPr>
        <w:t xml:space="preserve"> b</w:t>
      </w:r>
      <w:r w:rsidR="7F162329" w:rsidRPr="00044EFF">
        <w:rPr>
          <w:rFonts w:eastAsia="Arial" w:cs="Arial"/>
          <w:szCs w:val="22"/>
        </w:rPr>
        <w:t>u</w:t>
      </w:r>
      <w:r w:rsidR="129DD1A2" w:rsidRPr="00044EFF">
        <w:rPr>
          <w:rFonts w:eastAsia="Arial" w:cs="Arial"/>
          <w:szCs w:val="22"/>
        </w:rPr>
        <w:t xml:space="preserve">t </w:t>
      </w:r>
      <w:r w:rsidR="7B1F3081" w:rsidRPr="00044EFF">
        <w:rPr>
          <w:rFonts w:eastAsia="Arial" w:cs="Arial"/>
          <w:szCs w:val="22"/>
        </w:rPr>
        <w:t xml:space="preserve">now </w:t>
      </w:r>
      <w:r w:rsidR="068E7D6F" w:rsidRPr="00044EFF">
        <w:rPr>
          <w:rFonts w:eastAsia="Arial" w:cs="Arial"/>
          <w:szCs w:val="22"/>
        </w:rPr>
        <w:t>how strong</w:t>
      </w:r>
      <w:r w:rsidR="0B6AE89C" w:rsidRPr="00044EFF">
        <w:rPr>
          <w:rFonts w:eastAsia="Arial" w:cs="Arial"/>
          <w:szCs w:val="22"/>
        </w:rPr>
        <w:t xml:space="preserve"> </w:t>
      </w:r>
      <w:r w:rsidR="33CE05AD" w:rsidRPr="00044EFF">
        <w:rPr>
          <w:rFonts w:eastAsia="Arial" w:cs="Arial"/>
          <w:szCs w:val="22"/>
        </w:rPr>
        <w:t xml:space="preserve">they </w:t>
      </w:r>
      <w:r w:rsidR="068E7D6F" w:rsidRPr="00044EFF">
        <w:rPr>
          <w:rFonts w:eastAsia="Arial" w:cs="Arial"/>
          <w:szCs w:val="22"/>
        </w:rPr>
        <w:t>are helps</w:t>
      </w:r>
      <w:r w:rsidR="0E9321DB" w:rsidRPr="00044EFF">
        <w:rPr>
          <w:rFonts w:eastAsia="Arial" w:cs="Arial"/>
          <w:szCs w:val="22"/>
        </w:rPr>
        <w:t xml:space="preserve"> prioritise recommendations that better reflect a user’s enthusiasm leading to a more accurate and personalised result. </w:t>
      </w:r>
      <w:r w:rsidR="00DF49F2" w:rsidRPr="00044EFF">
        <w:rPr>
          <w:rFonts w:eastAsia="Arial" w:cs="Arial"/>
          <w:szCs w:val="22"/>
        </w:rPr>
        <w:t>Considering</w:t>
      </w:r>
      <w:r w:rsidR="5A60E252" w:rsidRPr="00044EFF">
        <w:rPr>
          <w:rFonts w:eastAsia="Arial" w:cs="Arial"/>
          <w:szCs w:val="22"/>
        </w:rPr>
        <w:t xml:space="preserve"> two users with similar tastes in terms of direction –</w:t>
      </w:r>
      <w:r w:rsidR="00DF49F2" w:rsidRPr="00044EFF">
        <w:rPr>
          <w:rFonts w:eastAsia="Arial" w:cs="Arial"/>
          <w:szCs w:val="22"/>
        </w:rPr>
        <w:t xml:space="preserve"> given</w:t>
      </w:r>
      <w:r w:rsidR="5A60E252" w:rsidRPr="00044EFF">
        <w:rPr>
          <w:rFonts w:eastAsia="Arial" w:cs="Arial"/>
          <w:szCs w:val="22"/>
        </w:rPr>
        <w:t xml:space="preserve"> they both like </w:t>
      </w:r>
      <w:r w:rsidR="39147FE7" w:rsidRPr="00044EFF">
        <w:rPr>
          <w:rFonts w:eastAsia="Arial" w:cs="Arial"/>
          <w:szCs w:val="22"/>
        </w:rPr>
        <w:t>action anime</w:t>
      </w:r>
      <w:r w:rsidR="00DF49F2" w:rsidRPr="00044EFF">
        <w:rPr>
          <w:rFonts w:eastAsia="Arial" w:cs="Arial"/>
          <w:szCs w:val="22"/>
        </w:rPr>
        <w:t>,</w:t>
      </w:r>
      <w:r w:rsidR="39147FE7" w:rsidRPr="00044EFF">
        <w:rPr>
          <w:rFonts w:eastAsia="Arial" w:cs="Arial"/>
          <w:szCs w:val="22"/>
        </w:rPr>
        <w:t xml:space="preserve"> but one user rates </w:t>
      </w:r>
      <w:r w:rsidR="705FD155" w:rsidRPr="00044EFF">
        <w:rPr>
          <w:rFonts w:eastAsia="Arial" w:cs="Arial"/>
          <w:szCs w:val="22"/>
        </w:rPr>
        <w:t>consistently</w:t>
      </w:r>
      <w:r w:rsidR="39147FE7" w:rsidRPr="00044EFF">
        <w:rPr>
          <w:rFonts w:eastAsia="Arial" w:cs="Arial"/>
          <w:szCs w:val="22"/>
        </w:rPr>
        <w:t xml:space="preserve"> high (8–10 out of 10) while </w:t>
      </w:r>
      <w:r w:rsidR="334E8265" w:rsidRPr="00044EFF">
        <w:rPr>
          <w:rFonts w:eastAsia="Arial" w:cs="Arial"/>
          <w:szCs w:val="22"/>
        </w:rPr>
        <w:t xml:space="preserve">the other </w:t>
      </w:r>
      <w:r w:rsidR="39147FE7" w:rsidRPr="00044EFF">
        <w:rPr>
          <w:rFonts w:eastAsia="Arial" w:cs="Arial"/>
          <w:szCs w:val="22"/>
        </w:rPr>
        <w:t>rates</w:t>
      </w:r>
      <w:r w:rsidR="0B5AAC47" w:rsidRPr="00044EFF">
        <w:rPr>
          <w:rFonts w:eastAsia="Arial" w:cs="Arial"/>
          <w:szCs w:val="22"/>
        </w:rPr>
        <w:t xml:space="preserve"> </w:t>
      </w:r>
      <w:r w:rsidR="6D0E599B" w:rsidRPr="00044EFF">
        <w:rPr>
          <w:rFonts w:eastAsia="Arial" w:cs="Arial"/>
          <w:szCs w:val="22"/>
        </w:rPr>
        <w:t>consistently</w:t>
      </w:r>
      <w:r w:rsidR="0B5AAC47" w:rsidRPr="00044EFF">
        <w:rPr>
          <w:rFonts w:eastAsia="Arial" w:cs="Arial"/>
          <w:szCs w:val="22"/>
        </w:rPr>
        <w:t xml:space="preserve"> in the upper middle range (6–8)</w:t>
      </w:r>
      <w:r w:rsidR="00255ECB" w:rsidRPr="00044EFF">
        <w:rPr>
          <w:rFonts w:eastAsia="Arial" w:cs="Arial"/>
          <w:szCs w:val="22"/>
        </w:rPr>
        <w:t>,</w:t>
      </w:r>
      <w:r w:rsidR="0B5AAC47" w:rsidRPr="00044EFF">
        <w:rPr>
          <w:rFonts w:eastAsia="Arial" w:cs="Arial"/>
          <w:szCs w:val="22"/>
        </w:rPr>
        <w:t xml:space="preserve"> then accounting for the magnitude would influ</w:t>
      </w:r>
      <w:r w:rsidR="5D06F72E" w:rsidRPr="00044EFF">
        <w:rPr>
          <w:rFonts w:eastAsia="Arial" w:cs="Arial"/>
          <w:szCs w:val="22"/>
        </w:rPr>
        <w:t>en</w:t>
      </w:r>
      <w:r w:rsidR="0B5AAC47" w:rsidRPr="00044EFF">
        <w:rPr>
          <w:rFonts w:eastAsia="Arial" w:cs="Arial"/>
          <w:szCs w:val="22"/>
        </w:rPr>
        <w:t>ce how much weight to give their input</w:t>
      </w:r>
      <w:r w:rsidR="7ED67D18" w:rsidRPr="00044EFF">
        <w:rPr>
          <w:rFonts w:eastAsia="Arial" w:cs="Arial"/>
          <w:szCs w:val="22"/>
        </w:rPr>
        <w:t xml:space="preserve"> in recommendations</w:t>
      </w:r>
      <w:r w:rsidR="009F21E2" w:rsidRPr="00044EFF">
        <w:rPr>
          <w:rFonts w:eastAsia="Arial" w:cs="Arial"/>
          <w:szCs w:val="22"/>
        </w:rPr>
        <w:t xml:space="preserve"> </w:t>
      </w:r>
      <w:r w:rsidR="7DD1BD28" w:rsidRPr="00044EFF">
        <w:rPr>
          <w:rFonts w:eastAsia="Arial" w:cs="Arial"/>
          <w:szCs w:val="22"/>
        </w:rPr>
        <w:t>[20]</w:t>
      </w:r>
      <w:r w:rsidR="009F21E2" w:rsidRPr="00044EFF">
        <w:rPr>
          <w:rFonts w:eastAsia="Arial" w:cs="Arial"/>
          <w:szCs w:val="22"/>
        </w:rPr>
        <w:t>.</w:t>
      </w:r>
    </w:p>
    <w:p w14:paraId="18A6232C" w14:textId="7BA924D3" w:rsidR="728633D4" w:rsidRPr="00044EFF" w:rsidRDefault="728633D4" w:rsidP="26660E89">
      <w:pPr>
        <w:spacing w:line="259" w:lineRule="auto"/>
        <w:rPr>
          <w:rFonts w:eastAsia="Arial" w:cs="Arial"/>
          <w:szCs w:val="22"/>
        </w:rPr>
      </w:pPr>
      <w:r w:rsidRPr="00044EFF">
        <w:rPr>
          <w:rFonts w:eastAsia="Arial" w:cs="Arial"/>
          <w:szCs w:val="22"/>
        </w:rPr>
        <w:t xml:space="preserve">While </w:t>
      </w:r>
      <w:r w:rsidR="00DF49F2" w:rsidRPr="00044EFF">
        <w:rPr>
          <w:rFonts w:eastAsia="Arial" w:cs="Arial"/>
          <w:szCs w:val="22"/>
        </w:rPr>
        <w:t>this</w:t>
      </w:r>
      <w:r w:rsidRPr="00044EFF">
        <w:rPr>
          <w:rFonts w:eastAsia="Arial" w:cs="Arial"/>
          <w:szCs w:val="22"/>
        </w:rPr>
        <w:t xml:space="preserve"> </w:t>
      </w:r>
      <w:r w:rsidR="510614EF" w:rsidRPr="00044EFF">
        <w:rPr>
          <w:rFonts w:eastAsia="Arial" w:cs="Arial"/>
          <w:szCs w:val="22"/>
        </w:rPr>
        <w:t>explanation</w:t>
      </w:r>
      <w:r w:rsidRPr="00044EFF">
        <w:rPr>
          <w:rFonts w:eastAsia="Arial" w:cs="Arial"/>
          <w:szCs w:val="22"/>
        </w:rPr>
        <w:t xml:space="preserve"> comes from the user-based side of collaborative filtering it also applies to the item-based side given that </w:t>
      </w:r>
      <w:r w:rsidR="13DC9192" w:rsidRPr="00044EFF">
        <w:rPr>
          <w:rFonts w:eastAsia="Arial" w:cs="Arial"/>
          <w:szCs w:val="22"/>
        </w:rPr>
        <w:t xml:space="preserve">you are calculating similarity scores between items based on the overlap </w:t>
      </w:r>
      <w:r w:rsidR="13DC9192" w:rsidRPr="00044EFF">
        <w:rPr>
          <w:rFonts w:eastAsia="Arial" w:cs="Arial"/>
          <w:szCs w:val="22"/>
        </w:rPr>
        <w:lastRenderedPageBreak/>
        <w:t>in user ratings, and both methods rely on identifying patterns in preferences to make recommendation</w:t>
      </w:r>
      <w:r w:rsidR="17696B04" w:rsidRPr="00044EFF">
        <w:rPr>
          <w:rFonts w:eastAsia="Arial" w:cs="Arial"/>
          <w:szCs w:val="22"/>
        </w:rPr>
        <w:t>.</w:t>
      </w:r>
    </w:p>
    <w:p w14:paraId="2F094B95" w14:textId="6F49DA0C" w:rsidR="26660E89" w:rsidRPr="00044EFF" w:rsidRDefault="26660E89" w:rsidP="26660E89">
      <w:pPr>
        <w:spacing w:line="259" w:lineRule="auto"/>
        <w:rPr>
          <w:rFonts w:eastAsia="Arial" w:cs="Arial"/>
          <w:szCs w:val="22"/>
        </w:rPr>
      </w:pPr>
    </w:p>
    <w:p w14:paraId="18622ACD" w14:textId="66A9046A" w:rsidR="17696B04" w:rsidRPr="00044EFF" w:rsidRDefault="17696B04" w:rsidP="68C7B043">
      <w:pPr>
        <w:pStyle w:val="Heading4"/>
        <w:rPr>
          <w:rFonts w:eastAsia="Arial" w:cs="Arial"/>
          <w:szCs w:val="22"/>
        </w:rPr>
      </w:pPr>
      <w:r w:rsidRPr="00044EFF">
        <w:t>Model-Based Approaches</w:t>
      </w:r>
    </w:p>
    <w:p w14:paraId="5A5F9B31" w14:textId="2B04EC9C" w:rsidR="17696B04" w:rsidRPr="00044EFF" w:rsidRDefault="00243E10" w:rsidP="33584B5E">
      <w:pPr>
        <w:spacing w:line="259" w:lineRule="auto"/>
        <w:rPr>
          <w:rFonts w:eastAsia="Arial" w:cs="Arial"/>
        </w:rPr>
      </w:pPr>
      <w:r w:rsidRPr="00044EFF">
        <w:rPr>
          <w:rFonts w:eastAsia="Arial" w:cs="Arial"/>
        </w:rPr>
        <w:t>T</w:t>
      </w:r>
      <w:r w:rsidR="17696B04" w:rsidRPr="00044EFF">
        <w:rPr>
          <w:rFonts w:eastAsia="Arial" w:cs="Arial"/>
        </w:rPr>
        <w:t>echniques</w:t>
      </w:r>
      <w:r w:rsidRPr="00044EFF">
        <w:rPr>
          <w:rFonts w:eastAsia="Arial" w:cs="Arial"/>
        </w:rPr>
        <w:t xml:space="preserve"> in this category</w:t>
      </w:r>
      <w:r w:rsidR="17696B04" w:rsidRPr="00044EFF">
        <w:rPr>
          <w:rFonts w:eastAsia="Arial" w:cs="Arial"/>
        </w:rPr>
        <w:t xml:space="preserve"> leverage </w:t>
      </w:r>
      <w:r w:rsidR="47DC0DDC" w:rsidRPr="00044EFF">
        <w:rPr>
          <w:rFonts w:eastAsia="Arial" w:cs="Arial"/>
        </w:rPr>
        <w:t>the</w:t>
      </w:r>
      <w:r w:rsidR="17696B04" w:rsidRPr="00044EFF">
        <w:rPr>
          <w:rFonts w:eastAsia="Arial" w:cs="Arial"/>
        </w:rPr>
        <w:t xml:space="preserve"> past ratings of users to </w:t>
      </w:r>
      <w:r w:rsidR="02461333" w:rsidRPr="00044EFF">
        <w:rPr>
          <w:rFonts w:eastAsia="Arial" w:cs="Arial"/>
        </w:rPr>
        <w:t>construct</w:t>
      </w:r>
      <w:r w:rsidR="17696B04" w:rsidRPr="00044EFF">
        <w:rPr>
          <w:rFonts w:eastAsia="Arial" w:cs="Arial"/>
        </w:rPr>
        <w:t xml:space="preserve"> a model with the goal of </w:t>
      </w:r>
      <w:r w:rsidR="4C996B33" w:rsidRPr="00044EFF">
        <w:rPr>
          <w:rFonts w:eastAsia="Arial" w:cs="Arial"/>
        </w:rPr>
        <w:t>enhancing</w:t>
      </w:r>
      <w:r w:rsidR="17696B04" w:rsidRPr="00044EFF">
        <w:rPr>
          <w:rFonts w:eastAsia="Arial" w:cs="Arial"/>
        </w:rPr>
        <w:t xml:space="preserve"> the performance of collaborative filtering. These models are typically </w:t>
      </w:r>
      <w:r w:rsidR="5A6C9D44" w:rsidRPr="00044EFF">
        <w:rPr>
          <w:rFonts w:eastAsia="Arial" w:cs="Arial"/>
        </w:rPr>
        <w:t>built</w:t>
      </w:r>
      <w:r w:rsidR="17696B04" w:rsidRPr="00044EFF">
        <w:rPr>
          <w:rFonts w:eastAsia="Arial" w:cs="Arial"/>
        </w:rPr>
        <w:t xml:space="preserve"> with various </w:t>
      </w:r>
      <w:r w:rsidR="17ADC593" w:rsidRPr="00044EFF">
        <w:rPr>
          <w:rFonts w:eastAsia="Arial" w:cs="Arial"/>
        </w:rPr>
        <w:t>machine</w:t>
      </w:r>
      <w:r w:rsidR="17696B04" w:rsidRPr="00044EFF">
        <w:rPr>
          <w:rFonts w:eastAsia="Arial" w:cs="Arial"/>
        </w:rPr>
        <w:t xml:space="preserve"> learning or data mining methods</w:t>
      </w:r>
      <w:r w:rsidR="5E9ECB0E" w:rsidRPr="00044EFF">
        <w:rPr>
          <w:rFonts w:eastAsia="Arial" w:cs="Arial"/>
        </w:rPr>
        <w:t xml:space="preserve"> that analyse </w:t>
      </w:r>
      <w:r w:rsidR="1515FB81" w:rsidRPr="00044EFF">
        <w:rPr>
          <w:rFonts w:eastAsia="Arial" w:cs="Arial"/>
        </w:rPr>
        <w:t>historical</w:t>
      </w:r>
      <w:r w:rsidR="5E9ECB0E" w:rsidRPr="00044EFF">
        <w:rPr>
          <w:rFonts w:eastAsia="Arial" w:cs="Arial"/>
        </w:rPr>
        <w:t xml:space="preserve"> data to identify </w:t>
      </w:r>
      <w:r w:rsidR="3FDEAFDA" w:rsidRPr="00044EFF">
        <w:rPr>
          <w:rFonts w:eastAsia="Arial" w:cs="Arial"/>
        </w:rPr>
        <w:t>latent features - underlying factors that explain patterns in user-item interactions.</w:t>
      </w:r>
      <w:r w:rsidR="58E7EC74" w:rsidRPr="00044EFF">
        <w:rPr>
          <w:rFonts w:eastAsia="Arial" w:cs="Arial"/>
        </w:rPr>
        <w:t xml:space="preserve"> </w:t>
      </w:r>
      <w:r w:rsidR="2D296B88" w:rsidRPr="00044EFF">
        <w:rPr>
          <w:rFonts w:eastAsia="Arial" w:cs="Arial"/>
        </w:rPr>
        <w:t>B</w:t>
      </w:r>
      <w:r w:rsidR="58E7EC74" w:rsidRPr="00044EFF">
        <w:rPr>
          <w:rFonts w:eastAsia="Arial" w:cs="Arial"/>
        </w:rPr>
        <w:t xml:space="preserve">y using a pre-built model, this approach allows us to generate recommendations more efficiently given that it </w:t>
      </w:r>
      <w:r w:rsidR="5E7722D4" w:rsidRPr="00044EFF">
        <w:rPr>
          <w:rFonts w:eastAsia="Arial" w:cs="Arial"/>
        </w:rPr>
        <w:t>doesn't</w:t>
      </w:r>
      <w:r w:rsidR="58E7EC74" w:rsidRPr="00044EFF">
        <w:rPr>
          <w:rFonts w:eastAsia="Arial" w:cs="Arial"/>
        </w:rPr>
        <w:t xml:space="preserve"> require </w:t>
      </w:r>
      <w:r w:rsidR="48D78645" w:rsidRPr="00044EFF">
        <w:rPr>
          <w:rFonts w:eastAsia="Arial" w:cs="Arial"/>
        </w:rPr>
        <w:t>any real</w:t>
      </w:r>
      <w:r w:rsidR="58E7EC74" w:rsidRPr="00044EFF">
        <w:rPr>
          <w:rFonts w:eastAsia="Arial" w:cs="Arial"/>
        </w:rPr>
        <w:t>-time data analysis</w:t>
      </w:r>
      <w:r w:rsidR="6960076D" w:rsidRPr="00044EFF">
        <w:rPr>
          <w:rFonts w:eastAsia="Arial" w:cs="Arial"/>
        </w:rPr>
        <w:t xml:space="preserve"> (Recalculating recommendations based on the entire dataset)</w:t>
      </w:r>
      <w:r w:rsidR="58E7EC74" w:rsidRPr="00044EFF">
        <w:rPr>
          <w:rFonts w:eastAsia="Arial" w:cs="Arial"/>
        </w:rPr>
        <w:t xml:space="preserve">. The outcomes generally </w:t>
      </w:r>
      <w:r w:rsidR="509B7A0F" w:rsidRPr="00044EFF">
        <w:rPr>
          <w:rFonts w:eastAsia="Arial" w:cs="Arial"/>
        </w:rPr>
        <w:t xml:space="preserve">align with </w:t>
      </w:r>
      <w:r w:rsidR="7014B3AB" w:rsidRPr="00044EFF">
        <w:rPr>
          <w:rFonts w:eastAsia="Arial" w:cs="Arial"/>
        </w:rPr>
        <w:t xml:space="preserve">those </w:t>
      </w:r>
      <w:r w:rsidR="09EBF3A3" w:rsidRPr="00044EFF">
        <w:rPr>
          <w:rFonts w:eastAsia="Arial" w:cs="Arial"/>
        </w:rPr>
        <w:t>generated</w:t>
      </w:r>
      <w:r w:rsidR="7014B3AB" w:rsidRPr="00044EFF">
        <w:rPr>
          <w:rFonts w:eastAsia="Arial" w:cs="Arial"/>
        </w:rPr>
        <w:t xml:space="preserve"> by </w:t>
      </w:r>
      <w:r w:rsidR="0E3C1618" w:rsidRPr="00044EFF">
        <w:rPr>
          <w:rFonts w:eastAsia="Arial" w:cs="Arial"/>
        </w:rPr>
        <w:t>neighbourhood</w:t>
      </w:r>
      <w:r w:rsidR="7014B3AB" w:rsidRPr="00044EFF">
        <w:rPr>
          <w:rFonts w:eastAsia="Arial" w:cs="Arial"/>
        </w:rPr>
        <w:t>-based recommendation techniques</w:t>
      </w:r>
      <w:r w:rsidR="1D0CEBF3" w:rsidRPr="00044EFF">
        <w:rPr>
          <w:rFonts w:eastAsia="Arial" w:cs="Arial"/>
        </w:rPr>
        <w:t xml:space="preserve"> such as user-based or item-based filtering</w:t>
      </w:r>
      <w:r w:rsidR="7014B3AB" w:rsidRPr="00044EFF">
        <w:rPr>
          <w:rFonts w:eastAsia="Arial" w:cs="Arial"/>
        </w:rPr>
        <w:t xml:space="preserve">, plus </w:t>
      </w:r>
      <w:r w:rsidR="2744CB6E" w:rsidRPr="00044EFF">
        <w:rPr>
          <w:rFonts w:eastAsia="Arial" w:cs="Arial"/>
        </w:rPr>
        <w:t>this</w:t>
      </w:r>
      <w:r w:rsidR="7014B3AB" w:rsidRPr="00044EFF">
        <w:rPr>
          <w:rFonts w:eastAsia="Arial" w:cs="Arial"/>
        </w:rPr>
        <w:t xml:space="preserve"> </w:t>
      </w:r>
      <w:r w:rsidR="6DE27E4B" w:rsidRPr="00044EFF">
        <w:rPr>
          <w:rFonts w:eastAsia="Arial" w:cs="Arial"/>
        </w:rPr>
        <w:t xml:space="preserve">approach </w:t>
      </w:r>
      <w:r w:rsidR="7014B3AB" w:rsidRPr="00044EFF">
        <w:rPr>
          <w:rFonts w:eastAsia="Arial" w:cs="Arial"/>
        </w:rPr>
        <w:t xml:space="preserve">can be </w:t>
      </w:r>
      <w:r w:rsidR="65FBFFFE" w:rsidRPr="00044EFF">
        <w:rPr>
          <w:rFonts w:eastAsia="Arial" w:cs="Arial"/>
        </w:rPr>
        <w:t>integrat</w:t>
      </w:r>
      <w:r w:rsidR="4D011C5E" w:rsidRPr="00044EFF">
        <w:rPr>
          <w:rFonts w:eastAsia="Arial" w:cs="Arial"/>
        </w:rPr>
        <w:t>ed</w:t>
      </w:r>
      <w:r w:rsidR="7014B3AB" w:rsidRPr="00044EFF">
        <w:rPr>
          <w:rFonts w:eastAsia="Arial" w:cs="Arial"/>
        </w:rPr>
        <w:t xml:space="preserve"> with traditional collaborative </w:t>
      </w:r>
      <w:r w:rsidR="4D3E5427" w:rsidRPr="00044EFF">
        <w:rPr>
          <w:rFonts w:eastAsia="Arial" w:cs="Arial"/>
        </w:rPr>
        <w:t>filtering methods</w:t>
      </w:r>
      <w:r w:rsidR="7014B3AB" w:rsidRPr="00044EFF">
        <w:rPr>
          <w:rFonts w:eastAsia="Arial" w:cs="Arial"/>
        </w:rPr>
        <w:t xml:space="preserve"> to further refine the accuracy of the results</w:t>
      </w:r>
      <w:r w:rsidR="009F21E2" w:rsidRPr="00044EFF">
        <w:rPr>
          <w:rFonts w:eastAsia="Arial" w:cs="Arial"/>
        </w:rPr>
        <w:t xml:space="preserve"> </w:t>
      </w:r>
      <w:r w:rsidR="4B3C7F20" w:rsidRPr="00044EFF">
        <w:rPr>
          <w:rFonts w:eastAsia="Arial" w:cs="Arial"/>
        </w:rPr>
        <w:t>[21]</w:t>
      </w:r>
      <w:r w:rsidR="009F21E2" w:rsidRPr="00044EFF">
        <w:rPr>
          <w:rFonts w:eastAsia="Arial" w:cs="Arial"/>
        </w:rPr>
        <w:t>.</w:t>
      </w:r>
    </w:p>
    <w:p w14:paraId="612D8D71" w14:textId="122B5F15" w:rsidR="4E6C1DDB" w:rsidRPr="00044EFF" w:rsidRDefault="4E6C1DDB" w:rsidP="33584B5E">
      <w:pPr>
        <w:spacing w:line="259" w:lineRule="auto"/>
        <w:rPr>
          <w:rFonts w:eastAsia="Arial" w:cs="Arial"/>
        </w:rPr>
      </w:pPr>
      <w:r w:rsidRPr="00044EFF">
        <w:rPr>
          <w:rFonts w:eastAsia="Arial" w:cs="Arial"/>
        </w:rPr>
        <w:t xml:space="preserve">One of the most prominent techniques in model-based collaborative filtering is matrix factorisation, which represents users and items as vectors in a shared low-dimensional space. The strength of a user’s preference for an item is </w:t>
      </w:r>
      <w:r w:rsidR="7EA07D4F" w:rsidRPr="00044EFF">
        <w:rPr>
          <w:rFonts w:eastAsia="Arial" w:cs="Arial"/>
        </w:rPr>
        <w:t xml:space="preserve">commonly </w:t>
      </w:r>
      <w:r w:rsidRPr="00044EFF">
        <w:rPr>
          <w:rFonts w:eastAsia="Arial" w:cs="Arial"/>
        </w:rPr>
        <w:t xml:space="preserve">estimated through the dot product of these vectors, which </w:t>
      </w:r>
      <w:r w:rsidR="34560551" w:rsidRPr="00044EFF">
        <w:rPr>
          <w:rFonts w:eastAsia="Arial" w:cs="Arial"/>
        </w:rPr>
        <w:t xml:space="preserve">communicates </w:t>
      </w:r>
      <w:r w:rsidRPr="00044EFF">
        <w:rPr>
          <w:rFonts w:eastAsia="Arial" w:cs="Arial"/>
        </w:rPr>
        <w:t>how closely aligned they are [</w:t>
      </w:r>
      <w:r w:rsidR="0543A8A2" w:rsidRPr="00044EFF">
        <w:rPr>
          <w:rFonts w:eastAsia="Arial" w:cs="Arial"/>
        </w:rPr>
        <w:t>14]</w:t>
      </w:r>
      <w:r w:rsidR="2B352E93" w:rsidRPr="00044EFF">
        <w:rPr>
          <w:rFonts w:eastAsia="Arial" w:cs="Arial"/>
        </w:rPr>
        <w:t>.</w:t>
      </w:r>
    </w:p>
    <w:p w14:paraId="1D13EF61" w14:textId="22F6B149" w:rsidR="6D418725" w:rsidRPr="00044EFF" w:rsidRDefault="6D418725" w:rsidP="33584B5E">
      <w:pPr>
        <w:spacing w:line="259" w:lineRule="auto"/>
        <w:rPr>
          <w:rFonts w:eastAsia="Arial" w:cs="Arial"/>
        </w:rPr>
      </w:pPr>
      <w:r w:rsidRPr="00044EFF">
        <w:rPr>
          <w:rFonts w:eastAsia="Arial" w:cs="Arial"/>
        </w:rPr>
        <w:t>Extending on this, m</w:t>
      </w:r>
      <w:r w:rsidR="4E6C1DDB" w:rsidRPr="00044EFF">
        <w:rPr>
          <w:rFonts w:eastAsia="Arial" w:cs="Arial"/>
        </w:rPr>
        <w:t xml:space="preserve">atrix factorisation can be solved using analytical methods such as Singular Value Decomposition (SVD) or </w:t>
      </w:r>
      <w:r w:rsidR="717D5CF9" w:rsidRPr="00044EFF">
        <w:rPr>
          <w:rFonts w:eastAsia="Arial" w:cs="Arial"/>
        </w:rPr>
        <w:t>via</w:t>
      </w:r>
      <w:r w:rsidR="4E6C1DDB" w:rsidRPr="00044EFF">
        <w:rPr>
          <w:rFonts w:eastAsia="Arial" w:cs="Arial"/>
        </w:rPr>
        <w:t xml:space="preserve"> iterative approaches like Alternating Least Squares (ALS). </w:t>
      </w:r>
      <w:r w:rsidR="55364496" w:rsidRPr="00044EFF">
        <w:rPr>
          <w:rFonts w:eastAsia="Arial" w:cs="Arial"/>
        </w:rPr>
        <w:t xml:space="preserve">Zhou et al. </w:t>
      </w:r>
      <w:r w:rsidR="14F26384" w:rsidRPr="00044EFF">
        <w:t>[28]</w:t>
      </w:r>
      <w:r w:rsidR="4E6C1DDB" w:rsidRPr="00044EFF">
        <w:rPr>
          <w:rFonts w:eastAsia="Arial" w:cs="Arial"/>
        </w:rPr>
        <w:t xml:space="preserve"> demonstrate</w:t>
      </w:r>
      <w:r w:rsidR="00DF49F2" w:rsidRPr="00044EFF">
        <w:rPr>
          <w:rFonts w:eastAsia="Arial" w:cs="Arial"/>
        </w:rPr>
        <w:t>s</w:t>
      </w:r>
      <w:r w:rsidR="4E6C1DDB" w:rsidRPr="00044EFF">
        <w:rPr>
          <w:rFonts w:eastAsia="Arial" w:cs="Arial"/>
        </w:rPr>
        <w:t xml:space="preserve"> how ALS can be adapted to implicit feedback datasets by modelling preferences and confidence levels from observed user actions. In contrast, for explicit feedback data, stochastic gradient descent (SGD) remains a widely adopted optimisation technique</w:t>
      </w:r>
      <w:r w:rsidR="36E6D05A" w:rsidRPr="00044EFF">
        <w:rPr>
          <w:rFonts w:eastAsia="Arial" w:cs="Arial"/>
        </w:rPr>
        <w:t xml:space="preserve"> </w:t>
      </w:r>
      <w:r w:rsidR="4E6C1DDB" w:rsidRPr="00044EFF">
        <w:rPr>
          <w:rFonts w:eastAsia="Arial" w:cs="Arial"/>
        </w:rPr>
        <w:t>well-suited for handling sparse user-item matrices [</w:t>
      </w:r>
      <w:r w:rsidR="24A97E0D" w:rsidRPr="00044EFF">
        <w:rPr>
          <w:rFonts w:eastAsia="Arial" w:cs="Arial"/>
        </w:rPr>
        <w:t>14].</w:t>
      </w:r>
    </w:p>
    <w:p w14:paraId="41E78975" w14:textId="6AEB5EB0" w:rsidR="4E6C1DDB" w:rsidRPr="00044EFF" w:rsidRDefault="4E6C1DDB" w:rsidP="33584B5E">
      <w:pPr>
        <w:spacing w:line="259" w:lineRule="auto"/>
        <w:rPr>
          <w:rFonts w:eastAsia="Arial" w:cs="Arial"/>
        </w:rPr>
      </w:pPr>
      <w:r w:rsidRPr="00044EFF">
        <w:rPr>
          <w:rFonts w:eastAsia="Arial" w:cs="Arial"/>
        </w:rPr>
        <w:t>More recently, deep learning methods have ex</w:t>
      </w:r>
      <w:r w:rsidR="75C3A7E5" w:rsidRPr="00044EFF">
        <w:rPr>
          <w:rFonts w:eastAsia="Arial" w:cs="Arial"/>
        </w:rPr>
        <w:t>te</w:t>
      </w:r>
      <w:r w:rsidRPr="00044EFF">
        <w:rPr>
          <w:rFonts w:eastAsia="Arial" w:cs="Arial"/>
        </w:rPr>
        <w:t xml:space="preserve">nded on traditional matrix factorisation </w:t>
      </w:r>
      <w:r w:rsidR="18988334" w:rsidRPr="00044EFF">
        <w:rPr>
          <w:rFonts w:eastAsia="Arial" w:cs="Arial"/>
        </w:rPr>
        <w:t>through</w:t>
      </w:r>
      <w:r w:rsidRPr="00044EFF">
        <w:rPr>
          <w:rFonts w:eastAsia="Arial" w:cs="Arial"/>
        </w:rPr>
        <w:t xml:space="preserve"> neural network architectures to capture non-linear relationships in user-item interactions. </w:t>
      </w:r>
      <w:r w:rsidR="62B68C18" w:rsidRPr="00044EFF">
        <w:rPr>
          <w:rFonts w:eastAsia="Arial" w:cs="Arial"/>
        </w:rPr>
        <w:t>O</w:t>
      </w:r>
      <w:r w:rsidRPr="00044EFF">
        <w:rPr>
          <w:rFonts w:eastAsia="Arial" w:cs="Arial"/>
        </w:rPr>
        <w:t>ften referred to as Neural Collaborative Filtering (NCF)</w:t>
      </w:r>
      <w:r w:rsidR="63777FD4" w:rsidRPr="00044EFF">
        <w:rPr>
          <w:rFonts w:eastAsia="Arial" w:cs="Arial"/>
        </w:rPr>
        <w:t>,</w:t>
      </w:r>
      <w:r w:rsidR="63A32FBD" w:rsidRPr="00044EFF">
        <w:rPr>
          <w:rFonts w:eastAsia="Arial" w:cs="Arial"/>
        </w:rPr>
        <w:t xml:space="preserve"> these approach</w:t>
      </w:r>
      <w:r w:rsidR="63777FD4" w:rsidRPr="00044EFF">
        <w:rPr>
          <w:rFonts w:eastAsia="Arial" w:cs="Arial"/>
        </w:rPr>
        <w:t xml:space="preserve"> </w:t>
      </w:r>
      <w:r w:rsidRPr="00044EFF">
        <w:rPr>
          <w:rFonts w:eastAsia="Arial" w:cs="Arial"/>
        </w:rPr>
        <w:t>use</w:t>
      </w:r>
      <w:r w:rsidR="08775A6B" w:rsidRPr="00044EFF">
        <w:rPr>
          <w:rFonts w:eastAsia="Arial" w:cs="Arial"/>
        </w:rPr>
        <w:t>s</w:t>
      </w:r>
      <w:r w:rsidRPr="00044EFF">
        <w:rPr>
          <w:rFonts w:eastAsia="Arial" w:cs="Arial"/>
        </w:rPr>
        <w:t xml:space="preserve"> multi-layer neural networks, enabling richer representations and improved performance in tasks like cold-start recommendation and implicit feedback modelling [</w:t>
      </w:r>
      <w:r w:rsidR="06135162" w:rsidRPr="00044EFF">
        <w:rPr>
          <w:rFonts w:eastAsia="Arial" w:cs="Arial"/>
        </w:rPr>
        <w:t>29]</w:t>
      </w:r>
      <w:r w:rsidRPr="00044EFF">
        <w:rPr>
          <w:rFonts w:eastAsia="Arial" w:cs="Arial"/>
        </w:rPr>
        <w:t>.</w:t>
      </w:r>
    </w:p>
    <w:p w14:paraId="6CC8C8F3" w14:textId="07B9D0C4" w:rsidR="26660E89" w:rsidRPr="00044EFF" w:rsidRDefault="26660E89" w:rsidP="26660E89">
      <w:pPr>
        <w:spacing w:line="259" w:lineRule="auto"/>
        <w:rPr>
          <w:rFonts w:eastAsia="Arial" w:cs="Arial"/>
          <w:szCs w:val="22"/>
        </w:rPr>
      </w:pPr>
    </w:p>
    <w:p w14:paraId="4621D0B8" w14:textId="26147ED4" w:rsidR="0D891EC5" w:rsidRPr="00044EFF" w:rsidRDefault="00DF49F2" w:rsidP="26660E89">
      <w:pPr>
        <w:pStyle w:val="Heading3"/>
        <w:rPr>
          <w:rFonts w:eastAsia="Arial" w:cs="Arial"/>
          <w:szCs w:val="22"/>
        </w:rPr>
      </w:pPr>
      <w:r w:rsidRPr="00044EFF">
        <w:t xml:space="preserve">  </w:t>
      </w:r>
      <w:r w:rsidR="0D891EC5" w:rsidRPr="00044EFF">
        <w:t xml:space="preserve">Potential </w:t>
      </w:r>
      <w:r w:rsidR="0052035F">
        <w:t>D</w:t>
      </w:r>
      <w:r w:rsidR="0D891EC5" w:rsidRPr="00044EFF">
        <w:t xml:space="preserve">rawback of </w:t>
      </w:r>
      <w:r w:rsidR="0052035F">
        <w:t>R</w:t>
      </w:r>
      <w:r w:rsidR="0D891EC5" w:rsidRPr="00044EFF">
        <w:t xml:space="preserve">ecommendation </w:t>
      </w:r>
      <w:r w:rsidR="0052035F">
        <w:t>S</w:t>
      </w:r>
      <w:r w:rsidR="0D891EC5" w:rsidRPr="00044EFF">
        <w:t>ystems</w:t>
      </w:r>
    </w:p>
    <w:p w14:paraId="7ADC14E0" w14:textId="1A800FA1" w:rsidR="00243E10" w:rsidRPr="00044EFF" w:rsidRDefault="00243E10" w:rsidP="26660E89">
      <w:pPr>
        <w:spacing w:line="259" w:lineRule="auto"/>
        <w:rPr>
          <w:rFonts w:eastAsia="Arial" w:cs="Arial"/>
          <w:szCs w:val="22"/>
        </w:rPr>
      </w:pPr>
      <w:r w:rsidRPr="00044EFF">
        <w:rPr>
          <w:rFonts w:eastAsia="Arial" w:cs="Arial"/>
          <w:szCs w:val="22"/>
        </w:rPr>
        <w:t xml:space="preserve">While recommendation systems have become essential for navigating large datasets and driving user engagement, their effectiveness comes with costs that </w:t>
      </w:r>
      <w:r w:rsidR="006A78A2" w:rsidRPr="00044EFF">
        <w:rPr>
          <w:rFonts w:eastAsia="Arial" w:cs="Arial"/>
          <w:szCs w:val="22"/>
        </w:rPr>
        <w:t>call for</w:t>
      </w:r>
      <w:r w:rsidRPr="00044EFF">
        <w:rPr>
          <w:rFonts w:eastAsia="Arial" w:cs="Arial"/>
          <w:szCs w:val="22"/>
        </w:rPr>
        <w:t xml:space="preserve"> careful consideration.</w:t>
      </w:r>
    </w:p>
    <w:p w14:paraId="2EBCFC2D" w14:textId="79834366" w:rsidR="6D3A0062" w:rsidRPr="00044EFF" w:rsidRDefault="6D3A0062" w:rsidP="26660E89">
      <w:pPr>
        <w:spacing w:line="259" w:lineRule="auto"/>
      </w:pPr>
      <w:r w:rsidRPr="00044EFF">
        <w:t>A prominent issue is the bias in the feedback loop. Given that recommendations are sources from user reviews they also natura</w:t>
      </w:r>
      <w:r w:rsidR="1047CB28" w:rsidRPr="00044EFF">
        <w:t xml:space="preserve">lly reflect subjective biases – </w:t>
      </w:r>
      <w:r w:rsidR="00DF49F2" w:rsidRPr="00044EFF">
        <w:t>i</w:t>
      </w:r>
      <w:r w:rsidR="1047CB28" w:rsidRPr="00044EFF">
        <w:t xml:space="preserve">tems with a high </w:t>
      </w:r>
      <w:r w:rsidR="006A78A2" w:rsidRPr="00044EFF">
        <w:t>number</w:t>
      </w:r>
      <w:r w:rsidR="1047CB28" w:rsidRPr="00044EFF">
        <w:t xml:space="preserve"> of positive reviews will </w:t>
      </w:r>
      <w:r w:rsidR="006A78A2" w:rsidRPr="00044EFF">
        <w:t>tend to</w:t>
      </w:r>
      <w:r w:rsidR="1047CB28" w:rsidRPr="00044EFF">
        <w:t xml:space="preserve"> dominate recommendations while those with negative feedback </w:t>
      </w:r>
      <w:r w:rsidR="3D542442" w:rsidRPr="00044EFF">
        <w:t>may be unfairly suppressed. This has the potential to create a self-reinforcing cycle where popular items continue to gain attention while less popular items are marginalised.</w:t>
      </w:r>
      <w:r w:rsidR="69B25E96" w:rsidRPr="00044EFF">
        <w:t xml:space="preserve"> </w:t>
      </w:r>
      <w:r w:rsidR="608E4006" w:rsidRPr="00044EFF">
        <w:t xml:space="preserve">Similarly, items that are less </w:t>
      </w:r>
      <w:r w:rsidR="006A78A2" w:rsidRPr="00044EFF">
        <w:t>often</w:t>
      </w:r>
      <w:r w:rsidR="608E4006" w:rsidRPr="00044EFF">
        <w:t xml:space="preserve"> </w:t>
      </w:r>
      <w:r w:rsidR="24121742" w:rsidRPr="00044EFF">
        <w:t>interacted</w:t>
      </w:r>
      <w:r w:rsidR="608E4006" w:rsidRPr="00044EFF">
        <w:t xml:space="preserve"> with are prone to b</w:t>
      </w:r>
      <w:r w:rsidR="2752D03F" w:rsidRPr="00044EFF">
        <w:t>eing disproportionately recommended despite potentially aligning with a user's interest – this further promotes the limitations to discovery</w:t>
      </w:r>
      <w:r w:rsidR="00F35B34" w:rsidRPr="00044EFF">
        <w:t xml:space="preserve"> </w:t>
      </w:r>
      <w:r w:rsidR="46B35ADD" w:rsidRPr="00044EFF">
        <w:t>[23]</w:t>
      </w:r>
      <w:r w:rsidR="00F35B34" w:rsidRPr="00044EFF">
        <w:t>.</w:t>
      </w:r>
    </w:p>
    <w:p w14:paraId="610BBD69" w14:textId="35006E09" w:rsidR="6FBA2B65" w:rsidRPr="00044EFF" w:rsidRDefault="6FBA2B65" w:rsidP="26660E89">
      <w:pPr>
        <w:spacing w:line="259" w:lineRule="auto"/>
      </w:pPr>
      <w:r w:rsidRPr="00044EFF">
        <w:t>An important consideration is the observation that ‘recommendations do more than just reflect consumer preferences – they actually shape them’</w:t>
      </w:r>
      <w:r w:rsidR="00DF49F2" w:rsidRPr="00044EFF">
        <w:t xml:space="preserve"> </w:t>
      </w:r>
      <w:r w:rsidR="54ED0A54" w:rsidRPr="00044EFF">
        <w:t>[23]</w:t>
      </w:r>
      <w:r w:rsidRPr="00044EFF">
        <w:t xml:space="preserve">. </w:t>
      </w:r>
      <w:r w:rsidR="06C2E13D" w:rsidRPr="00044EFF">
        <w:t>This shaping effect has far-reaching implications, both positive and negative, depending on how the system is implemented.</w:t>
      </w:r>
      <w:r w:rsidR="35145F15" w:rsidRPr="00044EFF">
        <w:t xml:space="preserve"> To illustrate this</w:t>
      </w:r>
      <w:r w:rsidR="00DF49F2" w:rsidRPr="00044EFF">
        <w:t>,</w:t>
      </w:r>
      <w:r w:rsidR="35145F15" w:rsidRPr="00044EFF">
        <w:t xml:space="preserve"> a platform may promote highly engaging content to increase user retention; while this can lead </w:t>
      </w:r>
      <w:r w:rsidR="35145F15" w:rsidRPr="00044EFF">
        <w:lastRenderedPageBreak/>
        <w:t xml:space="preserve">to </w:t>
      </w:r>
      <w:r w:rsidR="4C871090" w:rsidRPr="00044EFF">
        <w:t xml:space="preserve">more enjoyable experiences it also raises questions about whether the systems objectives align with </w:t>
      </w:r>
      <w:r w:rsidR="2CB5FFCE" w:rsidRPr="00044EFF">
        <w:t>users'</w:t>
      </w:r>
      <w:r w:rsidR="4C871090" w:rsidRPr="00044EFF">
        <w:t xml:space="preserve"> best interests, particularly </w:t>
      </w:r>
      <w:r w:rsidR="21DEA826" w:rsidRPr="00044EFF">
        <w:t>when</w:t>
      </w:r>
      <w:r w:rsidR="4C871090" w:rsidRPr="00044EFF">
        <w:t xml:space="preserve"> it compromises on diversity or user satisfaction.</w:t>
      </w:r>
    </w:p>
    <w:p w14:paraId="32D2CE1E" w14:textId="0C69973A" w:rsidR="67EC513A" w:rsidRPr="00044EFF" w:rsidRDefault="67EC513A" w:rsidP="26660E89">
      <w:pPr>
        <w:spacing w:line="259" w:lineRule="auto"/>
      </w:pPr>
      <w:r w:rsidRPr="00044EFF">
        <w:t xml:space="preserve">While it is less critical to this project due to the data gathered being limited to show ratings, privacy concerns are a growing issue </w:t>
      </w:r>
      <w:r w:rsidR="35F2BAA2" w:rsidRPr="00044EFF">
        <w:t>as recommendation systems often require extensive access to user data, this could include details such a</w:t>
      </w:r>
      <w:r w:rsidR="2E13A059" w:rsidRPr="00044EFF">
        <w:t xml:space="preserve">s </w:t>
      </w:r>
      <w:r w:rsidR="3B7CF592" w:rsidRPr="00044EFF">
        <w:t>a user's</w:t>
      </w:r>
      <w:r w:rsidR="2E13A059" w:rsidRPr="00044EFF">
        <w:t xml:space="preserve"> age, location and browsing history above the expected data.  </w:t>
      </w:r>
      <w:r w:rsidR="75F0169F" w:rsidRPr="00044EFF">
        <w:t>Collecting</w:t>
      </w:r>
      <w:r w:rsidR="2E13A059" w:rsidRPr="00044EFF">
        <w:t xml:space="preserve">, </w:t>
      </w:r>
      <w:r w:rsidR="22AE0519" w:rsidRPr="00044EFF">
        <w:t>storing</w:t>
      </w:r>
      <w:r w:rsidR="2E13A059" w:rsidRPr="00044EFF">
        <w:t xml:space="preserve"> and processing this data raises concerns about consent</w:t>
      </w:r>
      <w:r w:rsidR="57D381DA" w:rsidRPr="00044EFF">
        <w:t>, security and the potential for misuse</w:t>
      </w:r>
      <w:r w:rsidR="00F35B34" w:rsidRPr="00044EFF">
        <w:t xml:space="preserve"> </w:t>
      </w:r>
      <w:r w:rsidR="34F7F121" w:rsidRPr="00044EFF">
        <w:t>[24]</w:t>
      </w:r>
      <w:r w:rsidR="00F35B34" w:rsidRPr="00044EFF">
        <w:t>.</w:t>
      </w:r>
    </w:p>
    <w:p w14:paraId="21C9F667" w14:textId="0F72BEE8" w:rsidR="26660E89" w:rsidRPr="00044EFF" w:rsidRDefault="26660E89" w:rsidP="26660E89">
      <w:pPr>
        <w:spacing w:line="259" w:lineRule="auto"/>
      </w:pPr>
    </w:p>
    <w:p w14:paraId="11BB6D2F" w14:textId="6FDA5490" w:rsidR="44EFAE3C" w:rsidRPr="00044EFF" w:rsidRDefault="44EFAE3C" w:rsidP="26660E89">
      <w:pPr>
        <w:pStyle w:val="Heading3"/>
      </w:pPr>
      <w:r w:rsidRPr="00044EFF">
        <w:t xml:space="preserve"> Similar Applications</w:t>
      </w:r>
    </w:p>
    <w:p w14:paraId="63919B5B" w14:textId="0D7B9879" w:rsidR="675722C8" w:rsidRPr="00044EFF" w:rsidRDefault="675722C8" w:rsidP="26660E89">
      <w:pPr>
        <w:rPr>
          <w:rFonts w:eastAsia="Arial" w:cs="Arial"/>
          <w:szCs w:val="22"/>
        </w:rPr>
      </w:pPr>
      <w:r w:rsidRPr="00044EFF">
        <w:rPr>
          <w:rFonts w:eastAsia="Arial" w:cs="Arial"/>
          <w:szCs w:val="22"/>
        </w:rPr>
        <w:t xml:space="preserve">This section </w:t>
      </w:r>
      <w:r w:rsidR="2F3FE86F" w:rsidRPr="00044EFF">
        <w:rPr>
          <w:rFonts w:eastAsia="Arial" w:cs="Arial"/>
          <w:szCs w:val="22"/>
        </w:rPr>
        <w:t>explores applications</w:t>
      </w:r>
      <w:r w:rsidRPr="00044EFF">
        <w:rPr>
          <w:rFonts w:eastAsia="Arial" w:cs="Arial"/>
          <w:szCs w:val="22"/>
        </w:rPr>
        <w:t xml:space="preserve"> with features analogous to the </w:t>
      </w:r>
      <w:r w:rsidR="685F8DC9" w:rsidRPr="00044EFF">
        <w:rPr>
          <w:rFonts w:eastAsia="Arial" w:cs="Arial"/>
          <w:szCs w:val="22"/>
        </w:rPr>
        <w:t>goal of Plat-Imee. Here we focus o</w:t>
      </w:r>
      <w:r w:rsidR="20545092" w:rsidRPr="00044EFF">
        <w:rPr>
          <w:rFonts w:eastAsia="Arial" w:cs="Arial"/>
          <w:szCs w:val="22"/>
        </w:rPr>
        <w:t xml:space="preserve">n their angle to helping users discover content based on their preferences, by examining their functionalities ultimately with the goal of identifying effective design elements </w:t>
      </w:r>
      <w:r w:rsidR="0711F5D7" w:rsidRPr="00044EFF">
        <w:rPr>
          <w:rFonts w:eastAsia="Arial" w:cs="Arial"/>
          <w:szCs w:val="22"/>
        </w:rPr>
        <w:t xml:space="preserve">that contribute to their success. The analysis of their strengths offers valuable </w:t>
      </w:r>
      <w:r w:rsidR="12C1F950" w:rsidRPr="00044EFF">
        <w:rPr>
          <w:rFonts w:eastAsia="Arial" w:cs="Arial"/>
          <w:szCs w:val="22"/>
        </w:rPr>
        <w:t>insights</w:t>
      </w:r>
      <w:r w:rsidR="0711F5D7" w:rsidRPr="00044EFF">
        <w:rPr>
          <w:rFonts w:eastAsia="Arial" w:cs="Arial"/>
          <w:szCs w:val="22"/>
        </w:rPr>
        <w:t xml:space="preserve"> into </w:t>
      </w:r>
      <w:r w:rsidR="00F7980A" w:rsidRPr="00044EFF">
        <w:rPr>
          <w:rFonts w:eastAsia="Arial" w:cs="Arial"/>
          <w:szCs w:val="22"/>
        </w:rPr>
        <w:t xml:space="preserve">approaches that </w:t>
      </w:r>
      <w:r w:rsidR="404ED51E" w:rsidRPr="00044EFF">
        <w:rPr>
          <w:rFonts w:eastAsia="Arial" w:cs="Arial"/>
          <w:szCs w:val="22"/>
        </w:rPr>
        <w:t>enhance</w:t>
      </w:r>
      <w:r w:rsidR="00F7980A" w:rsidRPr="00044EFF">
        <w:rPr>
          <w:rFonts w:eastAsia="Arial" w:cs="Arial"/>
          <w:szCs w:val="22"/>
        </w:rPr>
        <w:t xml:space="preserve"> usability, personalisation and satisfaction. Equally the weaknesses of each application </w:t>
      </w:r>
      <w:r w:rsidR="0D4D8A12" w:rsidRPr="00044EFF">
        <w:rPr>
          <w:rFonts w:eastAsia="Arial" w:cs="Arial"/>
          <w:szCs w:val="22"/>
        </w:rPr>
        <w:t>offer</w:t>
      </w:r>
      <w:r w:rsidR="00F7980A" w:rsidRPr="00044EFF">
        <w:rPr>
          <w:rFonts w:eastAsia="Arial" w:cs="Arial"/>
          <w:szCs w:val="22"/>
        </w:rPr>
        <w:t xml:space="preserve"> insights into features we should a</w:t>
      </w:r>
      <w:r w:rsidR="7C7CD882" w:rsidRPr="00044EFF">
        <w:rPr>
          <w:rFonts w:eastAsia="Arial" w:cs="Arial"/>
          <w:szCs w:val="22"/>
        </w:rPr>
        <w:t xml:space="preserve">void and be </w:t>
      </w:r>
      <w:r w:rsidR="3E7D05D6" w:rsidRPr="00044EFF">
        <w:rPr>
          <w:rFonts w:eastAsia="Arial" w:cs="Arial"/>
          <w:szCs w:val="22"/>
        </w:rPr>
        <w:t>conscious</w:t>
      </w:r>
      <w:r w:rsidR="7C7CD882" w:rsidRPr="00044EFF">
        <w:rPr>
          <w:rFonts w:eastAsia="Arial" w:cs="Arial"/>
          <w:szCs w:val="22"/>
        </w:rPr>
        <w:t xml:space="preserve"> of during the </w:t>
      </w:r>
      <w:r w:rsidR="09CA0C8D" w:rsidRPr="00044EFF">
        <w:rPr>
          <w:rFonts w:eastAsia="Arial" w:cs="Arial"/>
          <w:szCs w:val="22"/>
        </w:rPr>
        <w:t>planning</w:t>
      </w:r>
      <w:r w:rsidR="7C7CD882" w:rsidRPr="00044EFF">
        <w:rPr>
          <w:rFonts w:eastAsia="Arial" w:cs="Arial"/>
          <w:szCs w:val="22"/>
        </w:rPr>
        <w:t xml:space="preserve"> phase of </w:t>
      </w:r>
      <w:r w:rsidR="048E29E3" w:rsidRPr="00044EFF">
        <w:rPr>
          <w:rFonts w:eastAsia="Arial" w:cs="Arial"/>
          <w:szCs w:val="22"/>
        </w:rPr>
        <w:t>this</w:t>
      </w:r>
      <w:r w:rsidR="7C7CD882" w:rsidRPr="00044EFF">
        <w:rPr>
          <w:rFonts w:eastAsia="Arial" w:cs="Arial"/>
          <w:szCs w:val="22"/>
        </w:rPr>
        <w:t xml:space="preserve"> project.</w:t>
      </w:r>
    </w:p>
    <w:p w14:paraId="60CA298F" w14:textId="2941CB2C" w:rsidR="017CF179" w:rsidRPr="00044EFF" w:rsidRDefault="017CF179" w:rsidP="68C7B043">
      <w:pPr>
        <w:pStyle w:val="Heading4"/>
        <w:rPr>
          <w:szCs w:val="22"/>
        </w:rPr>
      </w:pPr>
      <w:r w:rsidRPr="00044EFF">
        <w:t>MyAnimeList</w:t>
      </w:r>
      <w:r w:rsidR="4F49C761" w:rsidRPr="00044EFF">
        <w:t>.net</w:t>
      </w:r>
    </w:p>
    <w:p w14:paraId="41A9AEB3" w14:textId="3AD9AD6A" w:rsidR="18B404E8" w:rsidRPr="00044EFF" w:rsidRDefault="00DF49F2" w:rsidP="26660E89">
      <w:pPr>
        <w:rPr>
          <w:rFonts w:eastAsia="Arial" w:cs="Arial"/>
          <w:szCs w:val="22"/>
        </w:rPr>
      </w:pPr>
      <w:r w:rsidRPr="00044EFF">
        <w:rPr>
          <w:rFonts w:eastAsia="Arial" w:cs="Arial"/>
          <w:szCs w:val="22"/>
        </w:rPr>
        <w:t xml:space="preserve">Standing </w:t>
      </w:r>
      <w:r w:rsidR="7BA05CA0" w:rsidRPr="00044EFF">
        <w:rPr>
          <w:rFonts w:eastAsia="Arial" w:cs="Arial"/>
          <w:szCs w:val="22"/>
        </w:rPr>
        <w:t>as the pioneer among anime tracking and recommendation platforms</w:t>
      </w:r>
      <w:r w:rsidR="68D19F6B" w:rsidRPr="00044EFF">
        <w:rPr>
          <w:rFonts w:eastAsia="Arial" w:cs="Arial"/>
          <w:szCs w:val="22"/>
        </w:rPr>
        <w:t xml:space="preserve"> having been established on November the 5</w:t>
      </w:r>
      <w:r w:rsidR="68D19F6B" w:rsidRPr="00044EFF">
        <w:rPr>
          <w:rFonts w:eastAsia="Arial" w:cs="Arial"/>
          <w:szCs w:val="22"/>
          <w:vertAlign w:val="superscript"/>
        </w:rPr>
        <w:t>th</w:t>
      </w:r>
      <w:r w:rsidR="68D19F6B" w:rsidRPr="00044EFF">
        <w:rPr>
          <w:rFonts w:eastAsia="Arial" w:cs="Arial"/>
          <w:szCs w:val="22"/>
        </w:rPr>
        <w:t xml:space="preserve"> 2004</w:t>
      </w:r>
      <w:r w:rsidR="435D38F6" w:rsidRPr="00044EFF">
        <w:rPr>
          <w:rFonts w:eastAsia="Arial" w:cs="Arial"/>
          <w:szCs w:val="22"/>
        </w:rPr>
        <w:t xml:space="preserve"> and having one of the most active platforms as proof [25]</w:t>
      </w:r>
      <w:r w:rsidR="77D30E82" w:rsidRPr="00044EFF">
        <w:rPr>
          <w:rFonts w:eastAsia="Arial" w:cs="Arial"/>
          <w:szCs w:val="22"/>
        </w:rPr>
        <w:t xml:space="preserve">. It has established itself as one of the earliest platforms of its kind and from that </w:t>
      </w:r>
      <w:r w:rsidR="46B0C58E" w:rsidRPr="00044EFF">
        <w:rPr>
          <w:rFonts w:eastAsia="Arial" w:cs="Arial"/>
          <w:szCs w:val="22"/>
        </w:rPr>
        <w:t xml:space="preserve">base </w:t>
      </w:r>
      <w:r w:rsidR="77D30E82" w:rsidRPr="00044EFF">
        <w:rPr>
          <w:rFonts w:eastAsia="Arial" w:cs="Arial"/>
          <w:szCs w:val="22"/>
        </w:rPr>
        <w:t>has cultivated a loyal user base</w:t>
      </w:r>
      <w:r w:rsidR="35639D9C" w:rsidRPr="00044EFF">
        <w:rPr>
          <w:rFonts w:eastAsia="Arial" w:cs="Arial"/>
          <w:szCs w:val="22"/>
        </w:rPr>
        <w:t xml:space="preserve"> that now benefit from a centralised hub to organise their anime and manga experiences</w:t>
      </w:r>
      <w:r w:rsidR="458EB3A4" w:rsidRPr="00044EFF">
        <w:rPr>
          <w:rFonts w:eastAsia="Arial" w:cs="Arial"/>
          <w:szCs w:val="22"/>
        </w:rPr>
        <w:t xml:space="preserve"> that they know as ‘MAL’</w:t>
      </w:r>
      <w:r w:rsidR="35639D9C" w:rsidRPr="00044EFF">
        <w:rPr>
          <w:rFonts w:eastAsia="Arial" w:cs="Arial"/>
          <w:szCs w:val="22"/>
        </w:rPr>
        <w:t>.</w:t>
      </w:r>
    </w:p>
    <w:p w14:paraId="77951052" w14:textId="299B71C2" w:rsidR="771B9B3F" w:rsidRPr="00044EFF" w:rsidRDefault="6EF76293" w:rsidP="26660E89">
      <w:pPr>
        <w:rPr>
          <w:rFonts w:eastAsia="Arial" w:cs="Arial"/>
          <w:szCs w:val="22"/>
        </w:rPr>
      </w:pPr>
      <w:r w:rsidRPr="00044EFF">
        <w:rPr>
          <w:rFonts w:eastAsia="Arial" w:cs="Arial"/>
          <w:szCs w:val="22"/>
        </w:rPr>
        <w:t>As the name implies the core feature of this platform is in how it allows users to create and maintain personal watchlists which aid in the organisation and tracking progress of the content that they co</w:t>
      </w:r>
      <w:r w:rsidR="30534484" w:rsidRPr="00044EFF">
        <w:rPr>
          <w:rFonts w:eastAsia="Arial" w:cs="Arial"/>
          <w:szCs w:val="22"/>
        </w:rPr>
        <w:t xml:space="preserve">nsume. To add, </w:t>
      </w:r>
      <w:r w:rsidR="0425AB60" w:rsidRPr="00044EFF">
        <w:rPr>
          <w:rFonts w:eastAsia="Arial" w:cs="Arial"/>
          <w:szCs w:val="22"/>
        </w:rPr>
        <w:t>it</w:t>
      </w:r>
      <w:r w:rsidR="30534484" w:rsidRPr="00044EFF">
        <w:rPr>
          <w:rFonts w:eastAsia="Arial" w:cs="Arial"/>
          <w:szCs w:val="22"/>
        </w:rPr>
        <w:t xml:space="preserve"> provides users with recommendations</w:t>
      </w:r>
      <w:r w:rsidR="663CE300" w:rsidRPr="00044EFF">
        <w:rPr>
          <w:rFonts w:eastAsia="Arial" w:cs="Arial"/>
          <w:szCs w:val="22"/>
        </w:rPr>
        <w:t xml:space="preserve"> by suggesting similar titles based on user activities; being more specific it allows users to manually </w:t>
      </w:r>
      <w:r w:rsidR="35589AE8" w:rsidRPr="00044EFF">
        <w:rPr>
          <w:rFonts w:eastAsia="Arial" w:cs="Arial"/>
          <w:szCs w:val="22"/>
        </w:rPr>
        <w:t>form relationships between two shows at a time and add descriptions on how they relate</w:t>
      </w:r>
      <w:r w:rsidR="771B9B3F" w:rsidRPr="00044EFF">
        <w:rPr>
          <w:rFonts w:eastAsia="Arial" w:cs="Arial"/>
          <w:szCs w:val="22"/>
        </w:rPr>
        <w:t>.</w:t>
      </w:r>
      <w:r w:rsidR="00243E10" w:rsidRPr="00044EFF">
        <w:rPr>
          <w:rFonts w:eastAsia="Arial" w:cs="Arial"/>
          <w:szCs w:val="22"/>
        </w:rPr>
        <w:t xml:space="preserve"> </w:t>
      </w:r>
      <w:r w:rsidR="771B9B3F" w:rsidRPr="00044EFF">
        <w:rPr>
          <w:rFonts w:eastAsia="Arial" w:cs="Arial"/>
          <w:szCs w:val="22"/>
        </w:rPr>
        <w:t>A large part of MALs success comes from the accessibility to information around each title that it grants</w:t>
      </w:r>
      <w:r w:rsidR="1AF36F03" w:rsidRPr="00044EFF">
        <w:rPr>
          <w:rFonts w:eastAsia="Arial" w:cs="Arial"/>
          <w:szCs w:val="22"/>
        </w:rPr>
        <w:t xml:space="preserve">. With detailed entries for thousands of anime and manga, users can quickly find crucial information such as </w:t>
      </w:r>
      <w:r w:rsidR="588AE82C" w:rsidRPr="00044EFF">
        <w:rPr>
          <w:rFonts w:eastAsia="Arial" w:cs="Arial"/>
          <w:szCs w:val="22"/>
        </w:rPr>
        <w:t xml:space="preserve">genres, synopses and production details – the ease of access it </w:t>
      </w:r>
      <w:r w:rsidR="699BA34D" w:rsidRPr="00044EFF">
        <w:rPr>
          <w:rFonts w:eastAsia="Arial" w:cs="Arial"/>
          <w:szCs w:val="22"/>
        </w:rPr>
        <w:t>grants</w:t>
      </w:r>
      <w:r w:rsidR="588AE82C" w:rsidRPr="00044EFF">
        <w:rPr>
          <w:rFonts w:eastAsia="Arial" w:cs="Arial"/>
          <w:szCs w:val="22"/>
        </w:rPr>
        <w:t xml:space="preserve"> make MAL an invaluable resource for both newcomers and seasoned fans alike looking to explore the medium further</w:t>
      </w:r>
      <w:r w:rsidR="6A148577" w:rsidRPr="00044EFF">
        <w:rPr>
          <w:rFonts w:eastAsia="Arial" w:cs="Arial"/>
          <w:szCs w:val="22"/>
        </w:rPr>
        <w:t>.</w:t>
      </w:r>
    </w:p>
    <w:p w14:paraId="28B994BA" w14:textId="47F62AA6" w:rsidR="35DD1197" w:rsidRPr="00044EFF" w:rsidRDefault="35DD1197" w:rsidP="26660E89">
      <w:r w:rsidRPr="00044EFF">
        <w:rPr>
          <w:rFonts w:eastAsia="Arial" w:cs="Arial"/>
        </w:rPr>
        <w:t xml:space="preserve">Despite the </w:t>
      </w:r>
      <w:r w:rsidR="606D3F8A" w:rsidRPr="00044EFF">
        <w:rPr>
          <w:rFonts w:eastAsia="Arial" w:cs="Arial"/>
        </w:rPr>
        <w:t xml:space="preserve">success of MAL its downfall begins with its lack of commitment to its title. The platform has </w:t>
      </w:r>
      <w:r w:rsidR="58153A27" w:rsidRPr="00044EFF">
        <w:rPr>
          <w:rFonts w:eastAsia="Arial" w:cs="Arial"/>
        </w:rPr>
        <w:t>incorporated</w:t>
      </w:r>
      <w:r w:rsidR="606D3F8A" w:rsidRPr="00044EFF">
        <w:rPr>
          <w:rFonts w:eastAsia="Arial" w:cs="Arial"/>
        </w:rPr>
        <w:t xml:space="preserve"> so many features</w:t>
      </w:r>
      <w:r w:rsidR="753F85FE" w:rsidRPr="00044EFF">
        <w:rPr>
          <w:rFonts w:eastAsia="Arial" w:cs="Arial"/>
        </w:rPr>
        <w:t xml:space="preserve"> – forums, blogs, seasonal charts and news – that it risks losing its identi</w:t>
      </w:r>
      <w:r w:rsidR="77327897" w:rsidRPr="00044EFF">
        <w:rPr>
          <w:rFonts w:eastAsia="Arial" w:cs="Arial"/>
        </w:rPr>
        <w:t>ty</w:t>
      </w:r>
      <w:r w:rsidR="753F85FE" w:rsidRPr="00044EFF">
        <w:rPr>
          <w:rFonts w:eastAsia="Arial" w:cs="Arial"/>
        </w:rPr>
        <w:t xml:space="preserve"> as a recommendation and tracking platform</w:t>
      </w:r>
      <w:r w:rsidR="52756065" w:rsidRPr="00044EFF">
        <w:rPr>
          <w:rFonts w:eastAsia="Arial" w:cs="Arial"/>
        </w:rPr>
        <w:t xml:space="preserve"> used to create [my] anime list</w:t>
      </w:r>
      <w:r w:rsidR="7A4E7C9B" w:rsidRPr="00044EFF">
        <w:rPr>
          <w:rFonts w:eastAsia="Arial" w:cs="Arial"/>
        </w:rPr>
        <w:t xml:space="preserve">. As of writing this report I've captured the current appearance of the site in figure </w:t>
      </w:r>
      <w:r w:rsidR="0A2D1EC9" w:rsidRPr="00044EFF">
        <w:rPr>
          <w:rFonts w:eastAsia="Arial" w:cs="Arial"/>
        </w:rPr>
        <w:t>1</w:t>
      </w:r>
      <w:r w:rsidR="7A4E7C9B" w:rsidRPr="00044EFF">
        <w:rPr>
          <w:rFonts w:eastAsia="Arial" w:cs="Arial"/>
        </w:rPr>
        <w:t xml:space="preserve">. </w:t>
      </w:r>
      <w:r w:rsidR="30DD7FCB" w:rsidRPr="00044EFF">
        <w:rPr>
          <w:rFonts w:eastAsia="Arial" w:cs="Arial"/>
        </w:rPr>
        <w:t xml:space="preserve">The list feature is located in the navigation bar between </w:t>
      </w:r>
      <w:r w:rsidR="31881B78" w:rsidRPr="00044EFF">
        <w:rPr>
          <w:rFonts w:eastAsia="Arial" w:cs="Arial"/>
        </w:rPr>
        <w:t>“</w:t>
      </w:r>
      <w:r w:rsidR="30DD7FCB" w:rsidRPr="00044EFF">
        <w:rPr>
          <w:rFonts w:eastAsia="Arial" w:cs="Arial"/>
        </w:rPr>
        <w:t>Hide Ads</w:t>
      </w:r>
      <w:r w:rsidR="0DC6C51D" w:rsidRPr="00044EFF">
        <w:rPr>
          <w:rFonts w:eastAsia="Arial" w:cs="Arial"/>
        </w:rPr>
        <w:t>”</w:t>
      </w:r>
      <w:r w:rsidR="30DD7FCB" w:rsidRPr="00044EFF">
        <w:rPr>
          <w:rFonts w:eastAsia="Arial" w:cs="Arial"/>
        </w:rPr>
        <w:t xml:space="preserve"> text and the letter icon</w:t>
      </w:r>
      <w:r w:rsidR="6532679C" w:rsidRPr="00044EFF">
        <w:rPr>
          <w:rFonts w:eastAsia="Arial" w:cs="Arial"/>
        </w:rPr>
        <w:t xml:space="preserve">. The </w:t>
      </w:r>
      <w:r w:rsidR="6AFB3448" w:rsidRPr="00044EFF">
        <w:rPr>
          <w:rFonts w:eastAsia="Arial" w:cs="Arial"/>
        </w:rPr>
        <w:t xml:space="preserve">supposedly main feature as </w:t>
      </w:r>
      <w:r w:rsidR="09B60427" w:rsidRPr="00044EFF">
        <w:rPr>
          <w:rFonts w:eastAsia="Arial" w:cs="Arial"/>
        </w:rPr>
        <w:t>emphasised by</w:t>
      </w:r>
      <w:r w:rsidR="6AFB3448" w:rsidRPr="00044EFF">
        <w:rPr>
          <w:rFonts w:eastAsia="Arial" w:cs="Arial"/>
        </w:rPr>
        <w:t xml:space="preserve"> the </w:t>
      </w:r>
      <w:r w:rsidR="173EF5C8" w:rsidRPr="00044EFF">
        <w:rPr>
          <w:rFonts w:eastAsia="Arial" w:cs="Arial"/>
        </w:rPr>
        <w:t xml:space="preserve">very </w:t>
      </w:r>
      <w:r w:rsidR="6AFB3448" w:rsidRPr="00044EFF">
        <w:rPr>
          <w:rFonts w:eastAsia="Arial" w:cs="Arial"/>
        </w:rPr>
        <w:t>name of the site</w:t>
      </w:r>
      <w:r w:rsidR="73E1E84F" w:rsidRPr="00044EFF">
        <w:rPr>
          <w:rFonts w:eastAsia="Arial" w:cs="Arial"/>
        </w:rPr>
        <w:t>,</w:t>
      </w:r>
      <w:r w:rsidR="6AFB3448" w:rsidRPr="00044EFF">
        <w:rPr>
          <w:rFonts w:eastAsia="Arial" w:cs="Arial"/>
        </w:rPr>
        <w:t xml:space="preserve"> is reduced to a small icon </w:t>
      </w:r>
      <w:r w:rsidR="6C0EEF7D" w:rsidRPr="00044EFF">
        <w:rPr>
          <w:rFonts w:eastAsia="Arial" w:cs="Arial"/>
        </w:rPr>
        <w:t>competing</w:t>
      </w:r>
      <w:r w:rsidR="6AFB3448" w:rsidRPr="00044EFF">
        <w:rPr>
          <w:rFonts w:eastAsia="Arial" w:cs="Arial"/>
        </w:rPr>
        <w:t xml:space="preserve"> with </w:t>
      </w:r>
      <w:r w:rsidR="7F477360" w:rsidRPr="00044EFF">
        <w:rPr>
          <w:rFonts w:eastAsia="Arial" w:cs="Arial"/>
        </w:rPr>
        <w:t xml:space="preserve">variety of </w:t>
      </w:r>
      <w:r w:rsidR="7D4841AF" w:rsidRPr="00044EFF">
        <w:rPr>
          <w:rFonts w:eastAsia="Arial" w:cs="Arial"/>
        </w:rPr>
        <w:t xml:space="preserve">other visual elements. </w:t>
      </w:r>
    </w:p>
    <w:p w14:paraId="1DDBDAFC" w14:textId="3E8652D8" w:rsidR="06209E99" w:rsidRPr="00044EFF" w:rsidRDefault="06209E99" w:rsidP="26660E89">
      <w:pPr>
        <w:rPr>
          <w:rFonts w:eastAsia="Arial" w:cs="Arial"/>
          <w:szCs w:val="22"/>
        </w:rPr>
      </w:pPr>
      <w:r w:rsidRPr="00044EFF">
        <w:rPr>
          <w:rFonts w:eastAsia="Arial" w:cs="Arial"/>
          <w:szCs w:val="22"/>
        </w:rPr>
        <w:t>On the topic of visual elements, MyAnimeList</w:t>
      </w:r>
      <w:r w:rsidR="00562B03" w:rsidRPr="00044EFF">
        <w:rPr>
          <w:rFonts w:eastAsia="Arial" w:cs="Arial"/>
          <w:szCs w:val="22"/>
        </w:rPr>
        <w:t>.net</w:t>
      </w:r>
      <w:r w:rsidRPr="00044EFF">
        <w:rPr>
          <w:rFonts w:eastAsia="Arial" w:cs="Arial"/>
          <w:szCs w:val="22"/>
        </w:rPr>
        <w:t xml:space="preserve"> allows for an extensive </w:t>
      </w:r>
      <w:r w:rsidR="6D2A0D3E" w:rsidRPr="00044EFF">
        <w:rPr>
          <w:rFonts w:eastAsia="Arial" w:cs="Arial"/>
          <w:szCs w:val="22"/>
        </w:rPr>
        <w:t>customisation</w:t>
      </w:r>
      <w:r w:rsidRPr="00044EFF">
        <w:rPr>
          <w:rFonts w:eastAsia="Arial" w:cs="Arial"/>
          <w:szCs w:val="22"/>
        </w:rPr>
        <w:t xml:space="preserve"> of users lists through its ‘Add Custom CSS’ feature that </w:t>
      </w:r>
      <w:r w:rsidR="520BB92A" w:rsidRPr="00044EFF">
        <w:rPr>
          <w:rFonts w:eastAsia="Arial" w:cs="Arial"/>
          <w:szCs w:val="22"/>
        </w:rPr>
        <w:t>enables users</w:t>
      </w:r>
      <w:r w:rsidRPr="00044EFF">
        <w:rPr>
          <w:rFonts w:eastAsia="Arial" w:cs="Arial"/>
          <w:szCs w:val="22"/>
        </w:rPr>
        <w:t xml:space="preserve"> to tailor </w:t>
      </w:r>
      <w:r w:rsidR="4DAAC59C" w:rsidRPr="00044EFF">
        <w:rPr>
          <w:rFonts w:eastAsia="Arial" w:cs="Arial"/>
          <w:szCs w:val="22"/>
        </w:rPr>
        <w:t>layouts, fonts, colours</w:t>
      </w:r>
      <w:r w:rsidR="113940A9" w:rsidRPr="00044EFF">
        <w:rPr>
          <w:rFonts w:eastAsia="Arial" w:cs="Arial"/>
          <w:szCs w:val="22"/>
        </w:rPr>
        <w:t xml:space="preserve"> and even </w:t>
      </w:r>
      <w:r w:rsidR="7BAD0F7A" w:rsidRPr="00044EFF">
        <w:rPr>
          <w:rFonts w:eastAsia="Arial" w:cs="Arial"/>
          <w:szCs w:val="22"/>
        </w:rPr>
        <w:t xml:space="preserve">the functionality of lists to their liking. In </w:t>
      </w:r>
      <w:r w:rsidR="698FF62F" w:rsidRPr="00044EFF">
        <w:rPr>
          <w:rFonts w:eastAsia="Arial" w:cs="Arial"/>
          <w:szCs w:val="22"/>
        </w:rPr>
        <w:t>comparison</w:t>
      </w:r>
      <w:r w:rsidR="7BAD0F7A" w:rsidRPr="00044EFF">
        <w:rPr>
          <w:rFonts w:eastAsia="Arial" w:cs="Arial"/>
          <w:szCs w:val="22"/>
        </w:rPr>
        <w:t xml:space="preserve">, competitors </w:t>
      </w:r>
      <w:r w:rsidR="09FB5951" w:rsidRPr="00044EFF">
        <w:rPr>
          <w:rFonts w:eastAsia="Arial" w:cs="Arial"/>
          <w:szCs w:val="22"/>
        </w:rPr>
        <w:t>like</w:t>
      </w:r>
      <w:r w:rsidR="7BAD0F7A" w:rsidRPr="00044EFF">
        <w:rPr>
          <w:rFonts w:eastAsia="Arial" w:cs="Arial"/>
          <w:szCs w:val="22"/>
        </w:rPr>
        <w:t xml:space="preserve"> AniList</w:t>
      </w:r>
      <w:r w:rsidR="00562B03" w:rsidRPr="00044EFF">
        <w:rPr>
          <w:rFonts w:eastAsia="Arial" w:cs="Arial"/>
          <w:szCs w:val="22"/>
        </w:rPr>
        <w:t>.co</w:t>
      </w:r>
      <w:r w:rsidR="7BAD0F7A" w:rsidRPr="00044EFF">
        <w:rPr>
          <w:rFonts w:eastAsia="Arial" w:cs="Arial"/>
          <w:szCs w:val="22"/>
        </w:rPr>
        <w:t xml:space="preserve"> offer limited </w:t>
      </w:r>
      <w:r w:rsidR="432C5FB1" w:rsidRPr="00044EFF">
        <w:rPr>
          <w:rFonts w:eastAsia="Arial" w:cs="Arial"/>
          <w:szCs w:val="22"/>
        </w:rPr>
        <w:t>customisation</w:t>
      </w:r>
      <w:r w:rsidR="7BAD0F7A" w:rsidRPr="00044EFF">
        <w:rPr>
          <w:rFonts w:eastAsia="Arial" w:cs="Arial"/>
          <w:szCs w:val="22"/>
        </w:rPr>
        <w:t>, allowing only basic colour changes and banner additions. While AniList</w:t>
      </w:r>
      <w:r w:rsidR="00562B03" w:rsidRPr="00044EFF">
        <w:rPr>
          <w:rFonts w:eastAsia="Arial" w:cs="Arial"/>
          <w:szCs w:val="22"/>
        </w:rPr>
        <w:t>.co</w:t>
      </w:r>
      <w:r w:rsidR="7BAD0F7A" w:rsidRPr="00044EFF">
        <w:rPr>
          <w:rFonts w:eastAsia="Arial" w:cs="Arial"/>
          <w:szCs w:val="22"/>
        </w:rPr>
        <w:t xml:space="preserve"> prioritises simplicity in this case</w:t>
      </w:r>
      <w:r w:rsidR="2A968E08" w:rsidRPr="00044EFF">
        <w:rPr>
          <w:rFonts w:eastAsia="Arial" w:cs="Arial"/>
          <w:szCs w:val="22"/>
        </w:rPr>
        <w:t xml:space="preserve">, MAL’s approach caters to users that value creative freedom so long as they are willing to put the effort into their </w:t>
      </w:r>
      <w:r w:rsidR="78AB547D" w:rsidRPr="00044EFF">
        <w:rPr>
          <w:rFonts w:eastAsia="Arial" w:cs="Arial"/>
          <w:szCs w:val="22"/>
        </w:rPr>
        <w:t>customisations</w:t>
      </w:r>
      <w:r w:rsidR="2A968E08" w:rsidRPr="00044EFF">
        <w:rPr>
          <w:rFonts w:eastAsia="Arial" w:cs="Arial"/>
          <w:szCs w:val="22"/>
        </w:rPr>
        <w:t>.</w:t>
      </w:r>
    </w:p>
    <w:p w14:paraId="71D1B2CF" w14:textId="4B1FAF37" w:rsidR="7D4841AF" w:rsidRPr="00044EFF" w:rsidRDefault="7D4841AF" w:rsidP="26660E89">
      <w:pPr>
        <w:rPr>
          <w:rFonts w:eastAsia="Arial" w:cs="Arial"/>
          <w:szCs w:val="22"/>
        </w:rPr>
      </w:pPr>
      <w:r w:rsidRPr="00044EFF">
        <w:rPr>
          <w:rFonts w:eastAsia="Arial" w:cs="Arial"/>
          <w:szCs w:val="22"/>
        </w:rPr>
        <w:t>As a pioneer, MyAnimeList</w:t>
      </w:r>
      <w:r w:rsidR="00562B03" w:rsidRPr="00044EFF">
        <w:rPr>
          <w:rFonts w:eastAsia="Arial" w:cs="Arial"/>
          <w:szCs w:val="22"/>
        </w:rPr>
        <w:t>.net</w:t>
      </w:r>
      <w:r w:rsidRPr="00044EFF">
        <w:rPr>
          <w:rFonts w:eastAsia="Arial" w:cs="Arial"/>
          <w:szCs w:val="22"/>
        </w:rPr>
        <w:t xml:space="preserve"> has faced challenges in adapting to modem user expectations. The cluttered and outdated interface exacerbates this issue, with vibrant and often inconsistent colours dominating the layout</w:t>
      </w:r>
      <w:r w:rsidR="6767CBFE" w:rsidRPr="00044EFF">
        <w:rPr>
          <w:rFonts w:eastAsia="Arial" w:cs="Arial"/>
          <w:szCs w:val="22"/>
        </w:rPr>
        <w:t xml:space="preserve">, making navigation less intuitive with the forced sense of disorganisation. The sites busy design and overabundance of features leaves the user sifting through unnecessary elements just to </w:t>
      </w:r>
      <w:r w:rsidR="74F325EA" w:rsidRPr="00044EFF">
        <w:rPr>
          <w:rFonts w:eastAsia="Arial" w:cs="Arial"/>
          <w:szCs w:val="22"/>
        </w:rPr>
        <w:t>access</w:t>
      </w:r>
      <w:r w:rsidR="6767CBFE" w:rsidRPr="00044EFF">
        <w:rPr>
          <w:rFonts w:eastAsia="Arial" w:cs="Arial"/>
          <w:szCs w:val="22"/>
        </w:rPr>
        <w:t xml:space="preserve"> the</w:t>
      </w:r>
      <w:r w:rsidR="5FB58BF2" w:rsidRPr="00044EFF">
        <w:rPr>
          <w:rFonts w:eastAsia="Arial" w:cs="Arial"/>
          <w:szCs w:val="22"/>
        </w:rPr>
        <w:t xml:space="preserve"> tracking tools that were expected to be central. </w:t>
      </w:r>
      <w:r w:rsidR="3D6BA751" w:rsidRPr="00044EFF">
        <w:rPr>
          <w:rFonts w:eastAsia="Arial" w:cs="Arial"/>
          <w:szCs w:val="22"/>
        </w:rPr>
        <w:t xml:space="preserve">While the currently layout </w:t>
      </w:r>
      <w:r w:rsidR="3D6BA751" w:rsidRPr="00044EFF">
        <w:rPr>
          <w:rFonts w:eastAsia="Arial" w:cs="Arial"/>
          <w:szCs w:val="22"/>
        </w:rPr>
        <w:lastRenderedPageBreak/>
        <w:t>benefits those looking for the latest news through forums or seeking something new through the anime driven advertisements</w:t>
      </w:r>
      <w:r w:rsidR="4B087247" w:rsidRPr="00044EFF">
        <w:rPr>
          <w:rFonts w:eastAsia="Arial" w:cs="Arial"/>
          <w:szCs w:val="22"/>
        </w:rPr>
        <w:t>, it runs the risk of alienating its users, especially new users who seek and expect simplicity and clarity.</w:t>
      </w:r>
    </w:p>
    <w:p w14:paraId="26F9383E" w14:textId="2B085552" w:rsidR="604F1975" w:rsidRPr="00044EFF" w:rsidRDefault="604F1975" w:rsidP="26660E89">
      <w:pPr>
        <w:rPr>
          <w:rFonts w:eastAsia="Arial" w:cs="Arial"/>
          <w:szCs w:val="22"/>
        </w:rPr>
      </w:pPr>
      <w:r w:rsidRPr="00044EFF">
        <w:rPr>
          <w:rFonts w:eastAsia="Arial" w:cs="Arial"/>
          <w:szCs w:val="22"/>
        </w:rPr>
        <w:t xml:space="preserve">As previously discussed, MALs recommendations are </w:t>
      </w:r>
      <w:r w:rsidR="4FAC469D" w:rsidRPr="00044EFF">
        <w:rPr>
          <w:rFonts w:eastAsia="Arial" w:cs="Arial"/>
          <w:szCs w:val="22"/>
        </w:rPr>
        <w:t>based on</w:t>
      </w:r>
      <w:r w:rsidRPr="00044EFF">
        <w:rPr>
          <w:rFonts w:eastAsia="Arial" w:cs="Arial"/>
          <w:szCs w:val="22"/>
        </w:rPr>
        <w:t xml:space="preserve"> manually created user recommendations that focus on comparisons between anime</w:t>
      </w:r>
      <w:r w:rsidR="533B8E3E" w:rsidRPr="00044EFF">
        <w:rPr>
          <w:rFonts w:eastAsia="Arial" w:cs="Arial"/>
          <w:szCs w:val="22"/>
        </w:rPr>
        <w:t>. The benefit of this is that it allows</w:t>
      </w:r>
      <w:r w:rsidR="02D4E8CD" w:rsidRPr="00044EFF">
        <w:rPr>
          <w:rFonts w:eastAsia="Arial" w:cs="Arial"/>
          <w:szCs w:val="22"/>
        </w:rPr>
        <w:t xml:space="preserve"> for</w:t>
      </w:r>
      <w:r w:rsidR="533B8E3E" w:rsidRPr="00044EFF">
        <w:rPr>
          <w:rFonts w:eastAsia="Arial" w:cs="Arial"/>
          <w:szCs w:val="22"/>
        </w:rPr>
        <w:t xml:space="preserve"> </w:t>
      </w:r>
      <w:r w:rsidR="0CE02E99" w:rsidRPr="00044EFF">
        <w:rPr>
          <w:rFonts w:eastAsia="Arial" w:cs="Arial"/>
          <w:szCs w:val="22"/>
        </w:rPr>
        <w:t>greater control on what users get to recommend to others while also providing</w:t>
      </w:r>
      <w:r w:rsidR="14DA06DF" w:rsidRPr="00044EFF">
        <w:rPr>
          <w:rFonts w:eastAsia="Arial" w:cs="Arial"/>
          <w:szCs w:val="22"/>
        </w:rPr>
        <w:t xml:space="preserve"> their</w:t>
      </w:r>
      <w:r w:rsidR="0CE02E99" w:rsidRPr="00044EFF">
        <w:rPr>
          <w:rFonts w:eastAsia="Arial" w:cs="Arial"/>
          <w:szCs w:val="22"/>
        </w:rPr>
        <w:t xml:space="preserve"> reasoning. The negatives of </w:t>
      </w:r>
      <w:r w:rsidR="6E9FBAFD" w:rsidRPr="00044EFF">
        <w:rPr>
          <w:rFonts w:eastAsia="Arial" w:cs="Arial"/>
          <w:szCs w:val="22"/>
        </w:rPr>
        <w:t xml:space="preserve">this approach begin with </w:t>
      </w:r>
      <w:r w:rsidR="0DCFB215" w:rsidRPr="00044EFF">
        <w:rPr>
          <w:rFonts w:eastAsia="Arial" w:cs="Arial"/>
          <w:szCs w:val="22"/>
        </w:rPr>
        <w:t>how labour intensive manually creating recommendations are instead of passively creating them</w:t>
      </w:r>
      <w:r w:rsidR="6702A313" w:rsidRPr="00044EFF">
        <w:rPr>
          <w:rFonts w:eastAsia="Arial" w:cs="Arial"/>
          <w:szCs w:val="22"/>
        </w:rPr>
        <w:t>. T</w:t>
      </w:r>
      <w:r w:rsidR="143BE03C" w:rsidRPr="00044EFF">
        <w:rPr>
          <w:rFonts w:eastAsia="Arial" w:cs="Arial"/>
          <w:szCs w:val="22"/>
        </w:rPr>
        <w:t>his raises issues</w:t>
      </w:r>
      <w:r w:rsidR="1C122443" w:rsidRPr="00044EFF">
        <w:rPr>
          <w:rFonts w:eastAsia="Arial" w:cs="Arial"/>
          <w:szCs w:val="22"/>
        </w:rPr>
        <w:t xml:space="preserve"> with</w:t>
      </w:r>
      <w:r w:rsidR="143BE03C" w:rsidRPr="00044EFF">
        <w:rPr>
          <w:rFonts w:eastAsia="Arial" w:cs="Arial"/>
          <w:szCs w:val="22"/>
        </w:rPr>
        <w:t xml:space="preserve"> scalability as recommendations are only as extensive and diverse as the </w:t>
      </w:r>
      <w:r w:rsidR="46101097" w:rsidRPr="00044EFF">
        <w:rPr>
          <w:rFonts w:eastAsia="Arial" w:cs="Arial"/>
          <w:szCs w:val="22"/>
        </w:rPr>
        <w:t>contributors'</w:t>
      </w:r>
      <w:r w:rsidR="143BE03C" w:rsidRPr="00044EFF">
        <w:rPr>
          <w:rFonts w:eastAsia="Arial" w:cs="Arial"/>
          <w:szCs w:val="22"/>
        </w:rPr>
        <w:t xml:space="preserve"> </w:t>
      </w:r>
      <w:r w:rsidR="7AFCE31E" w:rsidRPr="00044EFF">
        <w:rPr>
          <w:rFonts w:eastAsia="Arial" w:cs="Arial"/>
          <w:szCs w:val="22"/>
        </w:rPr>
        <w:t>efforts</w:t>
      </w:r>
      <w:r w:rsidR="143BE03C" w:rsidRPr="00044EFF">
        <w:rPr>
          <w:rFonts w:eastAsia="Arial" w:cs="Arial"/>
          <w:szCs w:val="22"/>
        </w:rPr>
        <w:t>. The contributors themselves are liable to</w:t>
      </w:r>
      <w:r w:rsidR="4801C041" w:rsidRPr="00044EFF">
        <w:rPr>
          <w:rFonts w:eastAsia="Arial" w:cs="Arial"/>
          <w:szCs w:val="22"/>
        </w:rPr>
        <w:t xml:space="preserve"> provide</w:t>
      </w:r>
      <w:r w:rsidR="143BE03C" w:rsidRPr="00044EFF">
        <w:rPr>
          <w:rFonts w:eastAsia="Arial" w:cs="Arial"/>
          <w:szCs w:val="22"/>
        </w:rPr>
        <w:t xml:space="preserve"> </w:t>
      </w:r>
      <w:r w:rsidR="6882670A" w:rsidRPr="00044EFF">
        <w:rPr>
          <w:rFonts w:eastAsia="Arial" w:cs="Arial"/>
          <w:szCs w:val="22"/>
        </w:rPr>
        <w:t>definitive declarations on subjective content</w:t>
      </w:r>
      <w:r w:rsidR="5F4E9947" w:rsidRPr="00044EFF">
        <w:rPr>
          <w:rFonts w:eastAsia="Arial" w:cs="Arial"/>
          <w:szCs w:val="22"/>
        </w:rPr>
        <w:t xml:space="preserve"> such as when </w:t>
      </w:r>
      <w:r w:rsidR="6593E7F9" w:rsidRPr="00044EFF">
        <w:rPr>
          <w:rFonts w:eastAsia="Arial" w:cs="Arial"/>
          <w:szCs w:val="22"/>
        </w:rPr>
        <w:t xml:space="preserve">pushing the idea that </w:t>
      </w:r>
      <w:r w:rsidR="5F4E9947" w:rsidRPr="00044EFF">
        <w:rPr>
          <w:rFonts w:eastAsia="Arial" w:cs="Arial"/>
          <w:szCs w:val="22"/>
        </w:rPr>
        <w:t>two features are similar wit</w:t>
      </w:r>
      <w:r w:rsidR="0E01A295" w:rsidRPr="00044EFF">
        <w:rPr>
          <w:rFonts w:eastAsia="Arial" w:cs="Arial"/>
          <w:szCs w:val="22"/>
        </w:rPr>
        <w:t>hout any other input to regulate it</w:t>
      </w:r>
      <w:r w:rsidR="343C0AFA" w:rsidRPr="00044EFF">
        <w:rPr>
          <w:rFonts w:eastAsia="Arial" w:cs="Arial"/>
          <w:szCs w:val="22"/>
        </w:rPr>
        <w:t>.</w:t>
      </w:r>
      <w:r w:rsidR="726A5B74" w:rsidRPr="00044EFF">
        <w:rPr>
          <w:rFonts w:eastAsia="Arial" w:cs="Arial"/>
          <w:szCs w:val="22"/>
        </w:rPr>
        <w:t xml:space="preserve"> The main issue in this recommendation system is how MAL handles it</w:t>
      </w:r>
      <w:r w:rsidR="1F280CE4" w:rsidRPr="00044EFF">
        <w:rPr>
          <w:rFonts w:eastAsia="Arial" w:cs="Arial"/>
          <w:szCs w:val="22"/>
        </w:rPr>
        <w:t xml:space="preserve">. There are 20 </w:t>
      </w:r>
      <w:r w:rsidR="51D519B3" w:rsidRPr="00044EFF">
        <w:rPr>
          <w:rFonts w:eastAsia="Arial" w:cs="Arial"/>
          <w:szCs w:val="22"/>
        </w:rPr>
        <w:t>non-searchable pages of recommendations, some with paragraphs, others with bullet points</w:t>
      </w:r>
      <w:r w:rsidR="5777C45F" w:rsidRPr="00044EFF">
        <w:rPr>
          <w:rFonts w:eastAsia="Arial" w:cs="Arial"/>
          <w:szCs w:val="22"/>
        </w:rPr>
        <w:t xml:space="preserve"> and each</w:t>
      </w:r>
      <w:r w:rsidR="51D519B3" w:rsidRPr="00044EFF">
        <w:rPr>
          <w:rFonts w:eastAsia="Arial" w:cs="Arial"/>
          <w:szCs w:val="22"/>
        </w:rPr>
        <w:t xml:space="preserve"> </w:t>
      </w:r>
      <w:r w:rsidR="035E4111" w:rsidRPr="00044EFF">
        <w:rPr>
          <w:rFonts w:eastAsia="Arial" w:cs="Arial"/>
          <w:szCs w:val="22"/>
        </w:rPr>
        <w:t>of random users comparing one unordered anime to another</w:t>
      </w:r>
      <w:r w:rsidR="12903A53" w:rsidRPr="00044EFF">
        <w:rPr>
          <w:rFonts w:eastAsia="Arial" w:cs="Arial"/>
          <w:szCs w:val="22"/>
        </w:rPr>
        <w:t xml:space="preserve">; it is unorganised, </w:t>
      </w:r>
      <w:r w:rsidR="00347624" w:rsidRPr="00347624">
        <w:rPr>
          <w:rFonts w:eastAsia="Arial" w:cs="Arial"/>
          <w:szCs w:val="22"/>
        </w:rPr>
        <w:t xml:space="preserve">unnavigable </w:t>
      </w:r>
      <w:r w:rsidR="12903A53" w:rsidRPr="00044EFF">
        <w:rPr>
          <w:rFonts w:eastAsia="Arial" w:cs="Arial"/>
          <w:szCs w:val="22"/>
        </w:rPr>
        <w:t xml:space="preserve">and </w:t>
      </w:r>
      <w:r w:rsidR="5D362908" w:rsidRPr="00044EFF">
        <w:rPr>
          <w:rFonts w:eastAsia="Arial" w:cs="Arial"/>
          <w:szCs w:val="22"/>
        </w:rPr>
        <w:t>unappealing</w:t>
      </w:r>
      <w:r w:rsidR="12903A53" w:rsidRPr="00044EFF">
        <w:rPr>
          <w:rFonts w:eastAsia="Arial" w:cs="Arial"/>
          <w:szCs w:val="22"/>
        </w:rPr>
        <w:t>.</w:t>
      </w:r>
      <w:r w:rsidR="2B7109C7" w:rsidRPr="00044EFF">
        <w:rPr>
          <w:rFonts w:eastAsia="Arial" w:cs="Arial"/>
          <w:szCs w:val="22"/>
        </w:rPr>
        <w:t xml:space="preserve"> Thankfully the site does offer recommendations for </w:t>
      </w:r>
      <w:r w:rsidR="00347624" w:rsidRPr="00044EFF">
        <w:rPr>
          <w:rFonts w:eastAsia="Arial" w:cs="Arial"/>
          <w:szCs w:val="22"/>
        </w:rPr>
        <w:t>shows</w:t>
      </w:r>
      <w:r w:rsidR="2B7109C7" w:rsidRPr="00044EFF">
        <w:rPr>
          <w:rFonts w:eastAsia="Arial" w:cs="Arial"/>
          <w:szCs w:val="22"/>
        </w:rPr>
        <w:t xml:space="preserve"> on their own dedicated pages</w:t>
      </w:r>
      <w:r w:rsidR="2FADFEE6" w:rsidRPr="00044EFF">
        <w:rPr>
          <w:rFonts w:eastAsia="Arial" w:cs="Arial"/>
          <w:szCs w:val="22"/>
        </w:rPr>
        <w:t xml:space="preserve"> </w:t>
      </w:r>
      <w:r w:rsidR="06586802" w:rsidRPr="00044EFF">
        <w:rPr>
          <w:rFonts w:eastAsia="Arial" w:cs="Arial"/>
          <w:szCs w:val="22"/>
        </w:rPr>
        <w:t>and</w:t>
      </w:r>
      <w:r w:rsidR="2FADFEE6" w:rsidRPr="00044EFF">
        <w:rPr>
          <w:rFonts w:eastAsia="Arial" w:cs="Arial"/>
          <w:szCs w:val="22"/>
        </w:rPr>
        <w:t xml:space="preserve"> while this offers users a chance to find content similar to other specific content it is still a manual approach </w:t>
      </w:r>
      <w:r w:rsidR="00347624">
        <w:rPr>
          <w:rFonts w:eastAsia="Arial" w:cs="Arial"/>
          <w:szCs w:val="22"/>
        </w:rPr>
        <w:t>non-inclusive</w:t>
      </w:r>
      <w:r w:rsidR="2FADFEE6" w:rsidRPr="00044EFF">
        <w:rPr>
          <w:rFonts w:eastAsia="Arial" w:cs="Arial"/>
          <w:szCs w:val="22"/>
        </w:rPr>
        <w:t xml:space="preserve"> of their </w:t>
      </w:r>
      <w:r w:rsidR="391E7278" w:rsidRPr="00044EFF">
        <w:rPr>
          <w:rFonts w:eastAsia="Arial" w:cs="Arial"/>
          <w:szCs w:val="22"/>
        </w:rPr>
        <w:t>overall</w:t>
      </w:r>
      <w:r w:rsidR="2FADFEE6" w:rsidRPr="00044EFF">
        <w:rPr>
          <w:rFonts w:eastAsia="Arial" w:cs="Arial"/>
          <w:szCs w:val="22"/>
        </w:rPr>
        <w:t xml:space="preserve"> preferences.</w:t>
      </w:r>
    </w:p>
    <w:p w14:paraId="7E439535" w14:textId="1153134D" w:rsidR="68EBC9D3" w:rsidRPr="00044EFF" w:rsidRDefault="68EBC9D3" w:rsidP="68C7B043">
      <w:pPr>
        <w:pStyle w:val="Heading4"/>
        <w:rPr>
          <w:rFonts w:eastAsia="Arial" w:cs="Arial"/>
          <w:szCs w:val="22"/>
        </w:rPr>
      </w:pPr>
      <w:r w:rsidRPr="00044EFF">
        <w:t>AniList</w:t>
      </w:r>
      <w:r w:rsidR="2483CA29" w:rsidRPr="00044EFF">
        <w:t>.co</w:t>
      </w:r>
    </w:p>
    <w:p w14:paraId="6B0360B0" w14:textId="1DE527DD" w:rsidR="5CD6D7BE" w:rsidRPr="00044EFF" w:rsidRDefault="5CD6D7BE" w:rsidP="26660E89">
      <w:pPr>
        <w:rPr>
          <w:rFonts w:eastAsia="Arial" w:cs="Arial"/>
          <w:szCs w:val="22"/>
        </w:rPr>
      </w:pPr>
      <w:r w:rsidRPr="00347624">
        <w:rPr>
          <w:rFonts w:eastAsia="Arial" w:cs="Arial"/>
          <w:szCs w:val="22"/>
        </w:rPr>
        <w:t>AniList</w:t>
      </w:r>
      <w:r w:rsidR="00562B03" w:rsidRPr="00347624">
        <w:rPr>
          <w:rFonts w:eastAsia="Arial" w:cs="Arial"/>
          <w:szCs w:val="22"/>
        </w:rPr>
        <w:t>.co</w:t>
      </w:r>
      <w:r w:rsidRPr="00044EFF">
        <w:rPr>
          <w:rFonts w:eastAsia="Arial" w:cs="Arial"/>
          <w:szCs w:val="22"/>
        </w:rPr>
        <w:t xml:space="preserve"> </w:t>
      </w:r>
      <w:r w:rsidR="00504F3F" w:rsidRPr="00044EFF">
        <w:rPr>
          <w:rFonts w:eastAsia="Arial" w:cs="Arial"/>
          <w:szCs w:val="22"/>
        </w:rPr>
        <w:t xml:space="preserve">(AL) </w:t>
      </w:r>
      <w:r w:rsidRPr="00044EFF">
        <w:rPr>
          <w:rFonts w:eastAsia="Arial" w:cs="Arial"/>
          <w:szCs w:val="22"/>
        </w:rPr>
        <w:t xml:space="preserve">was founded in 2014, providing an alternative to </w:t>
      </w:r>
      <w:r w:rsidR="00243E10" w:rsidRPr="00044EFF">
        <w:rPr>
          <w:rFonts w:eastAsia="Arial" w:cs="Arial"/>
          <w:szCs w:val="22"/>
        </w:rPr>
        <w:t>MAL</w:t>
      </w:r>
      <w:r w:rsidRPr="00044EFF">
        <w:rPr>
          <w:rFonts w:eastAsia="Arial" w:cs="Arial"/>
          <w:szCs w:val="22"/>
        </w:rPr>
        <w:t xml:space="preserve"> with a more modern design and </w:t>
      </w:r>
      <w:r w:rsidR="24C33645" w:rsidRPr="00044EFF">
        <w:rPr>
          <w:rFonts w:eastAsia="Arial" w:cs="Arial"/>
          <w:szCs w:val="22"/>
        </w:rPr>
        <w:t xml:space="preserve">enhanced analytics </w:t>
      </w:r>
      <w:r w:rsidR="6CD1CB3B" w:rsidRPr="00044EFF">
        <w:rPr>
          <w:rFonts w:eastAsia="Arial" w:cs="Arial"/>
          <w:szCs w:val="22"/>
        </w:rPr>
        <w:t>(</w:t>
      </w:r>
      <w:r w:rsidR="24C33645" w:rsidRPr="00044EFF">
        <w:rPr>
          <w:rFonts w:eastAsia="Arial" w:cs="Arial"/>
          <w:szCs w:val="22"/>
        </w:rPr>
        <w:t xml:space="preserve">in forms such as time </w:t>
      </w:r>
      <w:r w:rsidR="6D4D6119" w:rsidRPr="00044EFF">
        <w:rPr>
          <w:rFonts w:eastAsia="Arial" w:cs="Arial"/>
          <w:szCs w:val="22"/>
        </w:rPr>
        <w:t>spent</w:t>
      </w:r>
      <w:r w:rsidR="24C33645" w:rsidRPr="00044EFF">
        <w:rPr>
          <w:rFonts w:eastAsia="Arial" w:cs="Arial"/>
          <w:szCs w:val="22"/>
        </w:rPr>
        <w:t xml:space="preserve"> watching anime</w:t>
      </w:r>
      <w:r w:rsidR="15A37016" w:rsidRPr="00044EFF">
        <w:rPr>
          <w:rFonts w:eastAsia="Arial" w:cs="Arial"/>
          <w:szCs w:val="22"/>
        </w:rPr>
        <w:t xml:space="preserve"> a</w:t>
      </w:r>
      <w:r w:rsidR="3427E3C6" w:rsidRPr="00044EFF">
        <w:rPr>
          <w:rFonts w:eastAsia="Arial" w:cs="Arial"/>
          <w:szCs w:val="22"/>
        </w:rPr>
        <w:t>n</w:t>
      </w:r>
      <w:r w:rsidR="15A37016" w:rsidRPr="00044EFF">
        <w:rPr>
          <w:rFonts w:eastAsia="Arial" w:cs="Arial"/>
          <w:szCs w:val="22"/>
        </w:rPr>
        <w:t xml:space="preserve">d breakdowns of the genres and </w:t>
      </w:r>
      <w:r w:rsidR="6C593ACC" w:rsidRPr="00044EFF">
        <w:rPr>
          <w:rFonts w:eastAsia="Arial" w:cs="Arial"/>
          <w:szCs w:val="22"/>
        </w:rPr>
        <w:t>tags,</w:t>
      </w:r>
      <w:r w:rsidR="15A37016" w:rsidRPr="00044EFF">
        <w:rPr>
          <w:rFonts w:eastAsia="Arial" w:cs="Arial"/>
          <w:szCs w:val="22"/>
        </w:rPr>
        <w:t xml:space="preserve"> they have interacted with most frequently</w:t>
      </w:r>
      <w:r w:rsidR="3E079231" w:rsidRPr="00044EFF">
        <w:rPr>
          <w:rFonts w:eastAsia="Arial" w:cs="Arial"/>
          <w:szCs w:val="22"/>
        </w:rPr>
        <w:t>)</w:t>
      </w:r>
      <w:r w:rsidR="0E3E1566" w:rsidRPr="00044EFF">
        <w:rPr>
          <w:rFonts w:eastAsia="Arial" w:cs="Arial"/>
          <w:szCs w:val="22"/>
        </w:rPr>
        <w:t>,</w:t>
      </w:r>
      <w:r w:rsidR="32A9402F" w:rsidRPr="00044EFF">
        <w:rPr>
          <w:rFonts w:eastAsia="Arial" w:cs="Arial"/>
          <w:szCs w:val="22"/>
        </w:rPr>
        <w:t xml:space="preserve"> to name a few of its advantages.</w:t>
      </w:r>
      <w:r w:rsidR="63E5D590" w:rsidRPr="00044EFF">
        <w:rPr>
          <w:rFonts w:eastAsia="Arial" w:cs="Arial"/>
          <w:szCs w:val="22"/>
        </w:rPr>
        <w:t xml:space="preserve"> As an alternative, this platform offers all the same major features</w:t>
      </w:r>
      <w:r w:rsidR="2BA2232B" w:rsidRPr="00044EFF">
        <w:rPr>
          <w:rFonts w:eastAsia="Arial" w:cs="Arial"/>
          <w:szCs w:val="22"/>
        </w:rPr>
        <w:t xml:space="preserve"> MAL with some key changes.</w:t>
      </w:r>
    </w:p>
    <w:p w14:paraId="12321706" w14:textId="0A8F8811" w:rsidR="32E018F9" w:rsidRPr="00044EFF" w:rsidRDefault="00243E10" w:rsidP="26660E89">
      <w:pPr>
        <w:spacing w:line="259" w:lineRule="auto"/>
        <w:rPr>
          <w:rFonts w:eastAsia="Arial" w:cs="Arial"/>
          <w:szCs w:val="22"/>
        </w:rPr>
      </w:pPr>
      <w:r w:rsidRPr="00044EFF">
        <w:rPr>
          <w:rFonts w:eastAsia="Arial" w:cs="Arial"/>
          <w:szCs w:val="22"/>
        </w:rPr>
        <w:t>The platform</w:t>
      </w:r>
      <w:r w:rsidR="32E018F9" w:rsidRPr="00044EFF">
        <w:rPr>
          <w:rFonts w:eastAsia="Arial" w:cs="Arial"/>
          <w:szCs w:val="22"/>
        </w:rPr>
        <w:t xml:space="preserve"> employs a feature well in demand for modern platforms of all kinds – Dark mode</w:t>
      </w:r>
      <w:r w:rsidR="7767F7EC" w:rsidRPr="00044EFF">
        <w:rPr>
          <w:rFonts w:eastAsia="Arial" w:cs="Arial"/>
          <w:szCs w:val="22"/>
        </w:rPr>
        <w:t xml:space="preserve">. “Due to perceived advantages related to visual comfort and acuity, specifically when working in low-light environments” light-on-dark colour schemes </w:t>
      </w:r>
      <w:r w:rsidR="5AC89CB9" w:rsidRPr="00044EFF">
        <w:rPr>
          <w:rFonts w:eastAsia="Arial" w:cs="Arial"/>
          <w:szCs w:val="22"/>
        </w:rPr>
        <w:t xml:space="preserve">are </w:t>
      </w:r>
      <w:r w:rsidR="69117A01" w:rsidRPr="00044EFF">
        <w:rPr>
          <w:rFonts w:eastAsia="Arial" w:cs="Arial"/>
          <w:szCs w:val="22"/>
        </w:rPr>
        <w:t>a must</w:t>
      </w:r>
      <w:r w:rsidR="5118A4D4" w:rsidRPr="00044EFF">
        <w:rPr>
          <w:rFonts w:eastAsia="Arial" w:cs="Arial"/>
          <w:szCs w:val="22"/>
        </w:rPr>
        <w:t xml:space="preserve"> for many users and particularly with those who</w:t>
      </w:r>
      <w:r w:rsidR="45761068" w:rsidRPr="00044EFF">
        <w:rPr>
          <w:rFonts w:eastAsia="Arial" w:cs="Arial"/>
          <w:szCs w:val="22"/>
        </w:rPr>
        <w:t xml:space="preserve"> watch anime late at </w:t>
      </w:r>
      <w:r w:rsidR="49C38793" w:rsidRPr="00044EFF">
        <w:rPr>
          <w:rFonts w:eastAsia="Arial" w:cs="Arial"/>
          <w:szCs w:val="22"/>
        </w:rPr>
        <w:t>night</w:t>
      </w:r>
      <w:r w:rsidR="45761068" w:rsidRPr="00044EFF">
        <w:rPr>
          <w:rFonts w:eastAsia="Arial" w:cs="Arial"/>
          <w:szCs w:val="22"/>
        </w:rPr>
        <w:t xml:space="preserve"> or in dimly lit spaces. </w:t>
      </w:r>
      <w:r w:rsidR="61694FD1" w:rsidRPr="00044EFF">
        <w:rPr>
          <w:rFonts w:eastAsia="Arial" w:cs="Arial"/>
          <w:szCs w:val="22"/>
        </w:rPr>
        <w:t>Research on viewing habits indicates that “linear TV viewing increases throughout the day, peaking between 8-9pm" which aligns with the common trend of watching</w:t>
      </w:r>
      <w:r w:rsidR="0464636C" w:rsidRPr="00044EFF">
        <w:rPr>
          <w:rFonts w:eastAsia="Arial" w:cs="Arial"/>
          <w:szCs w:val="22"/>
        </w:rPr>
        <w:t xml:space="preserve"> anime during the evening</w:t>
      </w:r>
      <w:r w:rsidR="4BA933F0" w:rsidRPr="00044EFF">
        <w:rPr>
          <w:rFonts w:eastAsia="Arial" w:cs="Arial"/>
          <w:szCs w:val="22"/>
        </w:rPr>
        <w:t xml:space="preserve"> </w:t>
      </w:r>
      <w:r w:rsidR="06047013" w:rsidRPr="00044EFF">
        <w:rPr>
          <w:rFonts w:eastAsia="Arial" w:cs="Arial"/>
          <w:szCs w:val="22"/>
        </w:rPr>
        <w:t>dimly</w:t>
      </w:r>
      <w:r w:rsidR="4BA933F0" w:rsidRPr="00044EFF">
        <w:rPr>
          <w:rFonts w:eastAsia="Arial" w:cs="Arial"/>
          <w:szCs w:val="22"/>
        </w:rPr>
        <w:t xml:space="preserve"> lit</w:t>
      </w:r>
      <w:r w:rsidR="0464636C" w:rsidRPr="00044EFF">
        <w:rPr>
          <w:rFonts w:eastAsia="Arial" w:cs="Arial"/>
          <w:szCs w:val="22"/>
        </w:rPr>
        <w:t xml:space="preserve"> hours</w:t>
      </w:r>
      <w:r w:rsidRPr="00044EFF">
        <w:rPr>
          <w:rFonts w:eastAsia="Arial" w:cs="Arial"/>
          <w:szCs w:val="22"/>
        </w:rPr>
        <w:t>.</w:t>
      </w:r>
      <w:r w:rsidR="0464636C" w:rsidRPr="00044EFF">
        <w:rPr>
          <w:rFonts w:eastAsia="Arial" w:cs="Arial"/>
          <w:szCs w:val="22"/>
        </w:rPr>
        <w:t xml:space="preserve"> </w:t>
      </w:r>
      <w:r w:rsidRPr="00044EFF">
        <w:rPr>
          <w:rFonts w:eastAsia="Arial" w:cs="Arial"/>
          <w:szCs w:val="22"/>
        </w:rPr>
        <w:t>T</w:t>
      </w:r>
      <w:r w:rsidR="0464636C" w:rsidRPr="00044EFF">
        <w:rPr>
          <w:rFonts w:eastAsia="Arial" w:cs="Arial"/>
          <w:szCs w:val="22"/>
        </w:rPr>
        <w:t xml:space="preserve">his is further supported </w:t>
      </w:r>
      <w:r w:rsidR="46DC9E4A" w:rsidRPr="00044EFF">
        <w:rPr>
          <w:rFonts w:eastAsia="Arial" w:cs="Arial"/>
          <w:szCs w:val="22"/>
        </w:rPr>
        <w:t xml:space="preserve">in </w:t>
      </w:r>
      <w:r w:rsidR="0464636C" w:rsidRPr="00044EFF">
        <w:rPr>
          <w:rFonts w:eastAsia="Arial" w:cs="Arial"/>
          <w:szCs w:val="22"/>
        </w:rPr>
        <w:t xml:space="preserve">how </w:t>
      </w:r>
      <w:r w:rsidR="4127B316" w:rsidRPr="00044EFF">
        <w:rPr>
          <w:rFonts w:eastAsia="Arial" w:cs="Arial"/>
          <w:szCs w:val="22"/>
        </w:rPr>
        <w:t>many anime watchers tend to consume content on their computers as opposed to TV</w:t>
      </w:r>
      <w:r w:rsidR="1F4DC34A" w:rsidRPr="00044EFF">
        <w:rPr>
          <w:rFonts w:eastAsia="Arial" w:cs="Arial"/>
          <w:szCs w:val="22"/>
        </w:rPr>
        <w:t xml:space="preserve"> where they </w:t>
      </w:r>
      <w:r w:rsidR="16A1B113" w:rsidRPr="00044EFF">
        <w:rPr>
          <w:rFonts w:eastAsia="Arial" w:cs="Arial"/>
          <w:szCs w:val="22"/>
        </w:rPr>
        <w:t>have access to AniList</w:t>
      </w:r>
      <w:r w:rsidR="00562B03" w:rsidRPr="00044EFF">
        <w:rPr>
          <w:rFonts w:eastAsia="Arial" w:cs="Arial"/>
          <w:szCs w:val="22"/>
        </w:rPr>
        <w:t>.co</w:t>
      </w:r>
      <w:r w:rsidR="295B7A15" w:rsidRPr="00044EFF">
        <w:rPr>
          <w:rFonts w:eastAsia="Arial" w:cs="Arial"/>
          <w:szCs w:val="22"/>
        </w:rPr>
        <w:t xml:space="preserve"> [27]</w:t>
      </w:r>
      <w:r w:rsidR="16A1B113" w:rsidRPr="00044EFF">
        <w:rPr>
          <w:rFonts w:eastAsia="Arial" w:cs="Arial"/>
          <w:szCs w:val="22"/>
        </w:rPr>
        <w:t>. Notably, the bias for computers largely comes from</w:t>
      </w:r>
      <w:r w:rsidR="7E5E3EED" w:rsidRPr="00044EFF">
        <w:rPr>
          <w:rFonts w:eastAsia="Arial" w:cs="Arial"/>
          <w:szCs w:val="22"/>
        </w:rPr>
        <w:t xml:space="preserve"> anime</w:t>
      </w:r>
      <w:r w:rsidR="00562B03" w:rsidRPr="00044EFF">
        <w:rPr>
          <w:rFonts w:eastAsia="Arial" w:cs="Arial"/>
          <w:szCs w:val="22"/>
        </w:rPr>
        <w:t>’</w:t>
      </w:r>
      <w:r w:rsidR="7E5E3EED" w:rsidRPr="00044EFF">
        <w:rPr>
          <w:rFonts w:eastAsia="Arial" w:cs="Arial"/>
          <w:szCs w:val="22"/>
        </w:rPr>
        <w:t>s accessibility on the web verses the more limited releases on TV with Netflix included.</w:t>
      </w:r>
    </w:p>
    <w:p w14:paraId="495407DC" w14:textId="520DE82D" w:rsidR="0BF34E1B" w:rsidRPr="00044EFF" w:rsidRDefault="0BF34E1B" w:rsidP="26660E89">
      <w:pPr>
        <w:spacing w:line="259" w:lineRule="auto"/>
        <w:rPr>
          <w:rFonts w:eastAsia="Arial" w:cs="Arial"/>
          <w:szCs w:val="22"/>
        </w:rPr>
      </w:pPr>
      <w:r w:rsidRPr="00044EFF">
        <w:rPr>
          <w:rFonts w:eastAsia="Arial" w:cs="Arial"/>
          <w:szCs w:val="22"/>
        </w:rPr>
        <w:t xml:space="preserve">Another advantage </w:t>
      </w:r>
      <w:r w:rsidR="00504F3F" w:rsidRPr="00044EFF">
        <w:rPr>
          <w:rFonts w:eastAsia="Arial" w:cs="Arial"/>
          <w:szCs w:val="22"/>
        </w:rPr>
        <w:t>AL</w:t>
      </w:r>
      <w:r w:rsidRPr="00044EFF">
        <w:rPr>
          <w:rFonts w:eastAsia="Arial" w:cs="Arial"/>
          <w:szCs w:val="22"/>
        </w:rPr>
        <w:t xml:space="preserve"> holds is </w:t>
      </w:r>
      <w:r w:rsidR="4385AACA" w:rsidRPr="00044EFF">
        <w:rPr>
          <w:rFonts w:eastAsia="Arial" w:cs="Arial"/>
          <w:szCs w:val="22"/>
        </w:rPr>
        <w:t xml:space="preserve">its flexibility with ratings. Unlike </w:t>
      </w:r>
      <w:r w:rsidR="00504F3F" w:rsidRPr="00044EFF">
        <w:rPr>
          <w:rFonts w:eastAsia="Arial" w:cs="Arial"/>
          <w:szCs w:val="22"/>
        </w:rPr>
        <w:t>MAL</w:t>
      </w:r>
      <w:r w:rsidR="4385AACA" w:rsidRPr="00044EFF">
        <w:rPr>
          <w:rFonts w:eastAsia="Arial" w:cs="Arial"/>
          <w:szCs w:val="22"/>
        </w:rPr>
        <w:t xml:space="preserve"> which restricts users to integer ratings, A</w:t>
      </w:r>
      <w:r w:rsidR="00243E10" w:rsidRPr="00044EFF">
        <w:rPr>
          <w:rFonts w:eastAsia="Arial" w:cs="Arial"/>
          <w:szCs w:val="22"/>
        </w:rPr>
        <w:t>L</w:t>
      </w:r>
      <w:r w:rsidR="4385AACA" w:rsidRPr="00044EFF">
        <w:rPr>
          <w:rFonts w:eastAsia="Arial" w:cs="Arial"/>
          <w:szCs w:val="22"/>
        </w:rPr>
        <w:t xml:space="preserve"> allows users to assign decimal ratings such as 5.5, giving them </w:t>
      </w:r>
      <w:r w:rsidR="4829B2DF" w:rsidRPr="00044EFF">
        <w:rPr>
          <w:rFonts w:eastAsia="Arial" w:cs="Arial"/>
          <w:szCs w:val="22"/>
        </w:rPr>
        <w:t>more nuanced control over their expressions. Platforms ba</w:t>
      </w:r>
      <w:r w:rsidR="7D712B26" w:rsidRPr="00044EFF">
        <w:rPr>
          <w:rFonts w:eastAsia="Arial" w:cs="Arial"/>
          <w:szCs w:val="22"/>
        </w:rPr>
        <w:t xml:space="preserve">sed on users expressing their views should not limit their </w:t>
      </w:r>
      <w:r w:rsidR="325D824E" w:rsidRPr="00044EFF">
        <w:rPr>
          <w:rFonts w:eastAsia="Arial" w:cs="Arial"/>
          <w:szCs w:val="22"/>
        </w:rPr>
        <w:t xml:space="preserve">opinions especially given how common it is to feel that a show falls between two ratings. This level in precision </w:t>
      </w:r>
      <w:r w:rsidR="44DC0564" w:rsidRPr="00044EFF">
        <w:rPr>
          <w:rFonts w:eastAsia="Arial" w:cs="Arial"/>
          <w:szCs w:val="22"/>
        </w:rPr>
        <w:t>in feedback also leads to more refined recommendations.</w:t>
      </w:r>
    </w:p>
    <w:p w14:paraId="23C57222" w14:textId="0880C1DB" w:rsidR="44DC0564" w:rsidRPr="00044EFF" w:rsidRDefault="44DC0564" w:rsidP="26660E89">
      <w:pPr>
        <w:spacing w:line="259" w:lineRule="auto"/>
        <w:rPr>
          <w:rFonts w:eastAsia="Arial" w:cs="Arial"/>
          <w:szCs w:val="22"/>
        </w:rPr>
      </w:pPr>
      <w:r w:rsidRPr="00044EFF">
        <w:rPr>
          <w:rFonts w:eastAsia="Arial" w:cs="Arial"/>
          <w:szCs w:val="22"/>
        </w:rPr>
        <w:t xml:space="preserve">On the topic of </w:t>
      </w:r>
      <w:r w:rsidR="654E8B9E" w:rsidRPr="00044EFF">
        <w:rPr>
          <w:rFonts w:eastAsia="Arial" w:cs="Arial"/>
          <w:szCs w:val="22"/>
        </w:rPr>
        <w:t>recommendations,</w:t>
      </w:r>
      <w:r w:rsidR="504331B6" w:rsidRPr="00044EFF">
        <w:rPr>
          <w:rFonts w:eastAsia="Arial" w:cs="Arial"/>
          <w:szCs w:val="22"/>
        </w:rPr>
        <w:t xml:space="preserve"> the immediate </w:t>
      </w:r>
      <w:r w:rsidR="12413B3D" w:rsidRPr="00044EFF">
        <w:rPr>
          <w:rFonts w:eastAsia="Arial" w:cs="Arial"/>
          <w:szCs w:val="22"/>
        </w:rPr>
        <w:t>thing I</w:t>
      </w:r>
      <w:r w:rsidR="504331B6" w:rsidRPr="00044EFF">
        <w:rPr>
          <w:rFonts w:eastAsia="Arial" w:cs="Arial"/>
          <w:szCs w:val="22"/>
        </w:rPr>
        <w:t xml:space="preserve"> noticed or rather did not notice was the placement of recommendations tab </w:t>
      </w:r>
      <w:r w:rsidR="1B7FF25A" w:rsidRPr="00044EFF">
        <w:rPr>
          <w:rFonts w:eastAsia="Arial" w:cs="Arial"/>
          <w:szCs w:val="22"/>
        </w:rPr>
        <w:t>inconveniently</w:t>
      </w:r>
      <w:r w:rsidR="504331B6" w:rsidRPr="00044EFF">
        <w:rPr>
          <w:rFonts w:eastAsia="Arial" w:cs="Arial"/>
          <w:szCs w:val="22"/>
        </w:rPr>
        <w:t xml:space="preserve"> located </w:t>
      </w:r>
      <w:r w:rsidR="5D0AF7B5" w:rsidRPr="00044EFF">
        <w:rPr>
          <w:rFonts w:eastAsia="Arial" w:cs="Arial"/>
          <w:szCs w:val="22"/>
        </w:rPr>
        <w:t xml:space="preserve">on the footer </w:t>
      </w:r>
      <w:r w:rsidR="504331B6" w:rsidRPr="00044EFF">
        <w:rPr>
          <w:rFonts w:eastAsia="Arial" w:cs="Arial"/>
          <w:szCs w:val="22"/>
        </w:rPr>
        <w:t>of the page</w:t>
      </w:r>
      <w:r w:rsidR="0315D7FD" w:rsidRPr="00044EFF">
        <w:rPr>
          <w:rFonts w:eastAsia="Arial" w:cs="Arial"/>
          <w:szCs w:val="22"/>
        </w:rPr>
        <w:t>. The re</w:t>
      </w:r>
      <w:r w:rsidR="4FA9F4C5" w:rsidRPr="00044EFF">
        <w:rPr>
          <w:rFonts w:eastAsia="Arial" w:cs="Arial"/>
          <w:szCs w:val="22"/>
        </w:rPr>
        <w:t xml:space="preserve">commendations page appears as a more </w:t>
      </w:r>
      <w:r w:rsidR="32566DE0" w:rsidRPr="00044EFF">
        <w:rPr>
          <w:rFonts w:eastAsia="Arial" w:cs="Arial"/>
          <w:szCs w:val="22"/>
        </w:rPr>
        <w:t>structured</w:t>
      </w:r>
      <w:r w:rsidR="4FA9F4C5" w:rsidRPr="00044EFF">
        <w:rPr>
          <w:rFonts w:eastAsia="Arial" w:cs="Arial"/>
          <w:szCs w:val="22"/>
        </w:rPr>
        <w:t xml:space="preserve"> version of MALs, offering pairs of anime </w:t>
      </w:r>
      <w:r w:rsidR="6CBE400D" w:rsidRPr="00044EFF">
        <w:rPr>
          <w:rFonts w:eastAsia="Arial" w:cs="Arial"/>
          <w:szCs w:val="22"/>
        </w:rPr>
        <w:t xml:space="preserve">with links to </w:t>
      </w:r>
      <w:r w:rsidR="22BA9CA0" w:rsidRPr="00044EFF">
        <w:rPr>
          <w:rFonts w:eastAsia="Arial" w:cs="Arial"/>
          <w:szCs w:val="22"/>
        </w:rPr>
        <w:t>each other</w:t>
      </w:r>
      <w:r w:rsidR="7F9723BF" w:rsidRPr="00044EFF">
        <w:rPr>
          <w:rFonts w:eastAsia="Arial" w:cs="Arial"/>
          <w:szCs w:val="22"/>
        </w:rPr>
        <w:t xml:space="preserve">; an immediate issue is that there is no description of what the shows have in common nor a link to any creator of the </w:t>
      </w:r>
      <w:r w:rsidR="34B95229" w:rsidRPr="00044EFF">
        <w:rPr>
          <w:rFonts w:eastAsia="Arial" w:cs="Arial"/>
          <w:szCs w:val="22"/>
        </w:rPr>
        <w:t xml:space="preserve">pairing </w:t>
      </w:r>
      <w:r w:rsidR="7F9723BF" w:rsidRPr="00044EFF">
        <w:rPr>
          <w:rFonts w:eastAsia="Arial" w:cs="Arial"/>
          <w:szCs w:val="22"/>
        </w:rPr>
        <w:t xml:space="preserve">– </w:t>
      </w:r>
      <w:r w:rsidR="770135D4" w:rsidRPr="00044EFF">
        <w:rPr>
          <w:rFonts w:eastAsia="Arial" w:cs="Arial"/>
          <w:szCs w:val="22"/>
        </w:rPr>
        <w:t>by default it is simply listed as a default set of recommendations</w:t>
      </w:r>
      <w:r w:rsidR="525B74B0" w:rsidRPr="00044EFF">
        <w:rPr>
          <w:rFonts w:eastAsia="Arial" w:cs="Arial"/>
          <w:szCs w:val="22"/>
        </w:rPr>
        <w:t xml:space="preserve"> organised by their recentness</w:t>
      </w:r>
      <w:r w:rsidR="770135D4" w:rsidRPr="00044EFF">
        <w:rPr>
          <w:rFonts w:eastAsia="Arial" w:cs="Arial"/>
          <w:szCs w:val="22"/>
        </w:rPr>
        <w:t xml:space="preserve">. Fortunately, </w:t>
      </w:r>
      <w:r w:rsidR="57FC2F7F" w:rsidRPr="00044EFF">
        <w:rPr>
          <w:rFonts w:eastAsia="Arial" w:cs="Arial"/>
          <w:szCs w:val="22"/>
        </w:rPr>
        <w:t xml:space="preserve">users can search for the highest and lowest </w:t>
      </w:r>
      <w:r w:rsidR="0A056EB2" w:rsidRPr="00044EFF">
        <w:rPr>
          <w:rFonts w:eastAsia="Arial" w:cs="Arial"/>
          <w:szCs w:val="22"/>
        </w:rPr>
        <w:t xml:space="preserve">rated </w:t>
      </w:r>
      <w:r w:rsidR="57FC2F7F" w:rsidRPr="00044EFF">
        <w:rPr>
          <w:rFonts w:eastAsia="Arial" w:cs="Arial"/>
          <w:szCs w:val="22"/>
        </w:rPr>
        <w:t>recommendations</w:t>
      </w:r>
      <w:r w:rsidR="1B219D74" w:rsidRPr="00044EFF">
        <w:rPr>
          <w:rFonts w:eastAsia="Arial" w:cs="Arial"/>
          <w:szCs w:val="22"/>
        </w:rPr>
        <w:t xml:space="preserve"> possible by their ability to up or downvote ratings,</w:t>
      </w:r>
      <w:r w:rsidR="57FC2F7F" w:rsidRPr="00044EFF">
        <w:rPr>
          <w:rFonts w:eastAsia="Arial" w:cs="Arial"/>
          <w:szCs w:val="22"/>
        </w:rPr>
        <w:t xml:space="preserve"> enabling them to see the most </w:t>
      </w:r>
      <w:r w:rsidR="74BE89EE" w:rsidRPr="00044EFF">
        <w:rPr>
          <w:rFonts w:eastAsia="Arial" w:cs="Arial"/>
          <w:szCs w:val="22"/>
        </w:rPr>
        <w:t>frequently highlighted connections</w:t>
      </w:r>
      <w:r w:rsidR="57FC2F7F" w:rsidRPr="00044EFF">
        <w:rPr>
          <w:rFonts w:eastAsia="Arial" w:cs="Arial"/>
          <w:szCs w:val="22"/>
        </w:rPr>
        <w:t>. More im</w:t>
      </w:r>
      <w:r w:rsidR="466DA5A5" w:rsidRPr="00044EFF">
        <w:rPr>
          <w:rFonts w:eastAsia="Arial" w:cs="Arial"/>
          <w:szCs w:val="22"/>
        </w:rPr>
        <w:t>portantly, they are also able to see recommendations based on their personal lists, this feature compares items on their list with similar ones</w:t>
      </w:r>
      <w:r w:rsidR="43F80AA2" w:rsidRPr="00044EFF">
        <w:rPr>
          <w:rFonts w:eastAsia="Arial" w:cs="Arial"/>
          <w:szCs w:val="22"/>
        </w:rPr>
        <w:t xml:space="preserve"> and is the closest AniList</w:t>
      </w:r>
      <w:r w:rsidR="00562B03" w:rsidRPr="00044EFF">
        <w:rPr>
          <w:rFonts w:eastAsia="Arial" w:cs="Arial"/>
          <w:szCs w:val="22"/>
        </w:rPr>
        <w:t>.co</w:t>
      </w:r>
      <w:r w:rsidR="43F80AA2" w:rsidRPr="00044EFF">
        <w:rPr>
          <w:rFonts w:eastAsia="Arial" w:cs="Arial"/>
          <w:szCs w:val="22"/>
        </w:rPr>
        <w:t xml:space="preserve"> gets to personalised recommendations</w:t>
      </w:r>
      <w:r w:rsidR="466DA5A5" w:rsidRPr="00044EFF">
        <w:rPr>
          <w:rFonts w:eastAsia="Arial" w:cs="Arial"/>
          <w:szCs w:val="22"/>
        </w:rPr>
        <w:t>.</w:t>
      </w:r>
    </w:p>
    <w:p w14:paraId="6970FBD4" w14:textId="30A2EFA7" w:rsidR="69811618" w:rsidRPr="00044EFF" w:rsidRDefault="69811618" w:rsidP="26660E89">
      <w:pPr>
        <w:spacing w:line="259" w:lineRule="auto"/>
        <w:rPr>
          <w:rFonts w:eastAsia="Arial" w:cs="Arial"/>
          <w:szCs w:val="22"/>
        </w:rPr>
      </w:pPr>
      <w:r w:rsidRPr="00044EFF">
        <w:rPr>
          <w:rFonts w:eastAsia="Arial" w:cs="Arial"/>
          <w:szCs w:val="22"/>
        </w:rPr>
        <w:t>While AniList</w:t>
      </w:r>
      <w:r w:rsidR="00562B03" w:rsidRPr="00044EFF">
        <w:rPr>
          <w:rFonts w:eastAsia="Arial" w:cs="Arial"/>
          <w:szCs w:val="22"/>
        </w:rPr>
        <w:t>.co</w:t>
      </w:r>
      <w:r w:rsidRPr="00044EFF">
        <w:rPr>
          <w:rFonts w:eastAsia="Arial" w:cs="Arial"/>
          <w:szCs w:val="22"/>
        </w:rPr>
        <w:t xml:space="preserve"> </w:t>
      </w:r>
      <w:r w:rsidR="252F4AF9" w:rsidRPr="00044EFF">
        <w:rPr>
          <w:rFonts w:eastAsia="Arial" w:cs="Arial"/>
          <w:szCs w:val="22"/>
        </w:rPr>
        <w:t xml:space="preserve">and previously mentioned MAL </w:t>
      </w:r>
      <w:r w:rsidRPr="00044EFF">
        <w:rPr>
          <w:rFonts w:eastAsia="Arial" w:cs="Arial"/>
          <w:szCs w:val="22"/>
        </w:rPr>
        <w:t>attach a list of similar items to each show on their dedicated page</w:t>
      </w:r>
      <w:r w:rsidR="53AE534E" w:rsidRPr="00044EFF">
        <w:rPr>
          <w:rFonts w:eastAsia="Arial" w:cs="Arial"/>
          <w:szCs w:val="22"/>
        </w:rPr>
        <w:t>,</w:t>
      </w:r>
      <w:r w:rsidRPr="00044EFF">
        <w:rPr>
          <w:rFonts w:eastAsia="Arial" w:cs="Arial"/>
          <w:szCs w:val="22"/>
        </w:rPr>
        <w:t xml:space="preserve"> it falls short of more personal recommendations</w:t>
      </w:r>
      <w:r w:rsidR="40094F87" w:rsidRPr="00044EFF">
        <w:rPr>
          <w:rFonts w:eastAsia="Arial" w:cs="Arial"/>
          <w:szCs w:val="22"/>
        </w:rPr>
        <w:t xml:space="preserve"> that could have leveraged the available lists users create</w:t>
      </w:r>
      <w:r w:rsidR="68B77DDF" w:rsidRPr="00044EFF">
        <w:rPr>
          <w:rFonts w:eastAsia="Arial" w:cs="Arial"/>
          <w:szCs w:val="22"/>
        </w:rPr>
        <w:t>.</w:t>
      </w:r>
      <w:r w:rsidR="6D35E2D1" w:rsidRPr="00044EFF">
        <w:rPr>
          <w:rFonts w:eastAsia="Arial" w:cs="Arial"/>
          <w:szCs w:val="22"/>
        </w:rPr>
        <w:t xml:space="preserve"> How apparent this issue is can be seen in how other users have</w:t>
      </w:r>
      <w:r w:rsidR="5D43E11B" w:rsidRPr="00044EFF">
        <w:rPr>
          <w:rFonts w:eastAsia="Arial" w:cs="Arial"/>
          <w:szCs w:val="22"/>
        </w:rPr>
        <w:t xml:space="preserve"> taken </w:t>
      </w:r>
      <w:r w:rsidR="5D43E11B" w:rsidRPr="00044EFF">
        <w:rPr>
          <w:rFonts w:eastAsia="Arial" w:cs="Arial"/>
          <w:szCs w:val="22"/>
        </w:rPr>
        <w:lastRenderedPageBreak/>
        <w:t xml:space="preserve">to third part apps to receive </w:t>
      </w:r>
      <w:r w:rsidR="6627ED85" w:rsidRPr="00044EFF">
        <w:rPr>
          <w:rFonts w:eastAsia="Arial" w:cs="Arial"/>
          <w:szCs w:val="22"/>
        </w:rPr>
        <w:t xml:space="preserve">tailored </w:t>
      </w:r>
      <w:r w:rsidR="0A6BB382" w:rsidRPr="00044EFF">
        <w:rPr>
          <w:rFonts w:eastAsia="Arial" w:cs="Arial"/>
          <w:szCs w:val="22"/>
        </w:rPr>
        <w:t>recommendations</w:t>
      </w:r>
      <w:r w:rsidR="2D42D4CB" w:rsidRPr="00044EFF">
        <w:rPr>
          <w:rFonts w:eastAsia="Arial" w:cs="Arial"/>
          <w:szCs w:val="22"/>
        </w:rPr>
        <w:t xml:space="preserve">. </w:t>
      </w:r>
      <w:r w:rsidR="3B0B8750" w:rsidRPr="00044EFF">
        <w:rPr>
          <w:rFonts w:eastAsia="Arial" w:cs="Arial"/>
          <w:szCs w:val="22"/>
        </w:rPr>
        <w:t>GitHub</w:t>
      </w:r>
      <w:r w:rsidR="2D42D4CB" w:rsidRPr="00044EFF">
        <w:rPr>
          <w:rFonts w:eastAsia="Arial" w:cs="Arial"/>
          <w:szCs w:val="22"/>
        </w:rPr>
        <w:t xml:space="preserve"> user </w:t>
      </w:r>
      <w:r w:rsidR="5374B490" w:rsidRPr="00044EFF">
        <w:rPr>
          <w:rFonts w:eastAsia="Arial" w:cs="Arial"/>
          <w:szCs w:val="22"/>
        </w:rPr>
        <w:t>‘</w:t>
      </w:r>
      <w:r w:rsidR="2D42D4CB" w:rsidRPr="00044EFF">
        <w:rPr>
          <w:rFonts w:eastAsia="Arial" w:cs="Arial"/>
          <w:szCs w:val="22"/>
        </w:rPr>
        <w:t>ameobea</w:t>
      </w:r>
      <w:r w:rsidR="20B02ECB" w:rsidRPr="00044EFF">
        <w:rPr>
          <w:rFonts w:eastAsia="Arial" w:cs="Arial"/>
          <w:szCs w:val="22"/>
        </w:rPr>
        <w:t>’</w:t>
      </w:r>
      <w:r w:rsidR="54C1F271" w:rsidRPr="00044EFF">
        <w:rPr>
          <w:rFonts w:eastAsia="Arial" w:cs="Arial"/>
          <w:szCs w:val="22"/>
        </w:rPr>
        <w:t xml:space="preserve"> developed </w:t>
      </w:r>
      <w:r w:rsidR="2D42D4CB" w:rsidRPr="00044EFF">
        <w:rPr>
          <w:rFonts w:eastAsia="Arial" w:cs="Arial"/>
          <w:szCs w:val="22"/>
        </w:rPr>
        <w:t>a platform ‘</w:t>
      </w:r>
      <w:r w:rsidR="1D4E53D7" w:rsidRPr="00044EFF">
        <w:rPr>
          <w:rFonts w:eastAsia="Arial" w:cs="Arial"/>
          <w:szCs w:val="22"/>
        </w:rPr>
        <w:t>S</w:t>
      </w:r>
      <w:r w:rsidR="2D42D4CB" w:rsidRPr="00044EFF">
        <w:rPr>
          <w:rFonts w:eastAsia="Arial" w:cs="Arial"/>
          <w:szCs w:val="22"/>
        </w:rPr>
        <w:t xml:space="preserve">prout’, and </w:t>
      </w:r>
      <w:r w:rsidR="0903DD9F" w:rsidRPr="00044EFF">
        <w:rPr>
          <w:rFonts w:eastAsia="Arial" w:cs="Arial"/>
          <w:szCs w:val="22"/>
        </w:rPr>
        <w:t xml:space="preserve">reddit user </w:t>
      </w:r>
      <w:r w:rsidR="33EFAE7D" w:rsidRPr="00044EFF">
        <w:rPr>
          <w:rFonts w:eastAsia="Arial" w:cs="Arial"/>
          <w:szCs w:val="22"/>
        </w:rPr>
        <w:t>‘</w:t>
      </w:r>
      <w:r w:rsidR="0903DD9F" w:rsidRPr="00044EFF">
        <w:rPr>
          <w:rFonts w:eastAsia="Arial" w:cs="Arial"/>
          <w:szCs w:val="22"/>
        </w:rPr>
        <w:t>memingIsUnbreakable</w:t>
      </w:r>
      <w:r w:rsidR="5984859E" w:rsidRPr="00044EFF">
        <w:rPr>
          <w:rFonts w:eastAsia="Arial" w:cs="Arial"/>
          <w:szCs w:val="22"/>
        </w:rPr>
        <w:t>’</w:t>
      </w:r>
      <w:r w:rsidR="0903DD9F" w:rsidRPr="00044EFF">
        <w:rPr>
          <w:rFonts w:eastAsia="Arial" w:cs="Arial"/>
          <w:szCs w:val="22"/>
        </w:rPr>
        <w:t xml:space="preserve"> has created an unnamed </w:t>
      </w:r>
      <w:r w:rsidR="3B6D1A43" w:rsidRPr="00044EFF">
        <w:rPr>
          <w:rFonts w:eastAsia="Arial" w:cs="Arial"/>
          <w:szCs w:val="22"/>
        </w:rPr>
        <w:t>tool to address this gap</w:t>
      </w:r>
      <w:r w:rsidR="3BC6F31F" w:rsidRPr="00044EFF">
        <w:rPr>
          <w:rFonts w:eastAsia="Arial" w:cs="Arial"/>
          <w:szCs w:val="22"/>
        </w:rPr>
        <w:t>.</w:t>
      </w:r>
    </w:p>
    <w:p w14:paraId="3AFBF691" w14:textId="49FE5E32" w:rsidR="26660E89" w:rsidRPr="00044EFF" w:rsidRDefault="26660E89" w:rsidP="26660E89">
      <w:pPr>
        <w:rPr>
          <w:rFonts w:eastAsia="Arial" w:cs="Arial"/>
          <w:szCs w:val="22"/>
        </w:rPr>
      </w:pPr>
    </w:p>
    <w:p w14:paraId="40AA79C7" w14:textId="77777777" w:rsidR="006B0933" w:rsidRPr="00044EFF" w:rsidRDefault="7A4E7C9B" w:rsidP="26660E89">
      <w:pPr>
        <w:jc w:val="center"/>
      </w:pPr>
      <w:r w:rsidRPr="00044EFF">
        <w:rPr>
          <w:noProof/>
        </w:rPr>
        <w:drawing>
          <wp:inline distT="0" distB="0" distL="0" distR="0" wp14:anchorId="2AC8DB50" wp14:editId="7D7FA396">
            <wp:extent cx="5963192" cy="2934269"/>
            <wp:effectExtent l="0" t="0" r="0" b="0"/>
            <wp:docPr id="252216681" name="Picture 25221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16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4633" cy="2949740"/>
                    </a:xfrm>
                    <a:prstGeom prst="rect">
                      <a:avLst/>
                    </a:prstGeom>
                  </pic:spPr>
                </pic:pic>
              </a:graphicData>
            </a:graphic>
          </wp:inline>
        </w:drawing>
      </w:r>
    </w:p>
    <w:p w14:paraId="413BAD8B" w14:textId="150A2141" w:rsidR="7A4E7C9B" w:rsidRPr="00044EFF" w:rsidRDefault="0E30E5E2" w:rsidP="26660E89">
      <w:pPr>
        <w:jc w:val="center"/>
      </w:pPr>
      <w:r w:rsidRPr="00044EFF">
        <w:t xml:space="preserve">Figure </w:t>
      </w:r>
      <w:r w:rsidR="4FC003D1" w:rsidRPr="00044EFF">
        <w:t>2</w:t>
      </w:r>
      <w:r w:rsidR="27EFC73D" w:rsidRPr="00044EFF">
        <w:t>.1</w:t>
      </w:r>
      <w:r w:rsidR="7E366BCA" w:rsidRPr="00044EFF">
        <w:t xml:space="preserve"> - The front page of MyAnimeList.net</w:t>
      </w:r>
    </w:p>
    <w:p w14:paraId="4CD4EAD8" w14:textId="14C38788" w:rsidR="2BCA625B" w:rsidRPr="00044EFF" w:rsidRDefault="2BCA625B" w:rsidP="68C7B043">
      <w:pPr>
        <w:pStyle w:val="Heading4"/>
        <w:rPr>
          <w:szCs w:val="22"/>
        </w:rPr>
      </w:pPr>
      <w:r w:rsidRPr="00044EFF">
        <w:t>Similar Application Summary</w:t>
      </w:r>
    </w:p>
    <w:p w14:paraId="01567454" w14:textId="1B9CA596" w:rsidR="26660E89" w:rsidRPr="00044EFF" w:rsidRDefault="2BCA625B" w:rsidP="26660E89">
      <w:pPr>
        <w:rPr>
          <w:rFonts w:eastAsia="Arial" w:cs="Arial"/>
          <w:szCs w:val="22"/>
        </w:rPr>
      </w:pPr>
      <w:r w:rsidRPr="00044EFF">
        <w:rPr>
          <w:rFonts w:eastAsia="Arial" w:cs="Arial"/>
          <w:szCs w:val="22"/>
        </w:rPr>
        <w:t>The table below provides a summary of the strengths and weaknesses of both websites discussed above.</w:t>
      </w:r>
    </w:p>
    <w:tbl>
      <w:tblPr>
        <w:tblStyle w:val="TableGrid"/>
        <w:tblW w:w="0" w:type="auto"/>
        <w:tblLayout w:type="fixed"/>
        <w:tblLook w:val="06A0" w:firstRow="1" w:lastRow="0" w:firstColumn="1" w:lastColumn="0" w:noHBand="1" w:noVBand="1"/>
      </w:tblPr>
      <w:tblGrid>
        <w:gridCol w:w="1980"/>
        <w:gridCol w:w="3402"/>
        <w:gridCol w:w="4111"/>
      </w:tblGrid>
      <w:tr w:rsidR="26660E89" w:rsidRPr="00044EFF" w14:paraId="4988F985" w14:textId="77777777" w:rsidTr="00347624">
        <w:trPr>
          <w:trHeight w:val="300"/>
        </w:trPr>
        <w:tc>
          <w:tcPr>
            <w:tcW w:w="1980" w:type="dxa"/>
          </w:tcPr>
          <w:p w14:paraId="38735604" w14:textId="32915E8B" w:rsidR="5F82963D" w:rsidRPr="00044EFF" w:rsidRDefault="5F82963D" w:rsidP="00E94D88">
            <w:pPr>
              <w:jc w:val="center"/>
              <w:rPr>
                <w:rFonts w:eastAsia="Arial" w:cs="Arial"/>
                <w:b/>
                <w:bCs/>
                <w:szCs w:val="22"/>
              </w:rPr>
            </w:pPr>
            <w:r w:rsidRPr="00044EFF">
              <w:rPr>
                <w:rFonts w:eastAsia="Arial" w:cs="Arial"/>
                <w:b/>
                <w:bCs/>
                <w:szCs w:val="22"/>
              </w:rPr>
              <w:t>Website name</w:t>
            </w:r>
          </w:p>
        </w:tc>
        <w:tc>
          <w:tcPr>
            <w:tcW w:w="3402" w:type="dxa"/>
          </w:tcPr>
          <w:p w14:paraId="4363FAD1" w14:textId="76C00A95" w:rsidR="5F82963D" w:rsidRPr="00044EFF" w:rsidRDefault="00347624" w:rsidP="00E94D88">
            <w:pPr>
              <w:jc w:val="center"/>
              <w:rPr>
                <w:rFonts w:eastAsia="Arial" w:cs="Arial"/>
                <w:b/>
                <w:bCs/>
                <w:szCs w:val="22"/>
              </w:rPr>
            </w:pPr>
            <w:r>
              <w:rPr>
                <w:rFonts w:eastAsia="Arial" w:cs="Arial"/>
                <w:b/>
                <w:bCs/>
                <w:szCs w:val="22"/>
              </w:rPr>
              <w:t>Advantages</w:t>
            </w:r>
          </w:p>
        </w:tc>
        <w:tc>
          <w:tcPr>
            <w:tcW w:w="4111" w:type="dxa"/>
          </w:tcPr>
          <w:p w14:paraId="5A7B19C1" w14:textId="54BE17D4" w:rsidR="5F82963D" w:rsidRPr="00044EFF" w:rsidRDefault="00347624" w:rsidP="00E94D88">
            <w:pPr>
              <w:jc w:val="center"/>
              <w:rPr>
                <w:rFonts w:eastAsia="Arial" w:cs="Arial"/>
                <w:b/>
                <w:bCs/>
                <w:szCs w:val="22"/>
              </w:rPr>
            </w:pPr>
            <w:r>
              <w:rPr>
                <w:rFonts w:eastAsia="Arial" w:cs="Arial"/>
                <w:b/>
                <w:bCs/>
                <w:szCs w:val="22"/>
              </w:rPr>
              <w:t>Disadvantages</w:t>
            </w:r>
          </w:p>
        </w:tc>
      </w:tr>
      <w:tr w:rsidR="26660E89" w:rsidRPr="00044EFF" w14:paraId="7277CF8D" w14:textId="77777777" w:rsidTr="00347624">
        <w:trPr>
          <w:trHeight w:val="300"/>
        </w:trPr>
        <w:tc>
          <w:tcPr>
            <w:tcW w:w="1980" w:type="dxa"/>
          </w:tcPr>
          <w:p w14:paraId="31CD1D9E" w14:textId="6C41B159" w:rsidR="5F82963D" w:rsidRPr="00044EFF" w:rsidRDefault="5F82963D" w:rsidP="26660E89">
            <w:pPr>
              <w:rPr>
                <w:rFonts w:eastAsia="Arial" w:cs="Arial"/>
                <w:szCs w:val="22"/>
              </w:rPr>
            </w:pPr>
            <w:r w:rsidRPr="00044EFF">
              <w:rPr>
                <w:rFonts w:eastAsia="Arial" w:cs="Arial"/>
                <w:szCs w:val="22"/>
              </w:rPr>
              <w:t>MyAnimeList.net</w:t>
            </w:r>
          </w:p>
        </w:tc>
        <w:tc>
          <w:tcPr>
            <w:tcW w:w="3402" w:type="dxa"/>
          </w:tcPr>
          <w:p w14:paraId="57ED7E87" w14:textId="588A2702" w:rsidR="5F82963D" w:rsidRPr="00044EFF" w:rsidRDefault="5F82963D" w:rsidP="00504F3F">
            <w:pPr>
              <w:jc w:val="left"/>
              <w:rPr>
                <w:rFonts w:eastAsia="Arial" w:cs="Arial"/>
                <w:szCs w:val="22"/>
              </w:rPr>
            </w:pPr>
            <w:r w:rsidRPr="00044EFF">
              <w:rPr>
                <w:rFonts w:eastAsia="Arial" w:cs="Arial"/>
                <w:szCs w:val="22"/>
              </w:rPr>
              <w:t xml:space="preserve">• </w:t>
            </w:r>
            <w:r w:rsidR="3E87B941" w:rsidRPr="00044EFF">
              <w:rPr>
                <w:rFonts w:eastAsia="Arial" w:cs="Arial"/>
                <w:szCs w:val="22"/>
              </w:rPr>
              <w:t>Offers user-curated comparisons with reasoning for similar titles</w:t>
            </w:r>
          </w:p>
          <w:p w14:paraId="768953D5" w14:textId="5A249271" w:rsidR="3E87B941" w:rsidRPr="00044EFF" w:rsidRDefault="3E87B941" w:rsidP="00504F3F">
            <w:pPr>
              <w:jc w:val="left"/>
              <w:rPr>
                <w:rFonts w:eastAsia="Arial" w:cs="Arial"/>
                <w:szCs w:val="22"/>
              </w:rPr>
            </w:pPr>
            <w:r w:rsidRPr="00044EFF">
              <w:rPr>
                <w:rFonts w:eastAsia="Arial" w:cs="Arial"/>
                <w:szCs w:val="22"/>
              </w:rPr>
              <w:t xml:space="preserve">• </w:t>
            </w:r>
            <w:r w:rsidR="00504F3F" w:rsidRPr="00044EFF">
              <w:rPr>
                <w:rFonts w:eastAsia="Arial" w:cs="Arial"/>
                <w:szCs w:val="22"/>
              </w:rPr>
              <w:t>E</w:t>
            </w:r>
            <w:r w:rsidR="26080176" w:rsidRPr="00044EFF">
              <w:rPr>
                <w:rFonts w:eastAsia="Arial" w:cs="Arial"/>
                <w:szCs w:val="22"/>
              </w:rPr>
              <w:t>xtensive forum integration</w:t>
            </w:r>
          </w:p>
          <w:p w14:paraId="321002B3" w14:textId="0F90A130" w:rsidR="6E40EFDA" w:rsidRPr="00044EFF" w:rsidRDefault="6E40EFDA" w:rsidP="00504F3F">
            <w:pPr>
              <w:jc w:val="left"/>
              <w:rPr>
                <w:rFonts w:eastAsia="Arial" w:cs="Arial"/>
                <w:szCs w:val="22"/>
              </w:rPr>
            </w:pPr>
            <w:r w:rsidRPr="00044EFF">
              <w:rPr>
                <w:rFonts w:eastAsia="Arial" w:cs="Arial"/>
                <w:szCs w:val="22"/>
              </w:rPr>
              <w:t>• Expressive list customisation options</w:t>
            </w:r>
          </w:p>
        </w:tc>
        <w:tc>
          <w:tcPr>
            <w:tcW w:w="4111" w:type="dxa"/>
          </w:tcPr>
          <w:p w14:paraId="5F93D6B8" w14:textId="3D71EFA2" w:rsidR="6E40EFDA" w:rsidRPr="00044EFF" w:rsidRDefault="6E40EFDA" w:rsidP="00504F3F">
            <w:pPr>
              <w:jc w:val="left"/>
              <w:rPr>
                <w:rFonts w:eastAsia="Arial" w:cs="Arial"/>
                <w:szCs w:val="22"/>
              </w:rPr>
            </w:pPr>
            <w:r w:rsidRPr="00044EFF">
              <w:rPr>
                <w:rFonts w:eastAsia="Arial" w:cs="Arial"/>
                <w:szCs w:val="22"/>
              </w:rPr>
              <w:t>• Cluttered and outdated interface with an inconsistent design</w:t>
            </w:r>
          </w:p>
          <w:p w14:paraId="62201D98" w14:textId="051C2B1C" w:rsidR="00E94D88" w:rsidRPr="00044EFF" w:rsidRDefault="6E40EFDA" w:rsidP="00504F3F">
            <w:pPr>
              <w:jc w:val="left"/>
              <w:rPr>
                <w:rFonts w:eastAsia="Arial" w:cs="Arial"/>
                <w:szCs w:val="22"/>
              </w:rPr>
            </w:pPr>
            <w:r w:rsidRPr="00044EFF">
              <w:rPr>
                <w:rFonts w:eastAsia="Arial" w:cs="Arial"/>
                <w:szCs w:val="22"/>
              </w:rPr>
              <w:t xml:space="preserve">• Overloaded with features making navigation unintuitive. Main tracking </w:t>
            </w:r>
            <w:r w:rsidR="5656631C" w:rsidRPr="00044EFF">
              <w:rPr>
                <w:rFonts w:eastAsia="Arial" w:cs="Arial"/>
                <w:szCs w:val="22"/>
              </w:rPr>
              <w:t>features and de-emphasised</w:t>
            </w:r>
          </w:p>
          <w:p w14:paraId="559C4AAC" w14:textId="487F4A27" w:rsidR="6E40EFDA" w:rsidRPr="00044EFF" w:rsidRDefault="6E40EFDA" w:rsidP="00504F3F">
            <w:pPr>
              <w:jc w:val="left"/>
              <w:rPr>
                <w:rFonts w:eastAsia="Arial" w:cs="Arial"/>
                <w:szCs w:val="22"/>
              </w:rPr>
            </w:pPr>
            <w:r w:rsidRPr="00044EFF">
              <w:rPr>
                <w:rFonts w:eastAsia="Arial" w:cs="Arial"/>
                <w:szCs w:val="22"/>
              </w:rPr>
              <w:t>• Manual recommendation system that lacks scalability in one form and personalisation in another</w:t>
            </w:r>
          </w:p>
        </w:tc>
      </w:tr>
      <w:tr w:rsidR="26660E89" w:rsidRPr="00044EFF" w14:paraId="481A7BE8" w14:textId="77777777" w:rsidTr="00347624">
        <w:trPr>
          <w:trHeight w:val="300"/>
        </w:trPr>
        <w:tc>
          <w:tcPr>
            <w:tcW w:w="1980" w:type="dxa"/>
          </w:tcPr>
          <w:p w14:paraId="15F1C6E5" w14:textId="00BF616B" w:rsidR="5F82963D" w:rsidRPr="00044EFF" w:rsidRDefault="5F82963D" w:rsidP="26660E89">
            <w:pPr>
              <w:rPr>
                <w:rFonts w:eastAsia="Arial" w:cs="Arial"/>
                <w:szCs w:val="22"/>
              </w:rPr>
            </w:pPr>
            <w:r w:rsidRPr="00044EFF">
              <w:rPr>
                <w:rFonts w:eastAsia="Arial" w:cs="Arial"/>
                <w:szCs w:val="22"/>
              </w:rPr>
              <w:t>AniList.co</w:t>
            </w:r>
          </w:p>
        </w:tc>
        <w:tc>
          <w:tcPr>
            <w:tcW w:w="3402" w:type="dxa"/>
          </w:tcPr>
          <w:p w14:paraId="15BD629B" w14:textId="6252B9F4" w:rsidR="602D944C" w:rsidRPr="00044EFF" w:rsidRDefault="602D944C" w:rsidP="00504F3F">
            <w:pPr>
              <w:jc w:val="left"/>
              <w:rPr>
                <w:rFonts w:eastAsia="Arial" w:cs="Arial"/>
                <w:szCs w:val="22"/>
              </w:rPr>
            </w:pPr>
            <w:r w:rsidRPr="00044EFF">
              <w:rPr>
                <w:rFonts w:eastAsia="Arial" w:cs="Arial"/>
                <w:szCs w:val="22"/>
              </w:rPr>
              <w:t>• Modern design with user friendly features like dark mode</w:t>
            </w:r>
          </w:p>
          <w:p w14:paraId="748B47D3" w14:textId="2F40FE03" w:rsidR="602D944C" w:rsidRPr="00044EFF" w:rsidRDefault="602D944C" w:rsidP="00504F3F">
            <w:pPr>
              <w:jc w:val="left"/>
              <w:rPr>
                <w:rFonts w:eastAsia="Arial" w:cs="Arial"/>
                <w:szCs w:val="22"/>
              </w:rPr>
            </w:pPr>
            <w:r w:rsidRPr="00044EFF">
              <w:rPr>
                <w:rFonts w:eastAsia="Arial" w:cs="Arial"/>
                <w:szCs w:val="22"/>
              </w:rPr>
              <w:t>• Advanced analytics (e.g., time spent watching and genre breakdowns).</w:t>
            </w:r>
          </w:p>
          <w:p w14:paraId="4DD1A31B" w14:textId="0D77AFF9" w:rsidR="602D944C" w:rsidRPr="00044EFF" w:rsidRDefault="602D944C" w:rsidP="00504F3F">
            <w:pPr>
              <w:jc w:val="left"/>
              <w:rPr>
                <w:rFonts w:eastAsia="Arial" w:cs="Arial"/>
                <w:szCs w:val="22"/>
              </w:rPr>
            </w:pPr>
            <w:r w:rsidRPr="00044EFF">
              <w:rPr>
                <w:rFonts w:eastAsia="Arial" w:cs="Arial"/>
                <w:szCs w:val="22"/>
              </w:rPr>
              <w:t>• Allows decimal ratings for better accuracy</w:t>
            </w:r>
          </w:p>
        </w:tc>
        <w:tc>
          <w:tcPr>
            <w:tcW w:w="4111" w:type="dxa"/>
          </w:tcPr>
          <w:p w14:paraId="2A78DE7A" w14:textId="419887F8" w:rsidR="51496738" w:rsidRPr="00044EFF" w:rsidRDefault="51496738" w:rsidP="00504F3F">
            <w:pPr>
              <w:jc w:val="left"/>
              <w:rPr>
                <w:rFonts w:eastAsia="Arial" w:cs="Arial"/>
                <w:szCs w:val="22"/>
              </w:rPr>
            </w:pPr>
            <w:r w:rsidRPr="00044EFF">
              <w:rPr>
                <w:rFonts w:eastAsia="Arial" w:cs="Arial"/>
                <w:szCs w:val="22"/>
              </w:rPr>
              <w:t>• Recommendations lack detail/ explanation</w:t>
            </w:r>
          </w:p>
          <w:p w14:paraId="50458D90" w14:textId="194A774C" w:rsidR="51496738" w:rsidRPr="00044EFF" w:rsidRDefault="51496738" w:rsidP="00504F3F">
            <w:pPr>
              <w:jc w:val="left"/>
              <w:rPr>
                <w:rFonts w:eastAsia="Arial" w:cs="Arial"/>
                <w:szCs w:val="22"/>
              </w:rPr>
            </w:pPr>
            <w:r w:rsidRPr="00044EFF">
              <w:rPr>
                <w:rFonts w:eastAsia="Arial" w:cs="Arial"/>
                <w:szCs w:val="22"/>
              </w:rPr>
              <w:t xml:space="preserve">• </w:t>
            </w:r>
            <w:r w:rsidR="00504F3F" w:rsidRPr="00044EFF">
              <w:rPr>
                <w:rFonts w:eastAsia="Arial" w:cs="Arial"/>
                <w:szCs w:val="22"/>
              </w:rPr>
              <w:t>I</w:t>
            </w:r>
            <w:r w:rsidRPr="00044EFF">
              <w:rPr>
                <w:rFonts w:eastAsia="Arial" w:cs="Arial"/>
                <w:szCs w:val="22"/>
              </w:rPr>
              <w:t>nconveniently placed recommendations tab</w:t>
            </w:r>
          </w:p>
          <w:p w14:paraId="26E13B53" w14:textId="08262733" w:rsidR="51496738" w:rsidRPr="00044EFF" w:rsidRDefault="51496738" w:rsidP="00504F3F">
            <w:pPr>
              <w:jc w:val="left"/>
              <w:rPr>
                <w:rFonts w:eastAsia="Arial" w:cs="Arial"/>
                <w:szCs w:val="22"/>
              </w:rPr>
            </w:pPr>
            <w:r w:rsidRPr="00044EFF">
              <w:rPr>
                <w:rFonts w:eastAsia="Arial" w:cs="Arial"/>
                <w:szCs w:val="22"/>
              </w:rPr>
              <w:t xml:space="preserve">• Limited (but simple) list </w:t>
            </w:r>
            <w:r w:rsidR="6D8FC180" w:rsidRPr="00044EFF">
              <w:rPr>
                <w:rFonts w:eastAsia="Arial" w:cs="Arial"/>
                <w:szCs w:val="22"/>
              </w:rPr>
              <w:t>customisation</w:t>
            </w:r>
          </w:p>
          <w:p w14:paraId="29E210E4" w14:textId="27BB071B" w:rsidR="6D8FC180" w:rsidRPr="00044EFF" w:rsidRDefault="6D8FC180" w:rsidP="00504F3F">
            <w:pPr>
              <w:jc w:val="left"/>
              <w:rPr>
                <w:rFonts w:eastAsia="Arial" w:cs="Arial"/>
                <w:szCs w:val="22"/>
              </w:rPr>
            </w:pPr>
            <w:r w:rsidRPr="00044EFF">
              <w:rPr>
                <w:rFonts w:eastAsia="Arial" w:cs="Arial"/>
                <w:szCs w:val="22"/>
              </w:rPr>
              <w:t>• Lack of personalised recommendations</w:t>
            </w:r>
          </w:p>
        </w:tc>
      </w:tr>
    </w:tbl>
    <w:p w14:paraId="7C110E8B" w14:textId="70050056" w:rsidR="26660E89" w:rsidRPr="00044EFF" w:rsidRDefault="26660E89" w:rsidP="26660E89">
      <w:pPr>
        <w:rPr>
          <w:rFonts w:eastAsia="Arial" w:cs="Arial"/>
          <w:szCs w:val="22"/>
        </w:rPr>
      </w:pPr>
    </w:p>
    <w:p w14:paraId="05271238" w14:textId="0DE40B03" w:rsidR="00347624" w:rsidRDefault="00347624" w:rsidP="00347624">
      <w:pPr>
        <w:jc w:val="center"/>
        <w:rPr>
          <w:rFonts w:eastAsia="Arial" w:cs="Arial"/>
          <w:szCs w:val="22"/>
        </w:rPr>
      </w:pPr>
      <w:r>
        <w:rPr>
          <w:rFonts w:eastAsia="Arial" w:cs="Arial"/>
          <w:szCs w:val="22"/>
        </w:rPr>
        <w:lastRenderedPageBreak/>
        <w:t>Table 2.1: The advantages and disadvantages of similar applications</w:t>
      </w:r>
    </w:p>
    <w:p w14:paraId="3F08F587" w14:textId="02A27F3A" w:rsidR="1A0533F3" w:rsidRPr="00044EFF" w:rsidRDefault="1A0533F3" w:rsidP="26660E89">
      <w:pPr>
        <w:rPr>
          <w:rFonts w:eastAsia="Arial" w:cs="Arial"/>
          <w:szCs w:val="22"/>
        </w:rPr>
      </w:pPr>
      <w:r w:rsidRPr="00044EFF">
        <w:rPr>
          <w:rFonts w:eastAsia="Arial" w:cs="Arial"/>
          <w:szCs w:val="22"/>
        </w:rPr>
        <w:t xml:space="preserve">A significant shortcoming of both </w:t>
      </w:r>
      <w:r w:rsidR="4905B354" w:rsidRPr="00044EFF">
        <w:rPr>
          <w:rFonts w:eastAsia="Arial" w:cs="Arial"/>
          <w:szCs w:val="22"/>
        </w:rPr>
        <w:t>platforms</w:t>
      </w:r>
      <w:r w:rsidRPr="00044EFF">
        <w:rPr>
          <w:rFonts w:eastAsia="Arial" w:cs="Arial"/>
          <w:szCs w:val="22"/>
        </w:rPr>
        <w:t xml:space="preserve"> is the lack of </w:t>
      </w:r>
      <w:r w:rsidR="41ADEF23" w:rsidRPr="00044EFF">
        <w:rPr>
          <w:rFonts w:eastAsia="Arial" w:cs="Arial"/>
          <w:szCs w:val="22"/>
        </w:rPr>
        <w:t>personalised</w:t>
      </w:r>
      <w:r w:rsidRPr="00044EFF">
        <w:rPr>
          <w:rFonts w:eastAsia="Arial" w:cs="Arial"/>
          <w:szCs w:val="22"/>
        </w:rPr>
        <w:t xml:space="preserve"> recommendations.</w:t>
      </w:r>
      <w:r w:rsidR="2BFB140E" w:rsidRPr="00044EFF">
        <w:rPr>
          <w:rFonts w:eastAsia="Arial" w:cs="Arial"/>
          <w:szCs w:val="22"/>
        </w:rPr>
        <w:t xml:space="preserve"> M</w:t>
      </w:r>
      <w:r w:rsidR="00347624">
        <w:rPr>
          <w:rFonts w:eastAsia="Arial" w:cs="Arial"/>
          <w:szCs w:val="22"/>
        </w:rPr>
        <w:t>ALs</w:t>
      </w:r>
      <w:r w:rsidR="2BFB140E" w:rsidRPr="00044EFF">
        <w:rPr>
          <w:rFonts w:eastAsia="Arial" w:cs="Arial"/>
          <w:szCs w:val="22"/>
        </w:rPr>
        <w:t xml:space="preserve"> system is far too dependent on manually created user suggestions</w:t>
      </w:r>
      <w:r w:rsidRPr="00044EFF">
        <w:rPr>
          <w:rFonts w:eastAsia="Arial" w:cs="Arial"/>
          <w:szCs w:val="22"/>
        </w:rPr>
        <w:t xml:space="preserve"> </w:t>
      </w:r>
      <w:r w:rsidR="7C61D90A" w:rsidRPr="00044EFF">
        <w:rPr>
          <w:rFonts w:eastAsia="Arial" w:cs="Arial"/>
          <w:szCs w:val="22"/>
        </w:rPr>
        <w:t>which, while detailed, lack organisation and scalability.  AniList</w:t>
      </w:r>
      <w:r w:rsidR="00562B03" w:rsidRPr="00044EFF">
        <w:rPr>
          <w:rFonts w:eastAsia="Arial" w:cs="Arial"/>
          <w:szCs w:val="22"/>
        </w:rPr>
        <w:t>.co</w:t>
      </w:r>
      <w:r w:rsidR="7C61D90A" w:rsidRPr="00044EFF">
        <w:rPr>
          <w:rFonts w:eastAsia="Arial" w:cs="Arial"/>
          <w:szCs w:val="22"/>
        </w:rPr>
        <w:t xml:space="preserve"> betters this approach but similarly does not adequately utilise user data to offer tailored recommendations. This gap highlights the need f</w:t>
      </w:r>
      <w:r w:rsidR="1D8EDDCF" w:rsidRPr="00044EFF">
        <w:rPr>
          <w:rFonts w:eastAsia="Arial" w:cs="Arial"/>
          <w:szCs w:val="22"/>
        </w:rPr>
        <w:t>or a new recommendation system</w:t>
      </w:r>
      <w:r w:rsidR="314AF30B" w:rsidRPr="00044EFF">
        <w:rPr>
          <w:rFonts w:eastAsia="Arial" w:cs="Arial"/>
          <w:szCs w:val="22"/>
        </w:rPr>
        <w:t xml:space="preserve"> embedded into the main </w:t>
      </w:r>
      <w:r w:rsidR="006A78A2" w:rsidRPr="00044EFF">
        <w:rPr>
          <w:rFonts w:eastAsia="Arial" w:cs="Arial"/>
          <w:szCs w:val="22"/>
        </w:rPr>
        <w:t>platform.</w:t>
      </w:r>
    </w:p>
    <w:p w14:paraId="6BBB2B1C" w14:textId="6665F692" w:rsidR="0269D8BA" w:rsidRPr="00044EFF" w:rsidRDefault="0269D8BA" w:rsidP="26660E89">
      <w:pPr>
        <w:rPr>
          <w:rFonts w:eastAsia="Arial" w:cs="Arial"/>
          <w:szCs w:val="22"/>
        </w:rPr>
      </w:pPr>
      <w:r w:rsidRPr="00044EFF">
        <w:rPr>
          <w:rFonts w:eastAsia="Arial" w:cs="Arial"/>
          <w:szCs w:val="22"/>
        </w:rPr>
        <w:t xml:space="preserve">Both websites also face an issue with </w:t>
      </w:r>
      <w:r w:rsidR="7D4351B1" w:rsidRPr="00044EFF">
        <w:rPr>
          <w:rFonts w:eastAsia="Arial" w:cs="Arial"/>
          <w:szCs w:val="22"/>
        </w:rPr>
        <w:t>customisability</w:t>
      </w:r>
      <w:r w:rsidRPr="00044EFF">
        <w:rPr>
          <w:rFonts w:eastAsia="Arial" w:cs="Arial"/>
          <w:szCs w:val="22"/>
        </w:rPr>
        <w:t>. While MAL provides it to an extensive end directly through</w:t>
      </w:r>
      <w:r w:rsidR="753348E2" w:rsidRPr="00044EFF">
        <w:rPr>
          <w:rFonts w:eastAsia="Arial" w:cs="Arial"/>
          <w:szCs w:val="22"/>
        </w:rPr>
        <w:t xml:space="preserve"> user created</w:t>
      </w:r>
      <w:r w:rsidRPr="00044EFF">
        <w:rPr>
          <w:rFonts w:eastAsia="Arial" w:cs="Arial"/>
          <w:szCs w:val="22"/>
        </w:rPr>
        <w:t xml:space="preserve"> </w:t>
      </w:r>
      <w:r w:rsidR="555007A7" w:rsidRPr="00044EFF">
        <w:rPr>
          <w:rFonts w:eastAsia="Arial" w:cs="Arial"/>
          <w:szCs w:val="22"/>
        </w:rPr>
        <w:t>CSS</w:t>
      </w:r>
      <w:r w:rsidR="1BBAC936" w:rsidRPr="00044EFF">
        <w:rPr>
          <w:rFonts w:eastAsia="Arial" w:cs="Arial"/>
          <w:szCs w:val="22"/>
        </w:rPr>
        <w:t xml:space="preserve">, allowing users to create highly </w:t>
      </w:r>
      <w:r w:rsidR="53825F37" w:rsidRPr="00044EFF">
        <w:rPr>
          <w:rFonts w:eastAsia="Arial" w:cs="Arial"/>
          <w:szCs w:val="22"/>
        </w:rPr>
        <w:t>personalised</w:t>
      </w:r>
      <w:r w:rsidR="1BBAC936" w:rsidRPr="00044EFF">
        <w:rPr>
          <w:rFonts w:eastAsia="Arial" w:cs="Arial"/>
          <w:szCs w:val="22"/>
        </w:rPr>
        <w:t xml:space="preserve"> list designs. AniList</w:t>
      </w:r>
      <w:r w:rsidR="00562B03" w:rsidRPr="00044EFF">
        <w:rPr>
          <w:rFonts w:eastAsia="Arial" w:cs="Arial"/>
          <w:szCs w:val="22"/>
        </w:rPr>
        <w:t>.co</w:t>
      </w:r>
      <w:r w:rsidR="1BBAC936" w:rsidRPr="00044EFF">
        <w:rPr>
          <w:rFonts w:eastAsia="Arial" w:cs="Arial"/>
          <w:szCs w:val="22"/>
        </w:rPr>
        <w:t xml:space="preserve"> offers simpler options like changing base colours and adding banners – this may appeal to users </w:t>
      </w:r>
      <w:r w:rsidR="006A78A2" w:rsidRPr="00044EFF">
        <w:rPr>
          <w:rFonts w:eastAsia="Arial" w:cs="Arial"/>
          <w:szCs w:val="22"/>
        </w:rPr>
        <w:t>wanting</w:t>
      </w:r>
      <w:r w:rsidR="1BBAC936" w:rsidRPr="00044EFF">
        <w:rPr>
          <w:rFonts w:eastAsia="Arial" w:cs="Arial"/>
          <w:szCs w:val="22"/>
        </w:rPr>
        <w:t xml:space="preserve"> quick and minor changes</w:t>
      </w:r>
      <w:r w:rsidR="1C82DEB2" w:rsidRPr="00044EFF">
        <w:rPr>
          <w:rFonts w:eastAsia="Arial" w:cs="Arial"/>
          <w:szCs w:val="22"/>
        </w:rPr>
        <w:t xml:space="preserve">. However, neither </w:t>
      </w:r>
      <w:r w:rsidR="2106A97E" w:rsidRPr="00044EFF">
        <w:rPr>
          <w:rFonts w:eastAsia="Arial" w:cs="Arial"/>
          <w:szCs w:val="22"/>
        </w:rPr>
        <w:t>platform</w:t>
      </w:r>
      <w:r w:rsidR="1C82DEB2" w:rsidRPr="00044EFF">
        <w:rPr>
          <w:rFonts w:eastAsia="Arial" w:cs="Arial"/>
          <w:szCs w:val="22"/>
        </w:rPr>
        <w:t xml:space="preserve"> fully bridges the </w:t>
      </w:r>
      <w:r w:rsidR="037699AE" w:rsidRPr="00044EFF">
        <w:rPr>
          <w:rFonts w:eastAsia="Arial" w:cs="Arial"/>
          <w:szCs w:val="22"/>
        </w:rPr>
        <w:t>gap</w:t>
      </w:r>
      <w:r w:rsidR="1C82DEB2" w:rsidRPr="00044EFF">
        <w:rPr>
          <w:rFonts w:eastAsia="Arial" w:cs="Arial"/>
          <w:szCs w:val="22"/>
        </w:rPr>
        <w:t xml:space="preserve"> between simplicity and advanced </w:t>
      </w:r>
      <w:r w:rsidR="348E709F" w:rsidRPr="00044EFF">
        <w:rPr>
          <w:rFonts w:eastAsia="Arial" w:cs="Arial"/>
          <w:szCs w:val="22"/>
        </w:rPr>
        <w:t>personalisation</w:t>
      </w:r>
      <w:r w:rsidR="1C82DEB2" w:rsidRPr="00044EFF">
        <w:rPr>
          <w:rFonts w:eastAsia="Arial" w:cs="Arial"/>
          <w:szCs w:val="22"/>
        </w:rPr>
        <w:t xml:space="preserve"> - a similar issue to engaging more experienced users while providing ease of access to new</w:t>
      </w:r>
      <w:r w:rsidR="68E30E8F" w:rsidRPr="00044EFF">
        <w:rPr>
          <w:rFonts w:eastAsia="Arial" w:cs="Arial"/>
          <w:szCs w:val="22"/>
        </w:rPr>
        <w:t>er ones.</w:t>
      </w:r>
    </w:p>
    <w:p w14:paraId="4806B39F" w14:textId="60CE1EA7" w:rsidR="1B523021" w:rsidRPr="00044EFF" w:rsidRDefault="1B523021" w:rsidP="68C7B043">
      <w:pPr>
        <w:pStyle w:val="Heading1"/>
        <w:spacing w:line="259" w:lineRule="auto"/>
      </w:pPr>
      <w:bookmarkStart w:id="16" w:name="_Toc197374406"/>
      <w:r w:rsidRPr="00044EFF">
        <w:lastRenderedPageBreak/>
        <w:t>Requirements Analysis</w:t>
      </w:r>
      <w:bookmarkEnd w:id="16"/>
    </w:p>
    <w:p w14:paraId="00744C9F" w14:textId="2E32AE9B" w:rsidR="31EEBB32" w:rsidRPr="00044EFF" w:rsidRDefault="31EEBB32" w:rsidP="26660E89">
      <w:r w:rsidRPr="00044EFF">
        <w:t xml:space="preserve">This chapter outlines the functional and non-functional requirements for the project. Each requirement listed here is written with the aim of </w:t>
      </w:r>
      <w:r w:rsidR="562BB2A1" w:rsidRPr="00044EFF">
        <w:t>clarifying</w:t>
      </w:r>
      <w:r w:rsidRPr="00044EFF">
        <w:t xml:space="preserve"> the</w:t>
      </w:r>
      <w:r w:rsidR="47C3BF27" w:rsidRPr="00044EFF">
        <w:t xml:space="preserve"> </w:t>
      </w:r>
      <w:r w:rsidRPr="00044EFF">
        <w:t xml:space="preserve">project’s scope, timeline and complexity while </w:t>
      </w:r>
      <w:r w:rsidR="0052035F" w:rsidRPr="0052035F">
        <w:t xml:space="preserve">minimising </w:t>
      </w:r>
      <w:r w:rsidRPr="00044EFF">
        <w:t xml:space="preserve">ambiguity </w:t>
      </w:r>
      <w:r w:rsidR="298D7EAA" w:rsidRPr="00044EFF">
        <w:t>and any unexpected changes during development</w:t>
      </w:r>
      <w:r w:rsidR="00243E10" w:rsidRPr="00044EFF">
        <w:t>.</w:t>
      </w:r>
    </w:p>
    <w:p w14:paraId="7F0AD1D1" w14:textId="17A0159A" w:rsidR="32835610" w:rsidRPr="00044EFF" w:rsidRDefault="007C15DC" w:rsidP="00255ECB">
      <w:pPr>
        <w:pStyle w:val="Heading2"/>
        <w:spacing w:before="0"/>
        <w:rPr>
          <w:szCs w:val="36"/>
        </w:rPr>
      </w:pPr>
      <w:bookmarkStart w:id="17" w:name="_Toc197374407"/>
      <w:r>
        <w:t xml:space="preserve">  </w:t>
      </w:r>
      <w:r w:rsidR="32835610" w:rsidRPr="00044EFF">
        <w:t>Functional Requirements</w:t>
      </w:r>
      <w:bookmarkEnd w:id="17"/>
    </w:p>
    <w:p w14:paraId="72807099" w14:textId="05CDBB60" w:rsidR="32835610" w:rsidRPr="00044EFF" w:rsidRDefault="32835610" w:rsidP="26660E89">
      <w:r w:rsidRPr="00044EFF">
        <w:t>Functional requirements define the systems essential operations and features – In the case of Plat-Imee, this includes:</w:t>
      </w:r>
    </w:p>
    <w:p w14:paraId="55C3A80B" w14:textId="7110121B" w:rsidR="2E5A3640" w:rsidRPr="00044EFF" w:rsidRDefault="2E5A3640" w:rsidP="00F6767B">
      <w:pPr>
        <w:pStyle w:val="ListParagraph"/>
        <w:numPr>
          <w:ilvl w:val="0"/>
          <w:numId w:val="23"/>
        </w:numPr>
        <w:rPr>
          <w:rFonts w:eastAsia="Arial" w:cs="Arial"/>
          <w:szCs w:val="22"/>
        </w:rPr>
      </w:pPr>
      <w:r w:rsidRPr="00044EFF">
        <w:rPr>
          <w:rFonts w:eastAsia="Arial" w:cs="Arial"/>
        </w:rPr>
        <w:t>The project must utilise a dataset containing details on anime and user ratings for anime</w:t>
      </w:r>
      <w:r w:rsidR="054249D9" w:rsidRPr="00044EFF">
        <w:rPr>
          <w:rFonts w:eastAsia="Arial" w:cs="Arial"/>
        </w:rPr>
        <w:t>.</w:t>
      </w:r>
    </w:p>
    <w:p w14:paraId="20B34BB3" w14:textId="30F2E813" w:rsidR="2E5A3640" w:rsidRPr="00044EFF" w:rsidRDefault="2E5A3640" w:rsidP="00F6767B">
      <w:pPr>
        <w:pStyle w:val="ListParagraph"/>
        <w:numPr>
          <w:ilvl w:val="0"/>
          <w:numId w:val="23"/>
        </w:numPr>
        <w:rPr>
          <w:rFonts w:eastAsia="Arial" w:cs="Arial"/>
          <w:szCs w:val="22"/>
        </w:rPr>
      </w:pPr>
      <w:r w:rsidRPr="00044EFF">
        <w:rPr>
          <w:rFonts w:eastAsia="Arial" w:cs="Arial"/>
        </w:rPr>
        <w:t xml:space="preserve">The </w:t>
      </w:r>
      <w:r w:rsidR="00F6767B" w:rsidRPr="00044EFF">
        <w:rPr>
          <w:rFonts w:eastAsia="Arial" w:cs="Arial"/>
        </w:rPr>
        <w:t>application</w:t>
      </w:r>
      <w:r w:rsidRPr="00044EFF">
        <w:rPr>
          <w:rFonts w:eastAsia="Arial" w:cs="Arial"/>
        </w:rPr>
        <w:t xml:space="preserve"> should utilise an Api to receive details on anime</w:t>
      </w:r>
      <w:r w:rsidR="054249D9" w:rsidRPr="00044EFF">
        <w:rPr>
          <w:rFonts w:eastAsia="Arial" w:cs="Arial"/>
        </w:rPr>
        <w:t>.</w:t>
      </w:r>
    </w:p>
    <w:p w14:paraId="09275C46" w14:textId="302BAB88" w:rsidR="2E5A3640" w:rsidRPr="00044EFF" w:rsidRDefault="2E5A3640" w:rsidP="00F6767B">
      <w:pPr>
        <w:pStyle w:val="ListParagraph"/>
        <w:numPr>
          <w:ilvl w:val="0"/>
          <w:numId w:val="23"/>
        </w:numPr>
        <w:rPr>
          <w:rFonts w:eastAsia="Arial" w:cs="Arial"/>
          <w:szCs w:val="22"/>
        </w:rPr>
      </w:pPr>
      <w:r w:rsidRPr="00044EFF">
        <w:rPr>
          <w:rFonts w:eastAsia="Arial" w:cs="Arial"/>
        </w:rPr>
        <w:t xml:space="preserve">The </w:t>
      </w:r>
      <w:r w:rsidR="00F6767B" w:rsidRPr="00044EFF">
        <w:rPr>
          <w:rFonts w:eastAsia="Arial" w:cs="Arial"/>
        </w:rPr>
        <w:t>recommendation system</w:t>
      </w:r>
      <w:r w:rsidRPr="00044EFF">
        <w:rPr>
          <w:rFonts w:eastAsia="Arial" w:cs="Arial"/>
        </w:rPr>
        <w:t xml:space="preserve"> should implement a</w:t>
      </w:r>
      <w:r w:rsidR="4340DEB7" w:rsidRPr="00044EFF">
        <w:rPr>
          <w:rFonts w:eastAsia="Arial" w:cs="Arial"/>
        </w:rPr>
        <w:t xml:space="preserve"> </w:t>
      </w:r>
      <w:r w:rsidRPr="00044EFF">
        <w:rPr>
          <w:rFonts w:eastAsia="Arial" w:cs="Arial"/>
        </w:rPr>
        <w:t>collaborative filtering algorithm for generating anime recommendations</w:t>
      </w:r>
      <w:r w:rsidR="64C30338" w:rsidRPr="00044EFF">
        <w:rPr>
          <w:rFonts w:eastAsia="Arial" w:cs="Arial"/>
        </w:rPr>
        <w:t>. This approach may be changed during comparisons to other methods during development</w:t>
      </w:r>
      <w:r w:rsidR="703849C3" w:rsidRPr="00044EFF">
        <w:rPr>
          <w:rFonts w:eastAsia="Arial" w:cs="Arial"/>
        </w:rPr>
        <w:t>.</w:t>
      </w:r>
    </w:p>
    <w:p w14:paraId="4F68FBE9" w14:textId="0A2F7B9B" w:rsidR="2E5A3640" w:rsidRPr="00044EFF" w:rsidRDefault="2E5A3640" w:rsidP="00F6767B">
      <w:pPr>
        <w:pStyle w:val="ListParagraph"/>
        <w:numPr>
          <w:ilvl w:val="0"/>
          <w:numId w:val="23"/>
        </w:numPr>
        <w:rPr>
          <w:rFonts w:eastAsia="Arial" w:cs="Arial"/>
          <w:szCs w:val="22"/>
        </w:rPr>
      </w:pPr>
      <w:r w:rsidRPr="00044EFF">
        <w:rPr>
          <w:rFonts w:eastAsia="Arial" w:cs="Arial"/>
        </w:rPr>
        <w:t xml:space="preserve">The </w:t>
      </w:r>
      <w:r w:rsidR="00F6767B" w:rsidRPr="00044EFF">
        <w:rPr>
          <w:rFonts w:eastAsia="Arial" w:cs="Arial"/>
        </w:rPr>
        <w:t>recommendation system</w:t>
      </w:r>
      <w:r w:rsidRPr="00044EFF">
        <w:rPr>
          <w:rFonts w:eastAsia="Arial" w:cs="Arial"/>
        </w:rPr>
        <w:t xml:space="preserve"> should utilise the users watch lists to form recommendations for </w:t>
      </w:r>
      <w:r w:rsidR="00562B03" w:rsidRPr="00044EFF">
        <w:rPr>
          <w:rFonts w:eastAsia="Arial" w:cs="Arial"/>
        </w:rPr>
        <w:t>them;</w:t>
      </w:r>
      <w:r w:rsidR="75696403" w:rsidRPr="00044EFF">
        <w:rPr>
          <w:rFonts w:eastAsia="Arial" w:cs="Arial"/>
        </w:rPr>
        <w:t xml:space="preserve"> this must be influenced by ratings</w:t>
      </w:r>
      <w:r w:rsidR="109ADBE0" w:rsidRPr="00044EFF">
        <w:rPr>
          <w:rFonts w:eastAsia="Arial" w:cs="Arial"/>
        </w:rPr>
        <w:t>.</w:t>
      </w:r>
    </w:p>
    <w:p w14:paraId="74B043C9" w14:textId="3418286C" w:rsidR="2E5A3640" w:rsidRPr="00044EFF" w:rsidRDefault="00F6767B" w:rsidP="00F6767B">
      <w:pPr>
        <w:pStyle w:val="ListParagraph"/>
        <w:numPr>
          <w:ilvl w:val="0"/>
          <w:numId w:val="23"/>
        </w:numPr>
        <w:rPr>
          <w:rFonts w:eastAsia="Arial" w:cs="Arial"/>
          <w:szCs w:val="22"/>
        </w:rPr>
      </w:pPr>
      <w:r w:rsidRPr="00044EFF">
        <w:rPr>
          <w:rFonts w:eastAsia="Arial" w:cs="Arial"/>
        </w:rPr>
        <w:t>Users</w:t>
      </w:r>
      <w:r w:rsidR="2E5A3640" w:rsidRPr="00044EFF">
        <w:rPr>
          <w:rFonts w:eastAsia="Arial" w:cs="Arial"/>
        </w:rPr>
        <w:t xml:space="preserve"> </w:t>
      </w:r>
      <w:r w:rsidRPr="00044EFF">
        <w:rPr>
          <w:rFonts w:eastAsia="Arial" w:cs="Arial"/>
        </w:rPr>
        <w:t xml:space="preserve">should be able </w:t>
      </w:r>
      <w:r w:rsidR="2E5A3640" w:rsidRPr="00044EFF">
        <w:rPr>
          <w:rFonts w:eastAsia="Arial" w:cs="Arial"/>
        </w:rPr>
        <w:t>to create accounts, requiring a username and password</w:t>
      </w:r>
      <w:r w:rsidR="300787A6" w:rsidRPr="00044EFF">
        <w:rPr>
          <w:rFonts w:eastAsia="Arial" w:cs="Arial"/>
        </w:rPr>
        <w:t>.</w:t>
      </w:r>
    </w:p>
    <w:p w14:paraId="1D9C5F95" w14:textId="4904B07D" w:rsidR="7451EC3D" w:rsidRPr="00044EFF" w:rsidRDefault="00F6767B" w:rsidP="00F6767B">
      <w:pPr>
        <w:pStyle w:val="ListParagraph"/>
        <w:numPr>
          <w:ilvl w:val="0"/>
          <w:numId w:val="23"/>
        </w:numPr>
        <w:rPr>
          <w:rFonts w:eastAsia="Arial" w:cs="Arial"/>
          <w:szCs w:val="22"/>
        </w:rPr>
      </w:pPr>
      <w:r w:rsidRPr="00044EFF">
        <w:rPr>
          <w:rFonts w:eastAsia="Arial" w:cs="Arial"/>
        </w:rPr>
        <w:t>Users should be able</w:t>
      </w:r>
      <w:r w:rsidR="7451EC3D" w:rsidRPr="00044EFF">
        <w:rPr>
          <w:rFonts w:eastAsia="Arial" w:cs="Arial"/>
        </w:rPr>
        <w:t xml:space="preserve"> to delete their accounts</w:t>
      </w:r>
      <w:r w:rsidR="300787A6" w:rsidRPr="00044EFF">
        <w:rPr>
          <w:rFonts w:eastAsia="Arial" w:cs="Arial"/>
        </w:rPr>
        <w:t>.</w:t>
      </w:r>
    </w:p>
    <w:p w14:paraId="091639D2" w14:textId="27D2C0D6" w:rsidR="2E5A3640" w:rsidRPr="00044EFF" w:rsidRDefault="00F6767B" w:rsidP="00F6767B">
      <w:pPr>
        <w:pStyle w:val="ListParagraph"/>
        <w:numPr>
          <w:ilvl w:val="0"/>
          <w:numId w:val="23"/>
        </w:numPr>
        <w:rPr>
          <w:rFonts w:eastAsia="Arial" w:cs="Arial"/>
          <w:szCs w:val="22"/>
        </w:rPr>
      </w:pPr>
      <w:r w:rsidRPr="00044EFF">
        <w:rPr>
          <w:rFonts w:eastAsia="Arial" w:cs="Arial"/>
        </w:rPr>
        <w:t>Users</w:t>
      </w:r>
      <w:r w:rsidR="2E5A3640" w:rsidRPr="00044EFF">
        <w:rPr>
          <w:rFonts w:eastAsia="Arial" w:cs="Arial"/>
        </w:rPr>
        <w:t xml:space="preserve"> </w:t>
      </w:r>
      <w:r w:rsidRPr="00044EFF">
        <w:rPr>
          <w:rFonts w:eastAsia="Arial" w:cs="Arial"/>
        </w:rPr>
        <w:t>should be able</w:t>
      </w:r>
      <w:r w:rsidR="2E5A3640" w:rsidRPr="00044EFF">
        <w:rPr>
          <w:rFonts w:eastAsia="Arial" w:cs="Arial"/>
        </w:rPr>
        <w:t xml:space="preserve"> to rate anime</w:t>
      </w:r>
      <w:r w:rsidR="6C19B33F" w:rsidRPr="00044EFF">
        <w:rPr>
          <w:rFonts w:eastAsia="Arial" w:cs="Arial"/>
        </w:rPr>
        <w:t>.</w:t>
      </w:r>
    </w:p>
    <w:p w14:paraId="380D2193" w14:textId="15629255" w:rsidR="4F1AC327" w:rsidRPr="00044EFF" w:rsidRDefault="4F1AC327" w:rsidP="00F6767B">
      <w:pPr>
        <w:pStyle w:val="ListParagraph"/>
        <w:numPr>
          <w:ilvl w:val="0"/>
          <w:numId w:val="23"/>
        </w:numPr>
        <w:rPr>
          <w:rFonts w:eastAsia="Arial" w:cs="Arial"/>
          <w:szCs w:val="22"/>
        </w:rPr>
      </w:pPr>
      <w:r w:rsidRPr="00044EFF">
        <w:rPr>
          <w:rFonts w:eastAsia="Arial" w:cs="Arial"/>
        </w:rPr>
        <w:t>The project should enable users to browse through anime optionally sorted by popularity</w:t>
      </w:r>
      <w:r w:rsidR="66A95852" w:rsidRPr="00044EFF">
        <w:rPr>
          <w:rFonts w:eastAsia="Arial" w:cs="Arial"/>
        </w:rPr>
        <w:t xml:space="preserve"> and release date</w:t>
      </w:r>
      <w:r w:rsidR="29F6AD4F" w:rsidRPr="00044EFF">
        <w:rPr>
          <w:rFonts w:eastAsia="Arial" w:cs="Arial"/>
        </w:rPr>
        <w:t>.</w:t>
      </w:r>
    </w:p>
    <w:p w14:paraId="5A4301B1" w14:textId="3DF1DEBB" w:rsidR="7191D0A0" w:rsidRPr="00044EFF" w:rsidRDefault="09794E48" w:rsidP="00F6767B">
      <w:pPr>
        <w:pStyle w:val="ListParagraph"/>
        <w:numPr>
          <w:ilvl w:val="0"/>
          <w:numId w:val="23"/>
        </w:numPr>
        <w:rPr>
          <w:rFonts w:eastAsia="Arial" w:cs="Arial"/>
          <w:szCs w:val="22"/>
        </w:rPr>
      </w:pPr>
      <w:r w:rsidRPr="00044EFF">
        <w:rPr>
          <w:rFonts w:eastAsia="Arial" w:cs="Arial"/>
        </w:rPr>
        <w:t xml:space="preserve">The </w:t>
      </w:r>
      <w:r w:rsidR="00F6767B" w:rsidRPr="00044EFF">
        <w:rPr>
          <w:rFonts w:eastAsia="Arial" w:cs="Arial"/>
        </w:rPr>
        <w:t>application</w:t>
      </w:r>
      <w:r w:rsidRPr="00044EFF">
        <w:rPr>
          <w:rFonts w:eastAsia="Arial" w:cs="Arial"/>
        </w:rPr>
        <w:t xml:space="preserve"> should enable u</w:t>
      </w:r>
      <w:r w:rsidR="591E46B3" w:rsidRPr="00044EFF">
        <w:rPr>
          <w:rFonts w:eastAsia="Arial" w:cs="Arial"/>
        </w:rPr>
        <w:t>sers to search for anime</w:t>
      </w:r>
      <w:r w:rsidR="4B8E888B" w:rsidRPr="00044EFF">
        <w:rPr>
          <w:rFonts w:eastAsia="Arial" w:cs="Arial"/>
        </w:rPr>
        <w:t xml:space="preserve"> by name or genre</w:t>
      </w:r>
      <w:r w:rsidR="04823B8C" w:rsidRPr="00044EFF">
        <w:rPr>
          <w:rFonts w:eastAsia="Arial" w:cs="Arial"/>
        </w:rPr>
        <w:t>.</w:t>
      </w:r>
    </w:p>
    <w:p w14:paraId="6C7A7E2D" w14:textId="256B1C56" w:rsidR="7191D0A0" w:rsidRPr="00044EFF" w:rsidRDefault="7191D0A0" w:rsidP="00F6767B">
      <w:pPr>
        <w:pStyle w:val="ListParagraph"/>
        <w:numPr>
          <w:ilvl w:val="0"/>
          <w:numId w:val="23"/>
        </w:numPr>
        <w:rPr>
          <w:rFonts w:eastAsia="Arial" w:cs="Arial"/>
          <w:szCs w:val="22"/>
        </w:rPr>
      </w:pPr>
      <w:r w:rsidRPr="00044EFF">
        <w:rPr>
          <w:rFonts w:eastAsia="Arial" w:cs="Arial"/>
        </w:rPr>
        <w:t>The project should enable u</w:t>
      </w:r>
      <w:r w:rsidR="4B8E888B" w:rsidRPr="00044EFF">
        <w:rPr>
          <w:rFonts w:eastAsia="Arial" w:cs="Arial"/>
        </w:rPr>
        <w:t>sers to select anime from the search results to add to their personal watchlist</w:t>
      </w:r>
      <w:r w:rsidR="33F996F3" w:rsidRPr="00044EFF">
        <w:rPr>
          <w:rFonts w:eastAsia="Arial" w:cs="Arial"/>
        </w:rPr>
        <w:t>.</w:t>
      </w:r>
    </w:p>
    <w:p w14:paraId="58BE0885" w14:textId="6ABA1955" w:rsidR="48DE50BA" w:rsidRPr="00044EFF" w:rsidRDefault="48DE50BA" w:rsidP="00F6767B">
      <w:pPr>
        <w:pStyle w:val="ListParagraph"/>
        <w:numPr>
          <w:ilvl w:val="0"/>
          <w:numId w:val="23"/>
        </w:numPr>
        <w:rPr>
          <w:rFonts w:eastAsia="Arial" w:cs="Arial"/>
          <w:szCs w:val="22"/>
        </w:rPr>
      </w:pPr>
      <w:r w:rsidRPr="00044EFF">
        <w:rPr>
          <w:rFonts w:eastAsia="Arial" w:cs="Arial"/>
        </w:rPr>
        <w:t>Th</w:t>
      </w:r>
      <w:r w:rsidR="4CFB3A62" w:rsidRPr="00044EFF">
        <w:rPr>
          <w:rFonts w:eastAsia="Arial" w:cs="Arial"/>
        </w:rPr>
        <w:t>e</w:t>
      </w:r>
      <w:r w:rsidRPr="00044EFF">
        <w:rPr>
          <w:rFonts w:eastAsia="Arial" w:cs="Arial"/>
        </w:rPr>
        <w:t xml:space="preserve"> </w:t>
      </w:r>
      <w:r w:rsidR="00F6767B" w:rsidRPr="00044EFF">
        <w:rPr>
          <w:rFonts w:eastAsia="Arial" w:cs="Arial"/>
        </w:rPr>
        <w:t>interface</w:t>
      </w:r>
      <w:r w:rsidRPr="00044EFF">
        <w:rPr>
          <w:rFonts w:eastAsia="Arial" w:cs="Arial"/>
        </w:rPr>
        <w:t xml:space="preserve"> should enable u</w:t>
      </w:r>
      <w:r w:rsidR="4B8E888B" w:rsidRPr="00044EFF">
        <w:rPr>
          <w:rFonts w:eastAsia="Arial" w:cs="Arial"/>
        </w:rPr>
        <w:t>sers to remove anime from their watchlist</w:t>
      </w:r>
      <w:r w:rsidR="149E126E" w:rsidRPr="00044EFF">
        <w:rPr>
          <w:rFonts w:eastAsia="Arial" w:cs="Arial"/>
        </w:rPr>
        <w:t>.</w:t>
      </w:r>
    </w:p>
    <w:p w14:paraId="496254BB" w14:textId="5FAFE896" w:rsidR="37FA5EDE" w:rsidRPr="00044EFF" w:rsidRDefault="37FA5EDE" w:rsidP="00F6767B">
      <w:pPr>
        <w:pStyle w:val="ListParagraph"/>
        <w:numPr>
          <w:ilvl w:val="0"/>
          <w:numId w:val="23"/>
        </w:numPr>
        <w:rPr>
          <w:rFonts w:eastAsia="Arial" w:cs="Arial"/>
          <w:szCs w:val="22"/>
        </w:rPr>
      </w:pPr>
      <w:r w:rsidRPr="00044EFF">
        <w:rPr>
          <w:rFonts w:eastAsia="Arial" w:cs="Arial"/>
        </w:rPr>
        <w:t xml:space="preserve">The </w:t>
      </w:r>
      <w:r w:rsidR="00F6767B" w:rsidRPr="00044EFF">
        <w:rPr>
          <w:rFonts w:eastAsia="Arial" w:cs="Arial"/>
        </w:rPr>
        <w:t>interface</w:t>
      </w:r>
      <w:r w:rsidRPr="00044EFF">
        <w:rPr>
          <w:rFonts w:eastAsia="Arial" w:cs="Arial"/>
        </w:rPr>
        <w:t xml:space="preserve"> should enable u</w:t>
      </w:r>
      <w:r w:rsidR="591E46B3" w:rsidRPr="00044EFF">
        <w:rPr>
          <w:rFonts w:eastAsia="Arial" w:cs="Arial"/>
        </w:rPr>
        <w:t xml:space="preserve">sers to </w:t>
      </w:r>
      <w:r w:rsidR="08CBA16E" w:rsidRPr="00044EFF">
        <w:rPr>
          <w:rFonts w:eastAsia="Arial" w:cs="Arial"/>
        </w:rPr>
        <w:t>view details about anime</w:t>
      </w:r>
      <w:r w:rsidR="2507A014" w:rsidRPr="00044EFF">
        <w:rPr>
          <w:rFonts w:eastAsia="Arial" w:cs="Arial"/>
        </w:rPr>
        <w:t xml:space="preserve"> such as genre, average rating and episode count</w:t>
      </w:r>
      <w:r w:rsidR="1AF83F68" w:rsidRPr="00044EFF">
        <w:rPr>
          <w:rFonts w:eastAsia="Arial" w:cs="Arial"/>
        </w:rPr>
        <w:t>.</w:t>
      </w:r>
    </w:p>
    <w:p w14:paraId="75C51AE6" w14:textId="1A3FB9A8" w:rsidR="2DE914B7" w:rsidRPr="00044EFF" w:rsidRDefault="2DE914B7" w:rsidP="00F6767B">
      <w:pPr>
        <w:pStyle w:val="ListParagraph"/>
        <w:numPr>
          <w:ilvl w:val="0"/>
          <w:numId w:val="23"/>
        </w:numPr>
        <w:rPr>
          <w:rFonts w:eastAsia="Arial" w:cs="Arial"/>
          <w:szCs w:val="22"/>
        </w:rPr>
      </w:pPr>
      <w:r w:rsidRPr="00044EFF">
        <w:rPr>
          <w:rFonts w:eastAsia="Arial" w:cs="Arial"/>
        </w:rPr>
        <w:t>The project should enable u</w:t>
      </w:r>
      <w:r w:rsidR="47CB7BAD" w:rsidRPr="00044EFF">
        <w:rPr>
          <w:rFonts w:eastAsia="Arial" w:cs="Arial"/>
        </w:rPr>
        <w:t>sers to view recommendations based on their watchlist</w:t>
      </w:r>
      <w:r w:rsidR="6B58E808" w:rsidRPr="00044EFF">
        <w:rPr>
          <w:rFonts w:eastAsia="Arial" w:cs="Arial"/>
        </w:rPr>
        <w:t>.</w:t>
      </w:r>
    </w:p>
    <w:p w14:paraId="7E328F9D" w14:textId="1995AF5E" w:rsidR="016DBD4A" w:rsidRPr="00044EFF" w:rsidRDefault="007C15DC" w:rsidP="4D2B44AC">
      <w:pPr>
        <w:pStyle w:val="Heading2"/>
        <w:rPr>
          <w:rFonts w:eastAsia="Arial" w:cs="Arial"/>
          <w:szCs w:val="36"/>
        </w:rPr>
      </w:pPr>
      <w:bookmarkStart w:id="18" w:name="_Toc197374408"/>
      <w:r>
        <w:t xml:space="preserve">  </w:t>
      </w:r>
      <w:r w:rsidR="016DBD4A" w:rsidRPr="00044EFF">
        <w:t>Non-functional Requirements</w:t>
      </w:r>
      <w:bookmarkEnd w:id="18"/>
    </w:p>
    <w:p w14:paraId="2AE74728" w14:textId="5A149F83" w:rsidR="016DBD4A" w:rsidRPr="00044EFF" w:rsidRDefault="016DBD4A" w:rsidP="26660E89">
      <w:pPr>
        <w:rPr>
          <w:rFonts w:eastAsia="Arial" w:cs="Arial"/>
          <w:szCs w:val="22"/>
        </w:rPr>
      </w:pPr>
      <w:r w:rsidRPr="00044EFF">
        <w:rPr>
          <w:rFonts w:eastAsia="Arial" w:cs="Arial"/>
          <w:szCs w:val="22"/>
        </w:rPr>
        <w:t>Non-functional requirements focus on the systems behaviours and user experience – In the case of Plat-Imee, this includes:</w:t>
      </w:r>
    </w:p>
    <w:p w14:paraId="27B5C0F3" w14:textId="08EAD1A3" w:rsidR="10100894" w:rsidRPr="00044EFF" w:rsidRDefault="10100894" w:rsidP="229D07D6">
      <w:pPr>
        <w:pStyle w:val="ListParagraph"/>
        <w:numPr>
          <w:ilvl w:val="0"/>
          <w:numId w:val="1"/>
        </w:numPr>
        <w:rPr>
          <w:rFonts w:eastAsia="Arial" w:cs="Arial"/>
          <w:szCs w:val="22"/>
        </w:rPr>
      </w:pPr>
      <w:r w:rsidRPr="00044EFF">
        <w:rPr>
          <w:rFonts w:eastAsia="Arial" w:cs="Arial"/>
        </w:rPr>
        <w:t xml:space="preserve">The project should run on </w:t>
      </w:r>
      <w:r w:rsidR="37261D0E" w:rsidRPr="00044EFF">
        <w:rPr>
          <w:rFonts w:eastAsia="Arial" w:cs="Arial"/>
        </w:rPr>
        <w:t xml:space="preserve">the latest versions of </w:t>
      </w:r>
      <w:r w:rsidRPr="00044EFF">
        <w:rPr>
          <w:rFonts w:eastAsia="Arial" w:cs="Arial"/>
        </w:rPr>
        <w:t xml:space="preserve">major web browsers </w:t>
      </w:r>
      <w:r w:rsidR="6319F71D" w:rsidRPr="00044EFF">
        <w:rPr>
          <w:rFonts w:eastAsia="Arial" w:cs="Arial"/>
        </w:rPr>
        <w:t>including</w:t>
      </w:r>
      <w:r w:rsidRPr="00044EFF">
        <w:rPr>
          <w:rFonts w:eastAsia="Arial" w:cs="Arial"/>
        </w:rPr>
        <w:t xml:space="preserve"> Chrome, Firefox and</w:t>
      </w:r>
      <w:r w:rsidR="78FAABB3" w:rsidRPr="00044EFF">
        <w:rPr>
          <w:rFonts w:eastAsia="Arial" w:cs="Arial"/>
        </w:rPr>
        <w:t xml:space="preserve"> Microsoft Edge</w:t>
      </w:r>
      <w:r w:rsidR="4FD67583" w:rsidRPr="00044EFF">
        <w:rPr>
          <w:rFonts w:eastAsia="Arial" w:cs="Arial"/>
        </w:rPr>
        <w:t>.</w:t>
      </w:r>
    </w:p>
    <w:p w14:paraId="5003F6E4" w14:textId="3F53A273" w:rsidR="63FA4CA3" w:rsidRPr="00044EFF" w:rsidRDefault="63FA4CA3" w:rsidP="229D07D6">
      <w:pPr>
        <w:pStyle w:val="ListParagraph"/>
        <w:numPr>
          <w:ilvl w:val="0"/>
          <w:numId w:val="1"/>
        </w:numPr>
        <w:rPr>
          <w:rFonts w:eastAsia="Arial" w:cs="Arial"/>
          <w:szCs w:val="22"/>
        </w:rPr>
      </w:pPr>
      <w:r w:rsidRPr="00044EFF">
        <w:rPr>
          <w:rFonts w:eastAsia="Arial" w:cs="Arial"/>
        </w:rPr>
        <w:t>The application should load within 10 seconds of visiting any page within it</w:t>
      </w:r>
      <w:r w:rsidR="3F386158" w:rsidRPr="00044EFF">
        <w:rPr>
          <w:rFonts w:eastAsia="Arial" w:cs="Arial"/>
        </w:rPr>
        <w:t xml:space="preserve"> under typical network conditions</w:t>
      </w:r>
      <w:r w:rsidR="16E131CF" w:rsidRPr="00044EFF">
        <w:rPr>
          <w:rFonts w:eastAsia="Arial" w:cs="Arial"/>
        </w:rPr>
        <w:t>.</w:t>
      </w:r>
    </w:p>
    <w:p w14:paraId="37E01C2D" w14:textId="0B4A840C" w:rsidR="78FAABB3" w:rsidRPr="00044EFF" w:rsidRDefault="78FAABB3" w:rsidP="229D07D6">
      <w:pPr>
        <w:pStyle w:val="ListParagraph"/>
        <w:numPr>
          <w:ilvl w:val="0"/>
          <w:numId w:val="1"/>
        </w:numPr>
        <w:rPr>
          <w:rFonts w:eastAsia="Arial" w:cs="Arial"/>
          <w:szCs w:val="22"/>
        </w:rPr>
      </w:pPr>
      <w:r w:rsidRPr="00044EFF">
        <w:rPr>
          <w:rFonts w:eastAsia="Arial" w:cs="Arial"/>
        </w:rPr>
        <w:t xml:space="preserve">The web interface should be developed using </w:t>
      </w:r>
      <w:r w:rsidR="46C607A7" w:rsidRPr="00044EFF">
        <w:rPr>
          <w:rFonts w:eastAsia="Arial" w:cs="Arial"/>
        </w:rPr>
        <w:t>Kotlin for the backend, with HTML, CSS and JavaScript for the frontend</w:t>
      </w:r>
      <w:r w:rsidR="191EB649" w:rsidRPr="00044EFF">
        <w:rPr>
          <w:rFonts w:eastAsia="Arial" w:cs="Arial"/>
        </w:rPr>
        <w:t>.</w:t>
      </w:r>
    </w:p>
    <w:p w14:paraId="09D53063" w14:textId="15678E49" w:rsidR="46C607A7" w:rsidRPr="00044EFF" w:rsidRDefault="46C607A7" w:rsidP="229D07D6">
      <w:pPr>
        <w:pStyle w:val="ListParagraph"/>
        <w:numPr>
          <w:ilvl w:val="0"/>
          <w:numId w:val="1"/>
        </w:numPr>
        <w:rPr>
          <w:rFonts w:eastAsia="Arial" w:cs="Arial"/>
          <w:szCs w:val="22"/>
        </w:rPr>
      </w:pPr>
      <w:r w:rsidRPr="00044EFF">
        <w:rPr>
          <w:rFonts w:eastAsia="Arial" w:cs="Arial"/>
        </w:rPr>
        <w:t>The recommendation algorithm will be implemented in Python</w:t>
      </w:r>
      <w:r w:rsidR="6FAE4814" w:rsidRPr="00044EFF">
        <w:rPr>
          <w:rFonts w:eastAsia="Arial" w:cs="Arial"/>
        </w:rPr>
        <w:t>, leveraging robust libraries for collaborative filtering. It must integrate seamlessly with the Kotlin backend</w:t>
      </w:r>
      <w:r w:rsidR="3FCBEFA8" w:rsidRPr="00044EFF">
        <w:rPr>
          <w:rFonts w:eastAsia="Arial" w:cs="Arial"/>
        </w:rPr>
        <w:t>.</w:t>
      </w:r>
    </w:p>
    <w:p w14:paraId="77568F14" w14:textId="17E9C73B" w:rsidR="46C607A7" w:rsidRPr="00044EFF" w:rsidRDefault="46C607A7" w:rsidP="229D07D6">
      <w:pPr>
        <w:pStyle w:val="ListParagraph"/>
        <w:numPr>
          <w:ilvl w:val="0"/>
          <w:numId w:val="1"/>
        </w:numPr>
        <w:rPr>
          <w:rFonts w:eastAsia="Arial" w:cs="Arial"/>
          <w:szCs w:val="22"/>
        </w:rPr>
      </w:pPr>
      <w:r w:rsidRPr="00044EFF">
        <w:rPr>
          <w:rFonts w:eastAsia="Arial" w:cs="Arial"/>
        </w:rPr>
        <w:t>All pages should adhere to a shared format</w:t>
      </w:r>
      <w:r w:rsidR="19C2CDD1" w:rsidRPr="00044EFF">
        <w:rPr>
          <w:rFonts w:eastAsia="Arial" w:cs="Arial"/>
        </w:rPr>
        <w:t>.</w:t>
      </w:r>
    </w:p>
    <w:p w14:paraId="27DCC2B3" w14:textId="184C43AD" w:rsidR="18C5FD0D" w:rsidRPr="00044EFF" w:rsidRDefault="18C5FD0D" w:rsidP="229D07D6">
      <w:pPr>
        <w:pStyle w:val="ListParagraph"/>
        <w:numPr>
          <w:ilvl w:val="0"/>
          <w:numId w:val="1"/>
        </w:numPr>
        <w:rPr>
          <w:rFonts w:eastAsia="Arial" w:cs="Arial"/>
          <w:szCs w:val="22"/>
        </w:rPr>
      </w:pPr>
      <w:r w:rsidRPr="00044EFF">
        <w:rPr>
          <w:rFonts w:eastAsia="Arial" w:cs="Arial"/>
        </w:rPr>
        <w:t>The project should offer a user-friendly</w:t>
      </w:r>
      <w:r w:rsidR="09370759" w:rsidRPr="00044EFF">
        <w:rPr>
          <w:rFonts w:eastAsia="Arial" w:cs="Arial"/>
        </w:rPr>
        <w:t xml:space="preserve"> experience with intuitive navigation</w:t>
      </w:r>
      <w:r w:rsidR="1D91AA53" w:rsidRPr="00044EFF">
        <w:rPr>
          <w:rFonts w:eastAsia="Arial" w:cs="Arial"/>
        </w:rPr>
        <w:t>.</w:t>
      </w:r>
    </w:p>
    <w:p w14:paraId="6E1CCC65" w14:textId="4C62F333" w:rsidR="09370759" w:rsidRPr="00044EFF" w:rsidRDefault="09370759" w:rsidP="229D07D6">
      <w:pPr>
        <w:pStyle w:val="ListParagraph"/>
        <w:numPr>
          <w:ilvl w:val="0"/>
          <w:numId w:val="1"/>
        </w:numPr>
        <w:rPr>
          <w:rFonts w:eastAsia="Arial" w:cs="Arial"/>
          <w:szCs w:val="22"/>
        </w:rPr>
      </w:pPr>
      <w:r w:rsidRPr="00044EFF">
        <w:rPr>
          <w:rFonts w:eastAsia="Arial" w:cs="Arial"/>
        </w:rPr>
        <w:t xml:space="preserve">Recommendations must reflect user preferences </w:t>
      </w:r>
      <w:r w:rsidR="3F005F5F" w:rsidRPr="00044EFF">
        <w:rPr>
          <w:rFonts w:eastAsia="Arial" w:cs="Arial"/>
        </w:rPr>
        <w:t>leveraging</w:t>
      </w:r>
      <w:r w:rsidRPr="00044EFF">
        <w:rPr>
          <w:rFonts w:eastAsia="Arial" w:cs="Arial"/>
        </w:rPr>
        <w:t xml:space="preserve"> their</w:t>
      </w:r>
      <w:r w:rsidR="1D09F7DD" w:rsidRPr="00044EFF">
        <w:rPr>
          <w:rFonts w:eastAsia="Arial" w:cs="Arial"/>
        </w:rPr>
        <w:t xml:space="preserve"> anime</w:t>
      </w:r>
      <w:r w:rsidRPr="00044EFF">
        <w:rPr>
          <w:rFonts w:eastAsia="Arial" w:cs="Arial"/>
        </w:rPr>
        <w:t xml:space="preserve"> list</w:t>
      </w:r>
      <w:r w:rsidR="1D91AA53" w:rsidRPr="00044EFF">
        <w:rPr>
          <w:rFonts w:eastAsia="Arial" w:cs="Arial"/>
        </w:rPr>
        <w:t>.</w:t>
      </w:r>
    </w:p>
    <w:p w14:paraId="65D16E37" w14:textId="2D4AB6A3" w:rsidR="09370759" w:rsidRPr="00044EFF" w:rsidRDefault="09370759" w:rsidP="229D07D6">
      <w:pPr>
        <w:pStyle w:val="ListParagraph"/>
        <w:numPr>
          <w:ilvl w:val="0"/>
          <w:numId w:val="1"/>
        </w:numPr>
        <w:rPr>
          <w:rFonts w:eastAsia="Arial" w:cs="Arial"/>
          <w:szCs w:val="22"/>
        </w:rPr>
      </w:pPr>
      <w:r w:rsidRPr="00044EFF">
        <w:rPr>
          <w:rFonts w:eastAsia="Arial" w:cs="Arial"/>
        </w:rPr>
        <w:t>User data, including passwords must be stored securely</w:t>
      </w:r>
      <w:r w:rsidR="671C8630" w:rsidRPr="00044EFF">
        <w:rPr>
          <w:rFonts w:eastAsia="Arial" w:cs="Arial"/>
        </w:rPr>
        <w:t xml:space="preserve"> to prevent a data breach</w:t>
      </w:r>
      <w:r w:rsidR="4A6F06DB" w:rsidRPr="00044EFF">
        <w:rPr>
          <w:rFonts w:eastAsia="Arial" w:cs="Arial"/>
        </w:rPr>
        <w:t>.</w:t>
      </w:r>
    </w:p>
    <w:p w14:paraId="6F12D8D5" w14:textId="5A896BF9" w:rsidR="09370759" w:rsidRPr="00044EFF" w:rsidRDefault="09370759" w:rsidP="229D07D6">
      <w:pPr>
        <w:pStyle w:val="ListParagraph"/>
        <w:numPr>
          <w:ilvl w:val="0"/>
          <w:numId w:val="1"/>
        </w:numPr>
        <w:rPr>
          <w:rFonts w:eastAsia="Arial" w:cs="Arial"/>
          <w:szCs w:val="22"/>
        </w:rPr>
      </w:pPr>
      <w:r w:rsidRPr="00044EFF">
        <w:rPr>
          <w:rFonts w:eastAsia="Arial" w:cs="Arial"/>
        </w:rPr>
        <w:t>Any data deleted by users should be removed from the system</w:t>
      </w:r>
      <w:r w:rsidR="4A6F06DB" w:rsidRPr="00044EFF">
        <w:rPr>
          <w:rFonts w:eastAsia="Arial" w:cs="Arial"/>
        </w:rPr>
        <w:t>.</w:t>
      </w:r>
    </w:p>
    <w:p w14:paraId="12EC6F99" w14:textId="64697B02" w:rsidR="26660E89" w:rsidRPr="00044EFF" w:rsidRDefault="26660E89" w:rsidP="26660E89">
      <w:pPr>
        <w:rPr>
          <w:rFonts w:eastAsia="Arial" w:cs="Arial"/>
          <w:szCs w:val="22"/>
        </w:rPr>
      </w:pPr>
    </w:p>
    <w:p w14:paraId="02DD14B9" w14:textId="5AB8F679" w:rsidR="72676FD5" w:rsidRPr="00044EFF" w:rsidRDefault="72676FD5" w:rsidP="0A489913">
      <w:pPr>
        <w:pStyle w:val="Heading1"/>
        <w:spacing w:line="259" w:lineRule="auto"/>
      </w:pPr>
      <w:bookmarkStart w:id="19" w:name="_Toc197374409"/>
      <w:r w:rsidRPr="00044EFF">
        <w:lastRenderedPageBreak/>
        <w:t>Design and Implementation</w:t>
      </w:r>
      <w:bookmarkEnd w:id="19"/>
    </w:p>
    <w:p w14:paraId="4A6640DA" w14:textId="004CA791" w:rsidR="0A32BFCE" w:rsidRPr="00044EFF" w:rsidRDefault="4F3EAE9C" w:rsidP="26660E89">
      <w:pPr>
        <w:spacing w:line="259" w:lineRule="auto"/>
      </w:pPr>
      <w:r w:rsidRPr="00044EFF">
        <w:t xml:space="preserve">This chapter </w:t>
      </w:r>
      <w:r w:rsidR="15491F63" w:rsidRPr="00044EFF">
        <w:t>introduces the</w:t>
      </w:r>
      <w:r w:rsidRPr="00044EFF">
        <w:t xml:space="preserve"> </w:t>
      </w:r>
      <w:r w:rsidR="15491F63" w:rsidRPr="00044EFF">
        <w:t>design and implementation of Plat-Imee</w:t>
      </w:r>
      <w:r w:rsidR="21A07E74" w:rsidRPr="00044EFF">
        <w:t xml:space="preserve">, split </w:t>
      </w:r>
      <w:r w:rsidR="15491F63" w:rsidRPr="00044EFF">
        <w:t xml:space="preserve">into two parts: a higher-level architectural overview, and </w:t>
      </w:r>
      <w:r w:rsidR="00F6767B" w:rsidRPr="00044EFF">
        <w:t xml:space="preserve">a </w:t>
      </w:r>
      <w:r w:rsidR="7851AC57" w:rsidRPr="00044EFF">
        <w:t>lower-level</w:t>
      </w:r>
      <w:r w:rsidR="15491F63" w:rsidRPr="00044EFF">
        <w:t xml:space="preserve"> </w:t>
      </w:r>
      <w:r w:rsidR="00F6767B" w:rsidRPr="00044EFF">
        <w:t xml:space="preserve">set of </w:t>
      </w:r>
      <w:r w:rsidR="30E56D70" w:rsidRPr="00044EFF">
        <w:t>implementation</w:t>
      </w:r>
      <w:r w:rsidR="15491F63" w:rsidRPr="00044EFF">
        <w:t xml:space="preserve"> details</w:t>
      </w:r>
      <w:r w:rsidR="2BA3D1C7" w:rsidRPr="00044EFF">
        <w:t xml:space="preserve">. The higher-level </w:t>
      </w:r>
      <w:r w:rsidR="57D2F77C" w:rsidRPr="00044EFF">
        <w:t xml:space="preserve">design </w:t>
      </w:r>
      <w:r w:rsidR="2BA3D1C7" w:rsidRPr="00044EFF">
        <w:t>section outlines</w:t>
      </w:r>
      <w:r w:rsidR="7DA65051" w:rsidRPr="00044EFF">
        <w:t xml:space="preserve"> the system’s main components, their interactions and the flow of the user data through the platform</w:t>
      </w:r>
      <w:r w:rsidR="08C8CBA8" w:rsidRPr="00044EFF">
        <w:t xml:space="preserve"> while the lower-level section focuses on the technical construction of the backend, the recommendation microservice, the </w:t>
      </w:r>
      <w:r w:rsidR="57387E4A" w:rsidRPr="00044EFF">
        <w:t>machine</w:t>
      </w:r>
      <w:r w:rsidR="08C8CBA8" w:rsidRPr="00044EFF">
        <w:t xml:space="preserve"> learning </w:t>
      </w:r>
      <w:r w:rsidR="73B384B1" w:rsidRPr="00044EFF">
        <w:t>model</w:t>
      </w:r>
      <w:r w:rsidR="08C8CBA8" w:rsidRPr="00044EFF">
        <w:t xml:space="preserve"> and the front end; </w:t>
      </w:r>
      <w:r w:rsidR="09BF06E2" w:rsidRPr="00044EFF">
        <w:t xml:space="preserve">this </w:t>
      </w:r>
      <w:r w:rsidR="7F89A49D" w:rsidRPr="00044EFF">
        <w:t>is to</w:t>
      </w:r>
      <w:r w:rsidR="09BF06E2" w:rsidRPr="00044EFF">
        <w:t xml:space="preserve"> highlight key challenges and design decisions throughout development.</w:t>
      </w:r>
    </w:p>
    <w:p w14:paraId="0FC37A98" w14:textId="406761E0" w:rsidR="33A137E1" w:rsidRPr="00044EFF" w:rsidRDefault="0019452A" w:rsidP="00255ECB">
      <w:pPr>
        <w:pStyle w:val="Heading2"/>
        <w:spacing w:before="0"/>
      </w:pPr>
      <w:bookmarkStart w:id="20" w:name="_Toc197374410"/>
      <w:r>
        <w:t xml:space="preserve">  </w:t>
      </w:r>
      <w:r w:rsidR="33A137E1" w:rsidRPr="00044EFF">
        <w:t>High-Level System Design</w:t>
      </w:r>
      <w:bookmarkEnd w:id="20"/>
    </w:p>
    <w:p w14:paraId="3FEA271B" w14:textId="7A6E2888" w:rsidR="4DE56373" w:rsidRPr="00044EFF" w:rsidRDefault="4DE56373" w:rsidP="4D2B44AC">
      <w:r w:rsidRPr="00044EFF">
        <w:t xml:space="preserve">This section outlines the high-level structure of Plat-Imee, including the client-server architecture, major </w:t>
      </w:r>
      <w:r w:rsidR="00F6767B" w:rsidRPr="00044EFF">
        <w:t>components,</w:t>
      </w:r>
      <w:r w:rsidRPr="00044EFF">
        <w:t xml:space="preserve"> and key supporting </w:t>
      </w:r>
      <w:r w:rsidR="00F6767B" w:rsidRPr="00044EFF">
        <w:t>technologies.</w:t>
      </w:r>
    </w:p>
    <w:p w14:paraId="7CF8AAC2" w14:textId="2334454A" w:rsidR="093CD11F" w:rsidRPr="00044EFF" w:rsidRDefault="0019452A" w:rsidP="4D2B44AC">
      <w:pPr>
        <w:pStyle w:val="Heading3"/>
      </w:pPr>
      <w:r>
        <w:t xml:space="preserve">  </w:t>
      </w:r>
      <w:r w:rsidR="093CD11F" w:rsidRPr="00044EFF">
        <w:t>Architecture</w:t>
      </w:r>
    </w:p>
    <w:p w14:paraId="7B6C3E6C" w14:textId="6E1955B8" w:rsidR="05B76CBE" w:rsidRPr="00044EFF" w:rsidRDefault="05B76CBE" w:rsidP="4D2B44AC">
      <w:r w:rsidRPr="00044EFF">
        <w:t xml:space="preserve">Plat-Imee's development incorporated Git and GitHub for version control, ensuring project stability throughout its changes and phases. Spring Boot and Kotlin were </w:t>
      </w:r>
      <w:r w:rsidR="00F6767B" w:rsidRPr="00044EFF">
        <w:t>selected</w:t>
      </w:r>
      <w:r w:rsidRPr="00044EFF">
        <w:t xml:space="preserve"> as the framework and programming language to build the backend – managed using the Gradle build system to streamline dependency management and project configuration. The recommendation microservice is implemented in Python using FastAPI and PyTorch, enabling efficient machine learning model serving, while the frontend </w:t>
      </w:r>
      <w:r w:rsidR="00F6767B" w:rsidRPr="00044EFF">
        <w:t>utilises</w:t>
      </w:r>
      <w:r w:rsidRPr="00044EFF">
        <w:t xml:space="preserve"> React combined with HTML, CSS, and JavaScript to provide a dynamic and responsive user interface.</w:t>
      </w:r>
    </w:p>
    <w:p w14:paraId="16FD0701" w14:textId="20388D82" w:rsidR="05B76CBE" w:rsidRPr="00044EFF" w:rsidRDefault="05B76CBE" w:rsidP="4D2B44AC">
      <w:r w:rsidRPr="00044EFF">
        <w:t>The system follows a modular client-server architecture</w:t>
      </w:r>
      <w:r w:rsidR="006F2E66" w:rsidRPr="00044EFF">
        <w:t>. T</w:t>
      </w:r>
      <w:r w:rsidRPr="00044EFF">
        <w:t xml:space="preserve">he React frontend sends user interactions such as anime ratings or search requests to the backend via REST APIs. The backend stores user data, anime data, ratings, and watchlists in a relational database and interacts with the Jikan API to retrieve additional anime metadata not contained in the local database. When a recommendation is requested, the backend sends an internal HTTP POST request with the user’s rating data to the FastAPI microservice, which processes the request, queries a trained matrix factorisation model, and returns a ranked list of recommended anime IDs as a JSON response. These recommendations are then forwarded by the backend to the frontend, updating the user interface with </w:t>
      </w:r>
      <w:r w:rsidR="006F2E66" w:rsidRPr="00044EFF">
        <w:t xml:space="preserve">the anime data of </w:t>
      </w:r>
      <w:r w:rsidRPr="00044EFF">
        <w:t>new suggestions.</w:t>
      </w:r>
    </w:p>
    <w:p w14:paraId="6D144F8F" w14:textId="04EE2270" w:rsidR="452881E2" w:rsidRPr="00044EFF" w:rsidRDefault="452881E2" w:rsidP="4D2B44AC">
      <w:pPr>
        <w:pStyle w:val="Heading4"/>
      </w:pPr>
      <w:r w:rsidRPr="00044EFF">
        <w:t>Git and GitHub</w:t>
      </w:r>
    </w:p>
    <w:p w14:paraId="0D32917A" w14:textId="49F770A6" w:rsidR="452881E2" w:rsidRPr="00044EFF" w:rsidRDefault="452881E2" w:rsidP="4D2B44AC">
      <w:r w:rsidRPr="00044EFF">
        <w:t xml:space="preserve">Git is a free and open-source distributed version control system that </w:t>
      </w:r>
      <w:r w:rsidR="3B1C86E1" w:rsidRPr="00044EFF">
        <w:t xml:space="preserve">facilitates tracking </w:t>
      </w:r>
      <w:r w:rsidR="037F1E21" w:rsidRPr="00044EFF">
        <w:t xml:space="preserve">changes </w:t>
      </w:r>
      <w:r w:rsidR="3B1C86E1" w:rsidRPr="00044EFF">
        <w:t>in source code during software development</w:t>
      </w:r>
      <w:r w:rsidR="1716E2AF" w:rsidRPr="00044EFF">
        <w:t xml:space="preserve"> [30]</w:t>
      </w:r>
      <w:r w:rsidR="3B1C86E1" w:rsidRPr="00044EFF">
        <w:t>. GitHub is a cloud-based hosting service for Git repos</w:t>
      </w:r>
      <w:r w:rsidR="318B8D15" w:rsidRPr="00044EFF">
        <w:t>itories that streamlines remote backup</w:t>
      </w:r>
      <w:r w:rsidR="668D206A" w:rsidRPr="00044EFF">
        <w:t xml:space="preserve"> [31]</w:t>
      </w:r>
      <w:r w:rsidR="318B8D15" w:rsidRPr="00044EFF">
        <w:t>.</w:t>
      </w:r>
    </w:p>
    <w:p w14:paraId="199E3165" w14:textId="36F97F35" w:rsidR="4D2B44AC" w:rsidRPr="00044EFF" w:rsidRDefault="318B8D15" w:rsidP="006F2E66">
      <w:pPr>
        <w:spacing w:line="259" w:lineRule="auto"/>
      </w:pPr>
      <w:r w:rsidRPr="00044EFF">
        <w:t xml:space="preserve">In this project, </w:t>
      </w:r>
      <w:r w:rsidR="42E50F3E" w:rsidRPr="00044EFF">
        <w:t>these</w:t>
      </w:r>
      <w:r w:rsidR="4E92171E" w:rsidRPr="00044EFF">
        <w:t xml:space="preserve"> </w:t>
      </w:r>
      <w:r w:rsidR="42E50F3E" w:rsidRPr="00044EFF">
        <w:t xml:space="preserve">systems provided </w:t>
      </w:r>
      <w:r w:rsidR="3B3395D8" w:rsidRPr="00044EFF">
        <w:t>the means of backing up stable versions of code</w:t>
      </w:r>
      <w:r w:rsidR="006F2E66" w:rsidRPr="00044EFF">
        <w:t>,</w:t>
      </w:r>
      <w:r w:rsidR="069B1969" w:rsidRPr="00044EFF">
        <w:t xml:space="preserve"> effectively safeguarding project progress</w:t>
      </w:r>
      <w:r w:rsidR="3B3395D8" w:rsidRPr="00044EFF">
        <w:t xml:space="preserve"> </w:t>
      </w:r>
      <w:r w:rsidR="71CAC0B5" w:rsidRPr="00044EFF">
        <w:t>and with that</w:t>
      </w:r>
      <w:r w:rsidR="006F2E66" w:rsidRPr="00044EFF">
        <w:t>,</w:t>
      </w:r>
      <w:r w:rsidR="3B3395D8" w:rsidRPr="00044EFF">
        <w:t xml:space="preserve"> enabl</w:t>
      </w:r>
      <w:r w:rsidR="582C3124" w:rsidRPr="00044EFF">
        <w:t>ing</w:t>
      </w:r>
      <w:r w:rsidR="3B3395D8" w:rsidRPr="00044EFF">
        <w:t xml:space="preserve"> me to </w:t>
      </w:r>
      <w:r w:rsidR="0D1B3CC5" w:rsidRPr="00044EFF">
        <w:t xml:space="preserve">refactor </w:t>
      </w:r>
      <w:r w:rsidR="006F2E66" w:rsidRPr="00044EFF">
        <w:t>solutions,</w:t>
      </w:r>
      <w:r w:rsidR="0D1B3CC5" w:rsidRPr="00044EFF">
        <w:t xml:space="preserve"> optimising them while also </w:t>
      </w:r>
      <w:r w:rsidR="2359E50F" w:rsidRPr="00044EFF">
        <w:t xml:space="preserve">experimenting with </w:t>
      </w:r>
      <w:r w:rsidR="79976347" w:rsidRPr="00044EFF">
        <w:t>alternative methods</w:t>
      </w:r>
      <w:r w:rsidR="006F2E66" w:rsidRPr="00044EFF">
        <w:t>.</w:t>
      </w:r>
      <w:r w:rsidR="79976347" w:rsidRPr="00044EFF">
        <w:t xml:space="preserve"> </w:t>
      </w:r>
      <w:r w:rsidR="006F2E66" w:rsidRPr="00044EFF">
        <w:t>T</w:t>
      </w:r>
      <w:r w:rsidR="79976347" w:rsidRPr="00044EFF">
        <w:t xml:space="preserve">his </w:t>
      </w:r>
      <w:r w:rsidR="2E788774" w:rsidRPr="00044EFF">
        <w:t xml:space="preserve">was </w:t>
      </w:r>
      <w:r w:rsidR="79976347" w:rsidRPr="00044EFF">
        <w:t>particularly important during feature development</w:t>
      </w:r>
      <w:r w:rsidR="3882BF92" w:rsidRPr="00044EFF">
        <w:t>,</w:t>
      </w:r>
      <w:r w:rsidR="79976347" w:rsidRPr="00044EFF">
        <w:t xml:space="preserve"> </w:t>
      </w:r>
      <w:r w:rsidR="3425CCC1" w:rsidRPr="00044EFF">
        <w:t>early prototyping phase</w:t>
      </w:r>
      <w:r w:rsidR="748BC550" w:rsidRPr="00044EFF">
        <w:t>s</w:t>
      </w:r>
      <w:r w:rsidR="68AFF79E" w:rsidRPr="00044EFF">
        <w:t xml:space="preserve">, and </w:t>
      </w:r>
      <w:r w:rsidR="6150D8B8" w:rsidRPr="00044EFF">
        <w:t>especially when</w:t>
      </w:r>
      <w:r w:rsidR="68AFF79E" w:rsidRPr="00044EFF">
        <w:t xml:space="preserve"> designing an optimal recommendation system</w:t>
      </w:r>
      <w:r w:rsidR="006F2E66" w:rsidRPr="00044EFF">
        <w:t>,</w:t>
      </w:r>
      <w:r w:rsidR="68AFF79E" w:rsidRPr="00044EFF">
        <w:t xml:space="preserve"> given all the available routes in doing so</w:t>
      </w:r>
      <w:r w:rsidR="31D7FBEC" w:rsidRPr="00044EFF">
        <w:t xml:space="preserve"> </w:t>
      </w:r>
      <w:r w:rsidR="0E0ED63F" w:rsidRPr="00044EFF">
        <w:t>for</w:t>
      </w:r>
      <w:r w:rsidR="31D7FBEC" w:rsidRPr="00044EFF">
        <w:t xml:space="preserve"> which many code branches were created to accommodate them.</w:t>
      </w:r>
    </w:p>
    <w:p w14:paraId="5582D5B0" w14:textId="10B4F41A" w:rsidR="07000F1C" w:rsidRPr="00044EFF" w:rsidRDefault="07000F1C" w:rsidP="4D2B44AC">
      <w:pPr>
        <w:pStyle w:val="Heading4"/>
      </w:pPr>
      <w:r w:rsidRPr="00044EFF">
        <w:t>Gradle</w:t>
      </w:r>
    </w:p>
    <w:p w14:paraId="4FC635D6" w14:textId="048973BA" w:rsidR="07000F1C" w:rsidRPr="00044EFF" w:rsidRDefault="07000F1C" w:rsidP="4D2B44AC">
      <w:r w:rsidRPr="00044EFF">
        <w:t xml:space="preserve">Gradle is </w:t>
      </w:r>
      <w:r w:rsidR="25DF89CE" w:rsidRPr="00044EFF">
        <w:t xml:space="preserve">the </w:t>
      </w:r>
      <w:r w:rsidR="09576B49" w:rsidRPr="00044EFF">
        <w:t>open-source</w:t>
      </w:r>
      <w:r w:rsidR="25DF89CE" w:rsidRPr="00044EFF">
        <w:t xml:space="preserve"> build system of choice for Java, </w:t>
      </w:r>
      <w:r w:rsidR="006F2E66" w:rsidRPr="00044EFF">
        <w:t>Android,</w:t>
      </w:r>
      <w:r w:rsidR="25DF89CE" w:rsidRPr="00044EFF">
        <w:t xml:space="preserve"> and Kotlin developers [32].</w:t>
      </w:r>
      <w:r w:rsidR="4D21094E" w:rsidRPr="00044EFF">
        <w:t xml:space="preserve"> In Plat-Imee, Gradle was used to manage the </w:t>
      </w:r>
      <w:r w:rsidR="006F2E66" w:rsidRPr="00044EFF">
        <w:t>backends’</w:t>
      </w:r>
      <w:r w:rsidR="4D21094E" w:rsidRPr="00044EFF">
        <w:t xml:space="preserve"> dependencies, automate the build process, and provide a structure for project testing; </w:t>
      </w:r>
      <w:r w:rsidR="485DAA8E" w:rsidRPr="00044EFF">
        <w:t xml:space="preserve">its </w:t>
      </w:r>
      <w:r w:rsidR="4D21094E" w:rsidRPr="00044EFF">
        <w:t>use streamlined development by simplifying the setup process and ensuring the backend could be consistently built into a runnable application.</w:t>
      </w:r>
    </w:p>
    <w:p w14:paraId="64D2F97C" w14:textId="242B53BB" w:rsidR="01E740D0" w:rsidRPr="00044EFF" w:rsidRDefault="01E740D0" w:rsidP="4D2B44AC">
      <w:pPr>
        <w:pStyle w:val="Heading4"/>
        <w:rPr>
          <w:szCs w:val="22"/>
        </w:rPr>
      </w:pPr>
      <w:r w:rsidRPr="00044EFF">
        <w:lastRenderedPageBreak/>
        <w:t>Spring Boot and Kotlin</w:t>
      </w:r>
    </w:p>
    <w:p w14:paraId="627FAD8D" w14:textId="2D862A4B" w:rsidR="01E740D0" w:rsidRPr="00044EFF" w:rsidRDefault="01E740D0" w:rsidP="4D2B44AC">
      <w:r w:rsidRPr="00044EFF">
        <w:t>Spring Boot is a</w:t>
      </w:r>
      <w:r w:rsidR="20A6BCA1" w:rsidRPr="00044EFF">
        <w:t xml:space="preserve">n open-source </w:t>
      </w:r>
      <w:r w:rsidR="4DD54298" w:rsidRPr="00044EFF">
        <w:t xml:space="preserve">Java framework that simplifies the development of </w:t>
      </w:r>
      <w:r w:rsidR="23AE2D82" w:rsidRPr="00044EFF">
        <w:t xml:space="preserve">backend servers and RESTful APIs by providing ready-to-use defaults, automatic </w:t>
      </w:r>
      <w:r w:rsidR="006F2E66" w:rsidRPr="00044EFF">
        <w:t>configuration,</w:t>
      </w:r>
      <w:r w:rsidR="23AE2D82" w:rsidRPr="00044EFF">
        <w:t xml:space="preserve"> and an </w:t>
      </w:r>
      <w:r w:rsidR="7F14FA0A" w:rsidRPr="00044EFF">
        <w:t>embedded</w:t>
      </w:r>
      <w:r w:rsidR="23AE2D82" w:rsidRPr="00044EFF">
        <w:t xml:space="preserve"> server for running applications without the concern of external setup [33]. Kotlin is a </w:t>
      </w:r>
      <w:r w:rsidR="6C4290B0" w:rsidRPr="00044EFF">
        <w:t>statically typed programming language created by JetBrains and designed to run on the Java Virtual Machine (JVM) with concise syntax and strong null-safet</w:t>
      </w:r>
      <w:r w:rsidR="0187AB19" w:rsidRPr="00044EFF">
        <w:t>y features</w:t>
      </w:r>
      <w:r w:rsidR="109CB4B3" w:rsidRPr="00044EFF">
        <w:t xml:space="preserve"> [34]</w:t>
      </w:r>
      <w:r w:rsidR="3D6FA45B" w:rsidRPr="00044EFF">
        <w:t>.</w:t>
      </w:r>
    </w:p>
    <w:p w14:paraId="03075D61" w14:textId="10592C45" w:rsidR="3D6FA45B" w:rsidRPr="00044EFF" w:rsidRDefault="3D6FA45B" w:rsidP="4D2B44AC">
      <w:r w:rsidRPr="00044EFF">
        <w:t xml:space="preserve">In Plat-Imee, the former was used to build the backend server, managing user accounts, anime information, user requests and forwarding recommendation requests. Kotlin was chosen for its reduced boilerplate </w:t>
      </w:r>
      <w:r w:rsidR="1105F329" w:rsidRPr="00044EFF">
        <w:t>code</w:t>
      </w:r>
      <w:r w:rsidR="006F2E66" w:rsidRPr="00044EFF">
        <w:t xml:space="preserve"> in comparison to Java</w:t>
      </w:r>
      <w:r w:rsidR="000629CD" w:rsidRPr="00044EFF">
        <w:t>, an older standard</w:t>
      </w:r>
      <w:r w:rsidR="006F2E66" w:rsidRPr="00044EFF">
        <w:t>,</w:t>
      </w:r>
      <w:r w:rsidR="1105F329" w:rsidRPr="00044EFF">
        <w:t xml:space="preserve"> making readability and maintainability more accessible and especially beneficial for a project </w:t>
      </w:r>
      <w:r w:rsidR="0B94A763" w:rsidRPr="00044EFF">
        <w:t>developed over an extended period</w:t>
      </w:r>
      <w:r w:rsidR="1105F329" w:rsidRPr="00044EFF">
        <w:t>.</w:t>
      </w:r>
    </w:p>
    <w:p w14:paraId="2C8B8011" w14:textId="583EFDCD" w:rsidR="06EAE5C1" w:rsidRPr="00044EFF" w:rsidRDefault="06EAE5C1" w:rsidP="4D2B44AC">
      <w:pPr>
        <w:pStyle w:val="Heading4"/>
      </w:pPr>
      <w:r w:rsidRPr="00044EFF">
        <w:t>FastAPI and PyTorch</w:t>
      </w:r>
    </w:p>
    <w:p w14:paraId="33DDA692" w14:textId="5719DA35" w:rsidR="3D702717" w:rsidRPr="00044EFF" w:rsidRDefault="3D702717" w:rsidP="4D2B44AC">
      <w:r w:rsidRPr="00044EFF">
        <w:t>FastAPI is a modern, high-performance web framework for building APIs with Python</w:t>
      </w:r>
      <w:r w:rsidR="000629CD" w:rsidRPr="00044EFF">
        <w:t xml:space="preserve"> -</w:t>
      </w:r>
      <w:r w:rsidRPr="00044EFF">
        <w:t xml:space="preserve"> </w:t>
      </w:r>
      <w:r w:rsidR="000629CD" w:rsidRPr="00044EFF">
        <w:t xml:space="preserve">it is </w:t>
      </w:r>
      <w:r w:rsidRPr="00044EFF">
        <w:t xml:space="preserve">based on standard Python type hints for data validation and </w:t>
      </w:r>
      <w:r w:rsidR="0052035F" w:rsidRPr="0052035F">
        <w:t xml:space="preserve">serialisation </w:t>
      </w:r>
      <w:r w:rsidRPr="00044EFF">
        <w:t>[35</w:t>
      </w:r>
      <w:r w:rsidR="7CE5276A" w:rsidRPr="00044EFF">
        <w:t xml:space="preserve">]. </w:t>
      </w:r>
      <w:r w:rsidR="3586CB0C" w:rsidRPr="00044EFF">
        <w:t>PyTorch is an open-source machine learning framework that accelerates the path from research</w:t>
      </w:r>
      <w:r w:rsidR="000629CD" w:rsidRPr="00044EFF">
        <w:t xml:space="preserve"> and</w:t>
      </w:r>
      <w:r w:rsidR="3586CB0C" w:rsidRPr="00044EFF">
        <w:t xml:space="preserve"> prototyping to production deployment [36].</w:t>
      </w:r>
    </w:p>
    <w:p w14:paraId="201545EA" w14:textId="75F0CBEB" w:rsidR="3586CB0C" w:rsidRPr="00044EFF" w:rsidRDefault="3586CB0C" w:rsidP="4D2B44AC">
      <w:r w:rsidRPr="00044EFF">
        <w:t>In Plat-Imee, FastAPI was used to implement the recommendation microservice</w:t>
      </w:r>
      <w:r w:rsidR="000629CD" w:rsidRPr="00044EFF">
        <w:t>;</w:t>
      </w:r>
      <w:r w:rsidRPr="00044EFF">
        <w:t xml:space="preserve"> </w:t>
      </w:r>
      <w:r w:rsidR="000629CD" w:rsidRPr="00044EFF">
        <w:t>it manages</w:t>
      </w:r>
      <w:r w:rsidRPr="00044EFF">
        <w:t xml:space="preserve"> incoming POST requests from the backend server and rout</w:t>
      </w:r>
      <w:r w:rsidR="000629CD" w:rsidRPr="00044EFF">
        <w:t>es</w:t>
      </w:r>
      <w:r w:rsidRPr="00044EFF">
        <w:t xml:space="preserve"> them to the machine learning model. PyTorch was used to build and serve the matrix factorisation model responsible for generating personalised anime recommendations based on user rating data.</w:t>
      </w:r>
    </w:p>
    <w:p w14:paraId="3A1ACBB1" w14:textId="513118D8" w:rsidR="52F6D4F4" w:rsidRPr="00044EFF" w:rsidRDefault="52F6D4F4" w:rsidP="4D2B44AC">
      <w:pPr>
        <w:pStyle w:val="Heading4"/>
      </w:pPr>
      <w:r w:rsidRPr="00044EFF">
        <w:t xml:space="preserve">React, HTML, </w:t>
      </w:r>
      <w:r w:rsidR="000629CD" w:rsidRPr="00044EFF">
        <w:t>CSS,</w:t>
      </w:r>
      <w:r w:rsidRPr="00044EFF">
        <w:t xml:space="preserve"> and JavaScript</w:t>
      </w:r>
    </w:p>
    <w:p w14:paraId="08325F05" w14:textId="0A874717" w:rsidR="0E998CDB" w:rsidRPr="00044EFF" w:rsidRDefault="0E998CDB" w:rsidP="4D2B44AC">
      <w:r w:rsidRPr="00044EFF">
        <w:t>React is an open-source JavaScript library developed by Facebook for building dynamic and responsive user interfaces</w:t>
      </w:r>
      <w:r w:rsidR="7EA62374" w:rsidRPr="00044EFF">
        <w:t xml:space="preserve"> [37]</w:t>
      </w:r>
      <w:r w:rsidRPr="00044EFF">
        <w:t>. HTML defines the structure of the web pages</w:t>
      </w:r>
      <w:r w:rsidR="000629CD" w:rsidRPr="00044EFF">
        <w:t xml:space="preserve"> while</w:t>
      </w:r>
      <w:r w:rsidR="30E80C67" w:rsidRPr="00044EFF">
        <w:t xml:space="preserve"> </w:t>
      </w:r>
      <w:r w:rsidRPr="00044EFF">
        <w:t xml:space="preserve">CSS controls the </w:t>
      </w:r>
      <w:r w:rsidR="227CAFB5" w:rsidRPr="00044EFF">
        <w:t>styling</w:t>
      </w:r>
      <w:r w:rsidR="58A3A2B6" w:rsidRPr="00044EFF">
        <w:t xml:space="preserve"> and layout</w:t>
      </w:r>
      <w:r w:rsidR="7EC53B11" w:rsidRPr="00044EFF">
        <w:t>, and JavaScript enables interactive client-side functionality</w:t>
      </w:r>
      <w:r w:rsidR="000629CD" w:rsidRPr="00044EFF">
        <w:t>.</w:t>
      </w:r>
    </w:p>
    <w:p w14:paraId="01A7DFD4" w14:textId="583F9724" w:rsidR="6836C8A2" w:rsidRPr="00044EFF" w:rsidRDefault="6836C8A2" w:rsidP="4D2B44AC">
      <w:r w:rsidRPr="00044EFF">
        <w:t xml:space="preserve">Together these components were used to forge the frontend, providing </w:t>
      </w:r>
      <w:r w:rsidR="56D91787" w:rsidRPr="00044EFF">
        <w:t xml:space="preserve">a </w:t>
      </w:r>
      <w:r w:rsidRPr="00044EFF">
        <w:t>dynamic and efficient interfac</w:t>
      </w:r>
      <w:r w:rsidR="3FFDA764" w:rsidRPr="00044EFF">
        <w:t>e</w:t>
      </w:r>
      <w:r w:rsidRPr="00044EFF">
        <w:t xml:space="preserve"> for user interactions such as browsing anime, rating shows and managing watchlists.</w:t>
      </w:r>
    </w:p>
    <w:p w14:paraId="5D5CEC2D" w14:textId="004EC3FC" w:rsidR="095F02E1" w:rsidRPr="00044EFF" w:rsidRDefault="095F02E1" w:rsidP="4D2B44AC">
      <w:pPr>
        <w:pStyle w:val="Heading4"/>
      </w:pPr>
      <w:r w:rsidRPr="00044EFF">
        <w:t>Jikan</w:t>
      </w:r>
    </w:p>
    <w:p w14:paraId="31A39C73" w14:textId="14F0F1DB" w:rsidR="50614D93" w:rsidRPr="00044EFF" w:rsidRDefault="50614D93" w:rsidP="4D2B44AC">
      <w:r w:rsidRPr="00044EFF">
        <w:t>Jikan is an open-source REST API that provides programmatic access to M</w:t>
      </w:r>
      <w:r w:rsidR="00347624">
        <w:t>ALs</w:t>
      </w:r>
      <w:r w:rsidR="00562B03" w:rsidRPr="00044EFF">
        <w:t xml:space="preserve"> </w:t>
      </w:r>
      <w:r w:rsidRPr="00044EFF">
        <w:t xml:space="preserve">data without the need for manual web scraping, enabling </w:t>
      </w:r>
      <w:r w:rsidR="000629CD" w:rsidRPr="00044EFF">
        <w:t xml:space="preserve">the </w:t>
      </w:r>
      <w:r w:rsidRPr="00044EFF">
        <w:t>retrieval of anime, manga, and user profile information [3</w:t>
      </w:r>
      <w:r w:rsidR="746F7109" w:rsidRPr="00044EFF">
        <w:t>8</w:t>
      </w:r>
      <w:r w:rsidRPr="00044EFF">
        <w:t>].</w:t>
      </w:r>
    </w:p>
    <w:p w14:paraId="466D340A" w14:textId="61CC2A87" w:rsidR="50614D93" w:rsidRPr="00044EFF" w:rsidRDefault="50614D93" w:rsidP="4D2B44AC">
      <w:r w:rsidRPr="00044EFF">
        <w:t>Integration with Jikan allowed the system to supplement the local anime database by retrieving additional metadata such as anime synopses, genres, and popularity statistics. This approach ensured more reliable and structured data access, avoiding the complexity and instability often associated with direct web scraping.</w:t>
      </w:r>
    </w:p>
    <w:p w14:paraId="0451D55F" w14:textId="0F61DA85" w:rsidR="454F9AF2" w:rsidRPr="00044EFF" w:rsidRDefault="454F9AF2" w:rsidP="4D2B44AC">
      <w:pPr>
        <w:pStyle w:val="Heading4"/>
      </w:pPr>
      <w:r w:rsidRPr="00044EFF">
        <w:t>PostgreSQL</w:t>
      </w:r>
    </w:p>
    <w:p w14:paraId="28E64529" w14:textId="3AE9C5EA" w:rsidR="454F9AF2" w:rsidRPr="00044EFF" w:rsidRDefault="454F9AF2" w:rsidP="4D2B44AC">
      <w:r w:rsidRPr="00044EFF">
        <w:t xml:space="preserve">PostgreSQL is a powerful, open-source relational database management system known for its reliability, extensibility, and </w:t>
      </w:r>
      <w:r w:rsidR="006B0933" w:rsidRPr="00044EFF">
        <w:t>dedicated support</w:t>
      </w:r>
      <w:r w:rsidRPr="00044EFF">
        <w:t xml:space="preserve"> for SQL standards [</w:t>
      </w:r>
      <w:r w:rsidR="07CB1439" w:rsidRPr="00044EFF">
        <w:t>39</w:t>
      </w:r>
      <w:r w:rsidRPr="00044EFF">
        <w:t>].</w:t>
      </w:r>
    </w:p>
    <w:p w14:paraId="3BB4B953" w14:textId="750144BE" w:rsidR="7F829876" w:rsidRPr="00044EFF" w:rsidRDefault="7F829876" w:rsidP="4D2B44AC">
      <w:r w:rsidRPr="00044EFF">
        <w:t xml:space="preserve">To manage persistent data for Plat-Imee – PostgreSQL was used to store user profiles, anime metadata, user ratings and watchlists. The anime table in the database </w:t>
      </w:r>
      <w:r w:rsidR="006B0933" w:rsidRPr="00044EFF">
        <w:t>is</w:t>
      </w:r>
      <w:r w:rsidRPr="00044EFF">
        <w:t xml:space="preserve"> initially populated by seeding information f</w:t>
      </w:r>
      <w:r w:rsidR="61F58EB4" w:rsidRPr="00044EFF">
        <w:t>rom the anime.csv dataset sourced from Kaggle [40]</w:t>
      </w:r>
      <w:r w:rsidR="60A9C9C2" w:rsidRPr="00044EFF">
        <w:t>,</w:t>
      </w:r>
      <w:r w:rsidR="61F58EB4" w:rsidRPr="00044EFF">
        <w:t xml:space="preserve"> providing a base set of anime entries without relying on re</w:t>
      </w:r>
      <w:r w:rsidR="105BC0F8" w:rsidRPr="00044EFF">
        <w:t xml:space="preserve">al-time API calls. Over time, as new anime </w:t>
      </w:r>
      <w:r w:rsidR="78B02FB7" w:rsidRPr="00044EFF">
        <w:t xml:space="preserve">titles </w:t>
      </w:r>
      <w:r w:rsidR="105BC0F8" w:rsidRPr="00044EFF">
        <w:t>exceeding the release data of this dataset are encountered, the database</w:t>
      </w:r>
      <w:r w:rsidR="0B97BF2B" w:rsidRPr="00044EFF">
        <w:t xml:space="preserve"> </w:t>
      </w:r>
      <w:r w:rsidR="006B0933" w:rsidRPr="00044EFF">
        <w:t>is</w:t>
      </w:r>
      <w:r w:rsidR="0B97BF2B" w:rsidRPr="00044EFF">
        <w:t xml:space="preserve"> updated to minimise repeated requests to the Jikan API to ensure both performance and data consistency across the system</w:t>
      </w:r>
      <w:r w:rsidR="4BBFF9A9" w:rsidRPr="00044EFF">
        <w:t xml:space="preserve"> [41</w:t>
      </w:r>
      <w:r w:rsidR="00F35B34" w:rsidRPr="00044EFF">
        <w:t xml:space="preserve">, </w:t>
      </w:r>
      <w:r w:rsidR="4BBFF9A9" w:rsidRPr="00044EFF">
        <w:t>42]</w:t>
      </w:r>
      <w:r w:rsidR="0B97BF2B" w:rsidRPr="00044EFF">
        <w:t>.</w:t>
      </w:r>
    </w:p>
    <w:p w14:paraId="60A665D8" w14:textId="25D92E28" w:rsidR="54C8B57E" w:rsidRPr="00044EFF" w:rsidRDefault="54C8B57E" w:rsidP="4D2B44AC">
      <w:r w:rsidRPr="00044EFF">
        <w:t>While the</w:t>
      </w:r>
      <w:r w:rsidR="19D26035" w:rsidRPr="00044EFF">
        <w:t xml:space="preserve"> official </w:t>
      </w:r>
      <w:r w:rsidRPr="00044EFF">
        <w:t>MyAnimeList</w:t>
      </w:r>
      <w:r w:rsidR="00562B03" w:rsidRPr="00044EFF">
        <w:t>.net</w:t>
      </w:r>
      <w:r w:rsidRPr="00044EFF">
        <w:t xml:space="preserve"> API</w:t>
      </w:r>
      <w:r w:rsidR="6B0D796C" w:rsidRPr="00044EFF">
        <w:t xml:space="preserve"> exists</w:t>
      </w:r>
      <w:r w:rsidRPr="00044EFF">
        <w:t xml:space="preserve">, Jikan </w:t>
      </w:r>
      <w:r w:rsidR="45C2A6DA" w:rsidRPr="00044EFF">
        <w:t xml:space="preserve">was </w:t>
      </w:r>
      <w:r w:rsidR="006B0933" w:rsidRPr="00044EFF">
        <w:t>selected</w:t>
      </w:r>
      <w:r w:rsidR="45C2A6DA" w:rsidRPr="00044EFF">
        <w:t xml:space="preserve"> because it predates MAL’s public API release</w:t>
      </w:r>
      <w:r w:rsidR="006B0933" w:rsidRPr="00044EFF">
        <w:t>,</w:t>
      </w:r>
      <w:r w:rsidR="45C2A6DA" w:rsidRPr="00044EFF">
        <w:t xml:space="preserve"> and with that, benefits from a larger community of support</w:t>
      </w:r>
      <w:r w:rsidR="4845F220" w:rsidRPr="00044EFF">
        <w:t xml:space="preserve">. To add, using Jikan allowed </w:t>
      </w:r>
      <w:r w:rsidR="4845F220" w:rsidRPr="00044EFF">
        <w:lastRenderedPageBreak/>
        <w:t>the system to circumvent MAL’s authentication requirements thus simplifying integration and speeding up development.</w:t>
      </w:r>
    </w:p>
    <w:p w14:paraId="7A1EB668" w14:textId="4B1530A3" w:rsidR="72D1BB89" w:rsidRPr="00044EFF" w:rsidRDefault="0019452A" w:rsidP="2C3F214D">
      <w:pPr>
        <w:pStyle w:val="Heading3"/>
      </w:pPr>
      <w:r>
        <w:t xml:space="preserve">  </w:t>
      </w:r>
      <w:r w:rsidR="72D1BB89" w:rsidRPr="00044EFF">
        <w:t>Static System Model</w:t>
      </w:r>
    </w:p>
    <w:p w14:paraId="248A6BF2" w14:textId="5B01FC6F" w:rsidR="72D1BB89" w:rsidRPr="00044EFF" w:rsidRDefault="72D1BB89" w:rsidP="2C3F214D">
      <w:r w:rsidRPr="00044EFF">
        <w:t xml:space="preserve">The static model of Plat-Imee </w:t>
      </w:r>
      <w:r w:rsidR="389587B0" w:rsidRPr="00044EFF">
        <w:t>is illustrated</w:t>
      </w:r>
      <w:r w:rsidRPr="00044EFF">
        <w:t xml:space="preserve"> in Figure </w:t>
      </w:r>
      <w:r w:rsidR="48418149" w:rsidRPr="00044EFF">
        <w:t>4.1</w:t>
      </w:r>
      <w:r w:rsidRPr="00044EFF">
        <w:t xml:space="preserve">. This diagram summarises the major system </w:t>
      </w:r>
      <w:r w:rsidR="0820E362" w:rsidRPr="00044EFF">
        <w:t>components</w:t>
      </w:r>
      <w:r w:rsidRPr="00044EFF">
        <w:t xml:space="preserve"> and their relationships within the client-server architecture. As the system structure was </w:t>
      </w:r>
      <w:r w:rsidR="0EAD1716" w:rsidRPr="00044EFF">
        <w:t>described</w:t>
      </w:r>
      <w:r w:rsidRPr="00044EFF">
        <w:t xml:space="preserve"> earlier in Section 4.1.1</w:t>
      </w:r>
      <w:r w:rsidR="30EC7F2F" w:rsidRPr="00044EFF">
        <w:t>, this figure visually reinforces the modular design of the frontend, backend, microservice, database and external services at play.</w:t>
      </w:r>
    </w:p>
    <w:p w14:paraId="1ABE63DF" w14:textId="670EA5DA" w:rsidR="006B0933" w:rsidRPr="00044EFF" w:rsidRDefault="7DF50B9A" w:rsidP="006B0933">
      <w:pPr>
        <w:jc w:val="center"/>
      </w:pPr>
      <w:r w:rsidRPr="00044EFF">
        <w:rPr>
          <w:noProof/>
        </w:rPr>
        <w:drawing>
          <wp:inline distT="0" distB="0" distL="0" distR="0" wp14:anchorId="1AF2CB8C" wp14:editId="12C17FCA">
            <wp:extent cx="5400675" cy="3543300"/>
            <wp:effectExtent l="0" t="0" r="0" b="0"/>
            <wp:docPr id="614369902" name="Picture 61436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675" cy="3543300"/>
                    </a:xfrm>
                    <a:prstGeom prst="rect">
                      <a:avLst/>
                    </a:prstGeom>
                  </pic:spPr>
                </pic:pic>
              </a:graphicData>
            </a:graphic>
          </wp:inline>
        </w:drawing>
      </w:r>
    </w:p>
    <w:p w14:paraId="2839DA19" w14:textId="17CC7C04" w:rsidR="00E87C93" w:rsidRPr="00044EFF" w:rsidRDefault="0E93595E" w:rsidP="006B0933">
      <w:pPr>
        <w:jc w:val="center"/>
      </w:pPr>
      <w:r w:rsidRPr="00044EFF">
        <w:t xml:space="preserve">Figure </w:t>
      </w:r>
      <w:r w:rsidR="6B63092F" w:rsidRPr="00044EFF">
        <w:t>4.1</w:t>
      </w:r>
      <w:r w:rsidRPr="00044EFF">
        <w:t xml:space="preserve">: Static </w:t>
      </w:r>
      <w:r w:rsidR="71234BC5" w:rsidRPr="00044EFF">
        <w:t>S</w:t>
      </w:r>
      <w:r w:rsidRPr="00044EFF">
        <w:t>ystem Model of Plat-Imee</w:t>
      </w:r>
    </w:p>
    <w:p w14:paraId="5A718758" w14:textId="4A4A7659" w:rsidR="00E87C93" w:rsidRPr="00044EFF" w:rsidRDefault="00E87C93" w:rsidP="2C3F214D">
      <w:r w:rsidRPr="00044EFF">
        <w:t>The primary components of the system are:</w:t>
      </w:r>
    </w:p>
    <w:p w14:paraId="755C6864" w14:textId="165CC9FC" w:rsidR="00E87C93" w:rsidRPr="00044EFF" w:rsidRDefault="00E87C93" w:rsidP="2C3F214D">
      <w:pPr>
        <w:pStyle w:val="ListParagraph"/>
        <w:numPr>
          <w:ilvl w:val="0"/>
          <w:numId w:val="22"/>
        </w:numPr>
        <w:rPr>
          <w:szCs w:val="22"/>
        </w:rPr>
      </w:pPr>
      <w:r w:rsidRPr="00044EFF">
        <w:rPr>
          <w:szCs w:val="22"/>
        </w:rPr>
        <w:t>Frontend (React, HTML, CSS, JavaScript): Manages user interactions and communicates with the backend.</w:t>
      </w:r>
    </w:p>
    <w:p w14:paraId="3BCC16E3" w14:textId="12F939AF" w:rsidR="00E87C93" w:rsidRPr="00044EFF" w:rsidRDefault="00E87C93" w:rsidP="2C3F214D">
      <w:pPr>
        <w:pStyle w:val="ListParagraph"/>
        <w:numPr>
          <w:ilvl w:val="0"/>
          <w:numId w:val="22"/>
        </w:numPr>
        <w:rPr>
          <w:szCs w:val="22"/>
        </w:rPr>
      </w:pPr>
      <w:r w:rsidRPr="00044EFF">
        <w:rPr>
          <w:szCs w:val="22"/>
        </w:rPr>
        <w:t xml:space="preserve">Backend Server (Spring Boot, Kotlin): Processes client requests, </w:t>
      </w:r>
      <w:r w:rsidR="006B0933" w:rsidRPr="00044EFF">
        <w:rPr>
          <w:szCs w:val="22"/>
        </w:rPr>
        <w:t>manages</w:t>
      </w:r>
      <w:r w:rsidRPr="00044EFF">
        <w:rPr>
          <w:szCs w:val="22"/>
        </w:rPr>
        <w:t xml:space="preserve"> database interactions, and coordinates recommendation generation.</w:t>
      </w:r>
    </w:p>
    <w:p w14:paraId="2BFDD97B" w14:textId="43246A47" w:rsidR="00E87C93" w:rsidRPr="00044EFF" w:rsidRDefault="00E87C93" w:rsidP="2C3F214D">
      <w:pPr>
        <w:pStyle w:val="ListParagraph"/>
        <w:numPr>
          <w:ilvl w:val="0"/>
          <w:numId w:val="22"/>
        </w:numPr>
        <w:rPr>
          <w:szCs w:val="22"/>
        </w:rPr>
      </w:pPr>
      <w:r w:rsidRPr="00044EFF">
        <w:rPr>
          <w:szCs w:val="22"/>
        </w:rPr>
        <w:t>Recommendation Microservice (FastAPI, PyTorch): Processes user rating data to generate personalised anime recommendations.</w:t>
      </w:r>
    </w:p>
    <w:p w14:paraId="6A9D1D08" w14:textId="77CE174A" w:rsidR="00E87C93" w:rsidRPr="00044EFF" w:rsidRDefault="00E87C93" w:rsidP="2C3F214D">
      <w:pPr>
        <w:pStyle w:val="ListParagraph"/>
        <w:numPr>
          <w:ilvl w:val="0"/>
          <w:numId w:val="22"/>
        </w:numPr>
        <w:rPr>
          <w:szCs w:val="22"/>
        </w:rPr>
      </w:pPr>
      <w:r w:rsidRPr="00044EFF">
        <w:rPr>
          <w:szCs w:val="22"/>
        </w:rPr>
        <w:t>Relational Database (PostgreSQL): Stores persistent user, anime, rating, and watchlist data.</w:t>
      </w:r>
    </w:p>
    <w:p w14:paraId="7FC1BDDD" w14:textId="7DA621F6" w:rsidR="00E87C93" w:rsidRPr="00044EFF" w:rsidRDefault="00E87C93" w:rsidP="2C3F214D">
      <w:pPr>
        <w:pStyle w:val="ListParagraph"/>
        <w:numPr>
          <w:ilvl w:val="0"/>
          <w:numId w:val="22"/>
        </w:numPr>
        <w:rPr>
          <w:szCs w:val="22"/>
        </w:rPr>
      </w:pPr>
      <w:r w:rsidRPr="00044EFF">
        <w:rPr>
          <w:szCs w:val="22"/>
        </w:rPr>
        <w:t>External Service (Jikan API): Provides supplementary anime metadata to the system.</w:t>
      </w:r>
    </w:p>
    <w:p w14:paraId="639CFF51" w14:textId="34EEF978" w:rsidR="2789E78B" w:rsidRPr="00044EFF" w:rsidRDefault="0019452A" w:rsidP="2C3F214D">
      <w:pPr>
        <w:pStyle w:val="Heading3"/>
        <w:rPr>
          <w:szCs w:val="22"/>
        </w:rPr>
      </w:pPr>
      <w:r>
        <w:t xml:space="preserve">  </w:t>
      </w:r>
      <w:r w:rsidR="2789E78B" w:rsidRPr="00044EFF">
        <w:t>Dynamic models</w:t>
      </w:r>
    </w:p>
    <w:p w14:paraId="42FD671A" w14:textId="4313EA83" w:rsidR="396493F3" w:rsidRPr="00044EFF" w:rsidRDefault="396493F3" w:rsidP="2C3F214D">
      <w:r w:rsidRPr="00044EFF">
        <w:t xml:space="preserve">This section details the dynamic behaviour of Plat-Imee, showing how the system components interact in response to user actions. </w:t>
      </w:r>
      <w:r w:rsidR="7936BE54" w:rsidRPr="00044EFF">
        <w:t>Here, s</w:t>
      </w:r>
      <w:r w:rsidRPr="00044EFF">
        <w:t>equence diagrams illustrate three key flows</w:t>
      </w:r>
      <w:r w:rsidR="1628466C" w:rsidRPr="00044EFF">
        <w:t xml:space="preserve"> as a precursor to exploring the low-level design</w:t>
      </w:r>
      <w:r w:rsidR="748F45D8" w:rsidRPr="00044EFF">
        <w:t>.</w:t>
      </w:r>
      <w:r w:rsidRPr="00044EFF">
        <w:t xml:space="preserve"> </w:t>
      </w:r>
      <w:r w:rsidR="13422A91" w:rsidRPr="00044EFF">
        <w:t>They are as follows: f</w:t>
      </w:r>
      <w:r w:rsidR="3F308D89" w:rsidRPr="00044EFF">
        <w:t>orming a</w:t>
      </w:r>
      <w:r w:rsidR="588F5F7E" w:rsidRPr="00044EFF">
        <w:t xml:space="preserve"> </w:t>
      </w:r>
      <w:r w:rsidR="3F308D89" w:rsidRPr="00044EFF">
        <w:t>watchlist and requesting recommendations, anime search and viewing, and user login authentication</w:t>
      </w:r>
      <w:r w:rsidR="584B975F" w:rsidRPr="00044EFF">
        <w:t>.</w:t>
      </w:r>
    </w:p>
    <w:p w14:paraId="50923DEB" w14:textId="6BC5E102" w:rsidR="584B975F" w:rsidRPr="00044EFF" w:rsidRDefault="584B975F" w:rsidP="2C3F214D">
      <w:r w:rsidRPr="00044EFF">
        <w:t>These flows were chosen because</w:t>
      </w:r>
      <w:r w:rsidR="48E9F53E" w:rsidRPr="00044EFF">
        <w:t xml:space="preserve"> they represent the core functional pathways that define the user experience withing the system – each flow highlights important dynamic interactions across the front-end, back-end server, database</w:t>
      </w:r>
      <w:r w:rsidR="7EC74317" w:rsidRPr="00044EFF">
        <w:t>, microservices, and external APIs, capturing not just static architecture but real-time processes that enable personalised recommendations, efficient anime discovery and secure access control.</w:t>
      </w:r>
    </w:p>
    <w:p w14:paraId="5C3ACEDA" w14:textId="613F8F8A" w:rsidR="615E00D0" w:rsidRPr="00044EFF" w:rsidRDefault="615E00D0" w:rsidP="6255C0C3">
      <w:pPr>
        <w:pStyle w:val="Heading4"/>
      </w:pPr>
      <w:r w:rsidRPr="00044EFF">
        <w:lastRenderedPageBreak/>
        <w:t>Watchlist Formation and Recommendation Request</w:t>
      </w:r>
    </w:p>
    <w:p w14:paraId="0E95928E" w14:textId="2EB6078B" w:rsidR="015EBDD5" w:rsidRDefault="015EBDD5" w:rsidP="2C3F214D">
      <w:pPr>
        <w:spacing w:line="259" w:lineRule="auto"/>
      </w:pPr>
      <w:r w:rsidRPr="00044EFF">
        <w:t>Figure</w:t>
      </w:r>
      <w:r w:rsidR="27987518" w:rsidRPr="00044EFF">
        <w:t xml:space="preserve"> </w:t>
      </w:r>
      <w:r w:rsidR="006B0933" w:rsidRPr="00044EFF">
        <w:t>4.2</w:t>
      </w:r>
      <w:r w:rsidRPr="00044EFF">
        <w:t xml:space="preserve"> details the interactions involved when a user adds an anime to their watchlist, submits a rating, and requests recommendations. When adding an anime, the front-end sends the user’s ID and the selected anime’s MyAnimeList</w:t>
      </w:r>
      <w:r w:rsidR="00562B03" w:rsidRPr="00044EFF">
        <w:t>.net</w:t>
      </w:r>
      <w:r w:rsidRPr="00044EFF">
        <w:t xml:space="preserve"> ID (malId) to the back-end server. The backend checks whether the anime already exists in the local PostgreSQL database. If the anime is missing, the backend fetches the full metadata - including title, number of episodes, type, and genres - from the Jikan API before inserting it into the database. Upon submitting a rating, the backend updates the associated UserAnime record with the rating value. Finally, when a recommendation request is made, the backend compiles the user's </w:t>
      </w:r>
      <w:r w:rsidR="00C821BF" w:rsidRPr="00044EFF">
        <w:t>user-anime entries that makes up their watchlist</w:t>
      </w:r>
      <w:r w:rsidRPr="00044EFF">
        <w:t>, sends it to the recommendation microservice, and returns a ranked list of anime IDs based on the personalised model output.</w:t>
      </w:r>
      <w:r w:rsidR="4434634C" w:rsidRPr="00044EFF">
        <w:t xml:space="preserve"> To note, the anime I</w:t>
      </w:r>
      <w:r w:rsidR="00C821BF" w:rsidRPr="00044EFF">
        <w:t>D</w:t>
      </w:r>
      <w:r w:rsidR="4434634C" w:rsidRPr="00044EFF">
        <w:t xml:space="preserve"> </w:t>
      </w:r>
      <w:r w:rsidR="6FB7ABB5" w:rsidRPr="00044EFF">
        <w:t>used throughout the system is the malId</w:t>
      </w:r>
      <w:r w:rsidR="00C821BF" w:rsidRPr="00044EFF">
        <w:t xml:space="preserve"> - the</w:t>
      </w:r>
      <w:r w:rsidR="6FB7ABB5" w:rsidRPr="00044EFF">
        <w:t xml:space="preserve"> standard from </w:t>
      </w:r>
      <w:r w:rsidR="42F595C1" w:rsidRPr="00044EFF">
        <w:t>MyAnimeList.net.</w:t>
      </w:r>
      <w:r w:rsidR="4434634C" w:rsidRPr="00044EFF">
        <w:t xml:space="preserve"> Additionally, </w:t>
      </w:r>
      <w:r w:rsidR="4D38C44C" w:rsidRPr="00044EFF">
        <w:t>user-anime entries without a given rating use 7/10 as a stand in for recommendation requests</w:t>
      </w:r>
      <w:r w:rsidR="6A029335" w:rsidRPr="00044EFF">
        <w:t xml:space="preserve"> – this shows a basic </w:t>
      </w:r>
      <w:r w:rsidR="52EBDF1F" w:rsidRPr="00044EFF">
        <w:t>positive preference.</w:t>
      </w:r>
    </w:p>
    <w:p w14:paraId="79BB491D" w14:textId="77777777" w:rsidR="001663A7" w:rsidRDefault="001663A7" w:rsidP="2C3F214D">
      <w:pPr>
        <w:spacing w:line="259" w:lineRule="auto"/>
      </w:pPr>
    </w:p>
    <w:p w14:paraId="54D05DE3" w14:textId="77777777" w:rsidR="001663A7" w:rsidRDefault="001663A7" w:rsidP="2C3F214D">
      <w:pPr>
        <w:spacing w:line="259" w:lineRule="auto"/>
      </w:pPr>
    </w:p>
    <w:p w14:paraId="40F03A84" w14:textId="77777777" w:rsidR="001663A7" w:rsidRPr="00044EFF" w:rsidRDefault="001663A7" w:rsidP="2C3F214D">
      <w:pPr>
        <w:spacing w:line="259" w:lineRule="auto"/>
      </w:pPr>
    </w:p>
    <w:p w14:paraId="3E7FB838" w14:textId="77777777" w:rsidR="006B0933" w:rsidRPr="00044EFF" w:rsidRDefault="46408EF4" w:rsidP="006B0933">
      <w:pPr>
        <w:jc w:val="center"/>
      </w:pPr>
      <w:r w:rsidRPr="00044EFF">
        <w:rPr>
          <w:noProof/>
        </w:rPr>
        <w:lastRenderedPageBreak/>
        <w:drawing>
          <wp:inline distT="0" distB="0" distL="0" distR="0" wp14:anchorId="7C3194BC" wp14:editId="24CCB46B">
            <wp:extent cx="8574988" cy="5565424"/>
            <wp:effectExtent l="0" t="317" r="0" b="0"/>
            <wp:docPr id="1271062269" name="Picture 127106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8653155" cy="5616157"/>
                    </a:xfrm>
                    <a:prstGeom prst="rect">
                      <a:avLst/>
                    </a:prstGeom>
                  </pic:spPr>
                </pic:pic>
              </a:graphicData>
            </a:graphic>
          </wp:inline>
        </w:drawing>
      </w:r>
    </w:p>
    <w:p w14:paraId="18A5DC1E" w14:textId="2A454549" w:rsidR="2C3F214D" w:rsidRPr="00044EFF" w:rsidRDefault="46408EF4" w:rsidP="006B0933">
      <w:pPr>
        <w:jc w:val="center"/>
      </w:pPr>
      <w:r w:rsidRPr="00044EFF">
        <w:t xml:space="preserve">Figure </w:t>
      </w:r>
      <w:r w:rsidR="1588694A" w:rsidRPr="00044EFF">
        <w:t>4.2</w:t>
      </w:r>
      <w:r w:rsidRPr="00044EFF">
        <w:t>: Sequence diagram showing the flow of anime addition to a user's watchlist, rating submission, and recommendation generation using the personalised matrix factorisation model in Plat-Imee.</w:t>
      </w:r>
    </w:p>
    <w:p w14:paraId="46974EC5" w14:textId="018659EB" w:rsidR="704E29FA" w:rsidRPr="00044EFF" w:rsidRDefault="704E29FA" w:rsidP="6255C0C3">
      <w:pPr>
        <w:pStyle w:val="Heading4"/>
      </w:pPr>
      <w:r w:rsidRPr="00044EFF">
        <w:lastRenderedPageBreak/>
        <w:t>Anime Search and Detail Retrieval</w:t>
      </w:r>
    </w:p>
    <w:p w14:paraId="4D9802F9" w14:textId="64A47D07" w:rsidR="7A0B83D2" w:rsidRPr="00044EFF" w:rsidRDefault="7A0B83D2" w:rsidP="6255C0C3">
      <w:pPr>
        <w:spacing w:line="259" w:lineRule="auto"/>
      </w:pPr>
      <w:r w:rsidRPr="00044EFF">
        <w:t xml:space="preserve">Figure </w:t>
      </w:r>
      <w:r w:rsidR="64051A59" w:rsidRPr="00044EFF">
        <w:t>4.3</w:t>
      </w:r>
      <w:r w:rsidRPr="00044EFF">
        <w:t xml:space="preserve"> illustrates the process of searching for anime and then </w:t>
      </w:r>
      <w:r w:rsidR="00C821BF" w:rsidRPr="00044EFF">
        <w:t>accessing</w:t>
      </w:r>
      <w:r w:rsidRPr="00044EFF">
        <w:t xml:space="preserve"> detailed information</w:t>
      </w:r>
      <w:r w:rsidR="00C821BF" w:rsidRPr="00044EFF">
        <w:t xml:space="preserve"> on it</w:t>
      </w:r>
      <w:r w:rsidRPr="00044EFF">
        <w:t xml:space="preserve">. When a user accesses anime lists such as trending, upcoming, or seasonal categories—or performs a keyword-based search—the frontend communicates directly with the Jikan API to retrieve summary-level anime data. </w:t>
      </w:r>
      <w:r w:rsidR="00080326" w:rsidRPr="00044EFF">
        <w:t>Should a</w:t>
      </w:r>
      <w:r w:rsidR="18D1BE77" w:rsidRPr="00044EFF">
        <w:t xml:space="preserve"> </w:t>
      </w:r>
      <w:r w:rsidR="00080326" w:rsidRPr="00044EFF">
        <w:t>user then</w:t>
      </w:r>
      <w:r w:rsidRPr="00044EFF">
        <w:t xml:space="preserve"> click on a specific anime to view its full details, the frontend first checks a temporary in-session cache to avoid duplicate backend requests. If the anime is not cached, the frontend sends a request to the backend, which then checks if the anime exists in the local PostgreSQL database. If it does not, the backend fetches the complete metadata from the Jikan API, stores it locally, and returns the result to the frontend for display</w:t>
      </w:r>
      <w:r w:rsidR="70EB7189" w:rsidRPr="00044EFF">
        <w:t>, while also storing a local copy of the data</w:t>
      </w:r>
      <w:r w:rsidRPr="00044EFF">
        <w:t>.</w:t>
      </w:r>
    </w:p>
    <w:p w14:paraId="3DBBC348" w14:textId="4A31D151" w:rsidR="12BD4930" w:rsidRDefault="12BD4930" w:rsidP="6255C0C3">
      <w:pPr>
        <w:spacing w:line="259" w:lineRule="auto"/>
      </w:pPr>
      <w:r w:rsidRPr="00044EFF">
        <w:t xml:space="preserve">While the backend maintains a local copy of anime metadata to gradually build a persistent catalogue, the frontend still directly queries the Jikan API </w:t>
      </w:r>
      <w:r w:rsidR="00080326" w:rsidRPr="00044EFF">
        <w:t>in pursuit of</w:t>
      </w:r>
      <w:r w:rsidRPr="00044EFF">
        <w:t xml:space="preserve"> richer anime details such as images, trailers, and extended descriptions.</w:t>
      </w:r>
      <w:r w:rsidR="00080326" w:rsidRPr="00044EFF">
        <w:t xml:space="preserve"> </w:t>
      </w:r>
      <w:r w:rsidRPr="00044EFF">
        <w:t xml:space="preserve">Although this introduces some redundant external calls, maintaining a local database provides multiple advantages: it ensures data consistency for user watchlists, reduces the system's immediate dependency on the Jikan API, </w:t>
      </w:r>
      <w:r w:rsidR="00080326" w:rsidRPr="00044EFF">
        <w:t>helps this project stay within Jikan’s usage limits,</w:t>
      </w:r>
      <w:r w:rsidRPr="00044EFF">
        <w:t xml:space="preserve"> </w:t>
      </w:r>
      <w:r w:rsidR="006E4791" w:rsidRPr="00044EFF">
        <w:t>provides us with greater control over what data is exposed to its users, and opens the potential for greater filtering/ batch queries unavailable on Jikan</w:t>
      </w:r>
      <w:r w:rsidR="00852646" w:rsidRPr="00044EFF">
        <w:t xml:space="preserve"> such as, to provide an example, retrieving all anime released in Spring 2021 with a rating greater than 8</w:t>
      </w:r>
      <w:r w:rsidR="006E4791" w:rsidRPr="00044EFF">
        <w:t>.</w:t>
      </w:r>
    </w:p>
    <w:p w14:paraId="0BD5F393" w14:textId="77777777" w:rsidR="001663A7" w:rsidRDefault="001663A7" w:rsidP="6255C0C3">
      <w:pPr>
        <w:spacing w:line="259" w:lineRule="auto"/>
      </w:pPr>
    </w:p>
    <w:p w14:paraId="2AE1E561" w14:textId="77777777" w:rsidR="001663A7" w:rsidRPr="00044EFF" w:rsidRDefault="001663A7" w:rsidP="6255C0C3">
      <w:pPr>
        <w:spacing w:line="259" w:lineRule="auto"/>
      </w:pPr>
    </w:p>
    <w:p w14:paraId="06999F30" w14:textId="77777777" w:rsidR="00852646" w:rsidRPr="00044EFF" w:rsidRDefault="22E07CD5" w:rsidP="00852646">
      <w:pPr>
        <w:spacing w:line="259" w:lineRule="auto"/>
        <w:jc w:val="center"/>
      </w:pPr>
      <w:r w:rsidRPr="00044EFF">
        <w:rPr>
          <w:noProof/>
        </w:rPr>
        <w:lastRenderedPageBreak/>
        <w:drawing>
          <wp:inline distT="0" distB="0" distL="0" distR="0" wp14:anchorId="0F828A4A" wp14:editId="0B5400AF">
            <wp:extent cx="8733327" cy="6222689"/>
            <wp:effectExtent l="0" t="1905" r="8890" b="8890"/>
            <wp:docPr id="1880160512" name="Picture 188016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8776774" cy="6253646"/>
                    </a:xfrm>
                    <a:prstGeom prst="rect">
                      <a:avLst/>
                    </a:prstGeom>
                  </pic:spPr>
                </pic:pic>
              </a:graphicData>
            </a:graphic>
          </wp:inline>
        </w:drawing>
      </w:r>
    </w:p>
    <w:p w14:paraId="20311820" w14:textId="318ABE00" w:rsidR="22E07CD5" w:rsidRPr="00044EFF" w:rsidRDefault="22E07CD5" w:rsidP="00852646">
      <w:pPr>
        <w:spacing w:line="259" w:lineRule="auto"/>
        <w:jc w:val="center"/>
      </w:pPr>
      <w:r w:rsidRPr="00044EFF">
        <w:t xml:space="preserve">Figure </w:t>
      </w:r>
      <w:r w:rsidR="089CFA71" w:rsidRPr="00044EFF">
        <w:t>4.3</w:t>
      </w:r>
      <w:r w:rsidRPr="00044EFF">
        <w:t xml:space="preserve">: Sequence diagram showing how Plat-Imee handles browsing or searching for anime and retrieving full anime details, including fallback </w:t>
      </w:r>
      <w:r w:rsidR="00852646" w:rsidRPr="00044EFF">
        <w:t>fetching,</w:t>
      </w:r>
      <w:r w:rsidRPr="00044EFF">
        <w:t xml:space="preserve"> and caching behaviour.</w:t>
      </w:r>
    </w:p>
    <w:p w14:paraId="49433C50" w14:textId="48B790DB" w:rsidR="5C738019" w:rsidRPr="00044EFF" w:rsidRDefault="5C738019" w:rsidP="6255C0C3">
      <w:pPr>
        <w:pStyle w:val="Heading4"/>
      </w:pPr>
      <w:r w:rsidRPr="00044EFF">
        <w:lastRenderedPageBreak/>
        <w:t>User Login and JWT Authentication</w:t>
      </w:r>
    </w:p>
    <w:p w14:paraId="3F00026F" w14:textId="6F519EA0" w:rsidR="0EB5233B" w:rsidRPr="00044EFF" w:rsidRDefault="0EB5233B" w:rsidP="6255C0C3">
      <w:pPr>
        <w:spacing w:line="259" w:lineRule="auto"/>
      </w:pPr>
      <w:r w:rsidRPr="00044EFF">
        <w:t xml:space="preserve">Figure </w:t>
      </w:r>
      <w:r w:rsidR="0CD64932" w:rsidRPr="00044EFF">
        <w:t>4.4</w:t>
      </w:r>
      <w:r w:rsidRPr="00044EFF">
        <w:t xml:space="preserve"> illustrates the user authentication process in Plat-Imee. When a user submits their login credentials via the frontend, the backend server verifies the</w:t>
      </w:r>
      <w:r w:rsidR="00852646" w:rsidRPr="00044EFF">
        <w:t>m</w:t>
      </w:r>
      <w:r w:rsidRPr="00044EFF">
        <w:t xml:space="preserve"> by querying the PostgreSQL database for the corresponding user </w:t>
      </w:r>
      <w:r w:rsidR="00426EAB" w:rsidRPr="00044EFF">
        <w:t>record and</w:t>
      </w:r>
      <w:r w:rsidRPr="00044EFF">
        <w:t xml:space="preserve"> validating the password using BCrypt hashing. Upon successful authentication, the backend generates a JWT (JSON Web Token) containing the user's identity and returns it to the frontend. The frontend then stores the JWT locally, enabling secure authenticated interactions for future API requests</w:t>
      </w:r>
      <w:r w:rsidR="00426EAB" w:rsidRPr="00044EFF">
        <w:t xml:space="preserve"> by attaching it to them</w:t>
      </w:r>
      <w:r w:rsidRPr="00044EFF">
        <w:t>. In the case of authentication failure, an error response is returned, and the user is notified accordingly.</w:t>
      </w:r>
    </w:p>
    <w:p w14:paraId="7E7C3267" w14:textId="77777777" w:rsidR="00426EAB" w:rsidRPr="00044EFF" w:rsidRDefault="675DF104" w:rsidP="00426EAB">
      <w:pPr>
        <w:spacing w:line="259" w:lineRule="auto"/>
        <w:jc w:val="center"/>
      </w:pPr>
      <w:r w:rsidRPr="00044EFF">
        <w:rPr>
          <w:noProof/>
        </w:rPr>
        <w:lastRenderedPageBreak/>
        <w:drawing>
          <wp:inline distT="0" distB="0" distL="0" distR="0" wp14:anchorId="074B5B95" wp14:editId="597416F1">
            <wp:extent cx="8533058" cy="5824151"/>
            <wp:effectExtent l="1905" t="0" r="3810" b="3810"/>
            <wp:docPr id="949995802" name="Picture 9499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8569333" cy="5848910"/>
                    </a:xfrm>
                    <a:prstGeom prst="rect">
                      <a:avLst/>
                    </a:prstGeom>
                  </pic:spPr>
                </pic:pic>
              </a:graphicData>
            </a:graphic>
          </wp:inline>
        </w:drawing>
      </w:r>
    </w:p>
    <w:p w14:paraId="3ABC8673" w14:textId="7DA68576" w:rsidR="6255C0C3" w:rsidRPr="00044EFF" w:rsidRDefault="675DF104" w:rsidP="00426EAB">
      <w:pPr>
        <w:spacing w:line="259" w:lineRule="auto"/>
        <w:jc w:val="center"/>
      </w:pPr>
      <w:r w:rsidRPr="00044EFF">
        <w:t xml:space="preserve">Figure </w:t>
      </w:r>
      <w:r w:rsidR="5B118CF2" w:rsidRPr="00044EFF">
        <w:t>4.4</w:t>
      </w:r>
      <w:r w:rsidRPr="00044EFF">
        <w:t>: Sequence diagram showing the user login authentication flow in Plat-Imee, including credential validation, JWT token generation, and error handling.</w:t>
      </w:r>
    </w:p>
    <w:p w14:paraId="6E2E6E24" w14:textId="651FDD92" w:rsidR="616ED01C" w:rsidRPr="00044EFF" w:rsidRDefault="00426EAB" w:rsidP="6255C0C3">
      <w:pPr>
        <w:pStyle w:val="Heading3"/>
      </w:pPr>
      <w:r w:rsidRPr="00044EFF">
        <w:lastRenderedPageBreak/>
        <w:t xml:space="preserve">  </w:t>
      </w:r>
      <w:r w:rsidR="616ED01C" w:rsidRPr="00044EFF">
        <w:t>GUI</w:t>
      </w:r>
    </w:p>
    <w:p w14:paraId="445E5EBA" w14:textId="7D98929E" w:rsidR="13B5B934" w:rsidRPr="00044EFF" w:rsidRDefault="13B5B934" w:rsidP="6255C0C3">
      <w:pPr>
        <w:spacing w:line="259" w:lineRule="auto"/>
      </w:pPr>
      <w:r w:rsidRPr="00044EFF">
        <w:t xml:space="preserve">Plat-Imee’s interface consists of a focused set of views designed to support user-friendly anime discovery and personalised recommendations. The homepage presents curated content such as trending anime </w:t>
      </w:r>
      <w:r w:rsidR="00426EAB" w:rsidRPr="00044EFF">
        <w:t>in the current</w:t>
      </w:r>
      <w:r w:rsidRPr="00044EFF">
        <w:t xml:space="preserve"> season, along with sections for top-rated and upcoming titles. Users can also browse by genre or use keyword search</w:t>
      </w:r>
      <w:r w:rsidR="00426EAB" w:rsidRPr="00044EFF">
        <w:t>es</w:t>
      </w:r>
      <w:r w:rsidRPr="00044EFF">
        <w:t xml:space="preserve"> to quickly locate specific anime.</w:t>
      </w:r>
    </w:p>
    <w:p w14:paraId="5D8B4E04" w14:textId="41C92402" w:rsidR="13B5B934" w:rsidRPr="00044EFF" w:rsidRDefault="13B5B934" w:rsidP="6255C0C3">
      <w:pPr>
        <w:spacing w:line="259" w:lineRule="auto"/>
      </w:pPr>
      <w:r w:rsidRPr="00044EFF">
        <w:t>Each anime card includes a 'View Details' button, leading to an individual anime page where users can read more, add the anime to their watchlist, and submit a rating. A dedicated recommendations page shows personalised suggestions based on the user's rating history. Navigation is consistent throughout the platform, with a persistent header offering quick access to search, recommendations, and account functions. Login and registration pages ensure secure access</w:t>
      </w:r>
      <w:r w:rsidR="00426EAB" w:rsidRPr="00044EFF">
        <w:t xml:space="preserve">, with </w:t>
      </w:r>
      <w:r w:rsidRPr="00044EFF">
        <w:t>the JWT token stored client-side for maintaining sessions across reloads.</w:t>
      </w:r>
    </w:p>
    <w:p w14:paraId="04087A74" w14:textId="6EBB89E2" w:rsidR="13B5B934" w:rsidRPr="00044EFF" w:rsidRDefault="13B5B934" w:rsidP="6255C0C3">
      <w:pPr>
        <w:pStyle w:val="Heading4"/>
      </w:pPr>
      <w:r w:rsidRPr="00044EFF">
        <w:t>Design Focus and Comparison</w:t>
      </w:r>
    </w:p>
    <w:p w14:paraId="6748B402" w14:textId="68FCAAE9" w:rsidR="13B5B934" w:rsidRPr="00044EFF" w:rsidRDefault="13B5B934" w:rsidP="6255C0C3">
      <w:pPr>
        <w:spacing w:line="259" w:lineRule="auto"/>
      </w:pPr>
      <w:r w:rsidRPr="00044EFF">
        <w:t xml:space="preserve">The design of Plat-Imee intentionally prioritises clarity and task-focus over visual density. Compared to platforms like </w:t>
      </w:r>
      <w:r w:rsidR="00426EAB" w:rsidRPr="00044EFF">
        <w:t>MAL</w:t>
      </w:r>
      <w:r w:rsidRPr="00044EFF">
        <w:t xml:space="preserve"> which display a wide range of features, ads, and community content on their homepage, Plat-Imee </w:t>
      </w:r>
      <w:r w:rsidR="00426EAB" w:rsidRPr="00044EFF">
        <w:t>achieves</w:t>
      </w:r>
      <w:r w:rsidRPr="00044EFF">
        <w:t xml:space="preserve"> a minimalistic interface focused solely on anime discovery and recommendation.</w:t>
      </w:r>
    </w:p>
    <w:p w14:paraId="0C5BD1C6" w14:textId="781BB336" w:rsidR="13B5B934" w:rsidRPr="00044EFF" w:rsidRDefault="13B5B934" w:rsidP="6255C0C3">
      <w:pPr>
        <w:spacing w:line="259" w:lineRule="auto"/>
        <w:jc w:val="left"/>
      </w:pPr>
      <w:r w:rsidRPr="00044EFF">
        <w:t xml:space="preserve">This choice reduces visual clutter and cognitive load, helping users navigate directly to content relevant to their interests. By stripping away unrelated features such as forums, manga categories, and advertising, Plat-Imee maintains a clean layout that aligns more directly with its core purpose: helping users discover anime </w:t>
      </w:r>
      <w:r w:rsidR="00426EAB" w:rsidRPr="00044EFF">
        <w:t>they are</w:t>
      </w:r>
      <w:r w:rsidRPr="00044EFF">
        <w:t xml:space="preserve"> likely to </w:t>
      </w:r>
      <w:r w:rsidR="15CB1E8D" w:rsidRPr="00044EFF">
        <w:t xml:space="preserve">enjoy. Figure </w:t>
      </w:r>
      <w:r w:rsidR="0D14D77C" w:rsidRPr="00044EFF">
        <w:t>4.5</w:t>
      </w:r>
      <w:r w:rsidR="15CB1E8D" w:rsidRPr="00044EFF">
        <w:t xml:space="preserve"> shows the home page of Plat-Imee to illustrate the difference between it and </w:t>
      </w:r>
      <w:r w:rsidR="7178E432" w:rsidRPr="00044EFF">
        <w:t xml:space="preserve">Figure </w:t>
      </w:r>
      <w:r w:rsidR="1D00525B" w:rsidRPr="00044EFF">
        <w:t>2.</w:t>
      </w:r>
      <w:r w:rsidR="00426EAB" w:rsidRPr="00044EFF">
        <w:t>1</w:t>
      </w:r>
      <w:r w:rsidR="230B4D8F" w:rsidRPr="00044EFF">
        <w:t>.</w:t>
      </w:r>
    </w:p>
    <w:p w14:paraId="5F06E88D" w14:textId="77777777" w:rsidR="00426EAB" w:rsidRPr="00044EFF" w:rsidRDefault="230B4D8F" w:rsidP="00426EAB">
      <w:pPr>
        <w:spacing w:line="259" w:lineRule="auto"/>
        <w:jc w:val="center"/>
      </w:pPr>
      <w:r w:rsidRPr="00044EFF">
        <w:rPr>
          <w:noProof/>
        </w:rPr>
        <w:drawing>
          <wp:inline distT="0" distB="0" distL="0" distR="0" wp14:anchorId="5158532A" wp14:editId="204C7F77">
            <wp:extent cx="6038597" cy="2971373"/>
            <wp:effectExtent l="0" t="0" r="635" b="635"/>
            <wp:docPr id="1203396433" name="Picture 120339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2619" cy="2978272"/>
                    </a:xfrm>
                    <a:prstGeom prst="rect">
                      <a:avLst/>
                    </a:prstGeom>
                  </pic:spPr>
                </pic:pic>
              </a:graphicData>
            </a:graphic>
          </wp:inline>
        </w:drawing>
      </w:r>
    </w:p>
    <w:p w14:paraId="671C9E1D" w14:textId="58A104BB" w:rsidR="230B4D8F" w:rsidRPr="00044EFF" w:rsidRDefault="230B4D8F" w:rsidP="00426EAB">
      <w:pPr>
        <w:spacing w:line="259" w:lineRule="auto"/>
        <w:jc w:val="center"/>
      </w:pPr>
      <w:r w:rsidRPr="00044EFF">
        <w:t xml:space="preserve">Figure </w:t>
      </w:r>
      <w:r w:rsidR="5DF83CFC" w:rsidRPr="00044EFF">
        <w:t>4.5</w:t>
      </w:r>
      <w:r w:rsidRPr="00044EFF">
        <w:t>: The home page of Plat-Imee</w:t>
      </w:r>
      <w:r w:rsidR="00426EAB" w:rsidRPr="00044EFF">
        <w:t>.</w:t>
      </w:r>
    </w:p>
    <w:p w14:paraId="1EF89142" w14:textId="091D246B" w:rsidR="13B5B934" w:rsidRPr="00044EFF" w:rsidRDefault="13B5B934" w:rsidP="6255C0C3">
      <w:pPr>
        <w:spacing w:line="259" w:lineRule="auto"/>
      </w:pPr>
      <w:r w:rsidRPr="00044EFF">
        <w:t xml:space="preserve">A comparison between Figure </w:t>
      </w:r>
      <w:r w:rsidR="2B79693B" w:rsidRPr="00044EFF">
        <w:t>4.6</w:t>
      </w:r>
      <w:r w:rsidRPr="00044EFF">
        <w:t xml:space="preserve"> and </w:t>
      </w:r>
      <w:r w:rsidR="1A6427D7" w:rsidRPr="00044EFF">
        <w:t>4.7</w:t>
      </w:r>
      <w:r w:rsidRPr="00044EFF">
        <w:t xml:space="preserve"> </w:t>
      </w:r>
      <w:r w:rsidR="54B72718" w:rsidRPr="00044EFF">
        <w:t>exposes</w:t>
      </w:r>
      <w:r w:rsidR="68401117" w:rsidRPr="00044EFF">
        <w:t xml:space="preserve"> </w:t>
      </w:r>
      <w:r w:rsidR="4009FB3E" w:rsidRPr="00044EFF">
        <w:t>a key</w:t>
      </w:r>
      <w:r w:rsidR="68401117" w:rsidRPr="00044EFF">
        <w:t xml:space="preserve"> improvement</w:t>
      </w:r>
      <w:r w:rsidR="1B4A5A51" w:rsidRPr="00044EFF">
        <w:t xml:space="preserve"> between Plat-</w:t>
      </w:r>
      <w:r w:rsidR="65C6282A" w:rsidRPr="00044EFF">
        <w:t>Imee's</w:t>
      </w:r>
      <w:r w:rsidR="1B4A5A51" w:rsidRPr="00044EFF">
        <w:t xml:space="preserve"> GUI </w:t>
      </w:r>
      <w:r w:rsidR="72057264" w:rsidRPr="00044EFF">
        <w:t>over</w:t>
      </w:r>
      <w:r w:rsidR="1B4A5A51" w:rsidRPr="00044EFF">
        <w:t xml:space="preserve"> that of MAL. The actual anime list feature – a central part of </w:t>
      </w:r>
      <w:r w:rsidR="0F414DC3" w:rsidRPr="00044EFF">
        <w:t xml:space="preserve">Plat-Imee and as the name implies - that of </w:t>
      </w:r>
      <w:r w:rsidR="345623E1" w:rsidRPr="00044EFF">
        <w:t>‘my</w:t>
      </w:r>
      <w:r w:rsidR="0F414DC3" w:rsidRPr="00044EFF">
        <w:t xml:space="preserve"> </w:t>
      </w:r>
      <w:r w:rsidR="4C073619" w:rsidRPr="00044EFF">
        <w:t>[</w:t>
      </w:r>
      <w:r w:rsidR="0F414DC3" w:rsidRPr="00044EFF">
        <w:t>anime list</w:t>
      </w:r>
      <w:r w:rsidR="028B23DE" w:rsidRPr="00044EFF">
        <w:t>]</w:t>
      </w:r>
      <w:r w:rsidR="772BEEA1" w:rsidRPr="00044EFF">
        <w:t>’</w:t>
      </w:r>
      <w:r w:rsidR="0F414DC3" w:rsidRPr="00044EFF">
        <w:t xml:space="preserve"> </w:t>
      </w:r>
      <w:r w:rsidR="1C605040" w:rsidRPr="00044EFF">
        <w:t>- has been centralised in the GUI instead of being overshadowed by other content and disguised as a</w:t>
      </w:r>
      <w:r w:rsidR="0ECB320D" w:rsidRPr="00044EFF">
        <w:t xml:space="preserve"> vague</w:t>
      </w:r>
      <w:r w:rsidR="1C605040" w:rsidRPr="00044EFF">
        <w:t xml:space="preserve"> icon</w:t>
      </w:r>
      <w:r w:rsidR="7058E934" w:rsidRPr="00044EFF">
        <w:t>.</w:t>
      </w:r>
    </w:p>
    <w:p w14:paraId="53208329" w14:textId="77777777" w:rsidR="00426EAB" w:rsidRPr="00044EFF" w:rsidRDefault="6255C0C3" w:rsidP="00426EAB">
      <w:pPr>
        <w:spacing w:line="259" w:lineRule="auto"/>
        <w:jc w:val="center"/>
      </w:pPr>
      <w:r w:rsidRPr="00044EFF">
        <w:rPr>
          <w:noProof/>
        </w:rPr>
        <w:lastRenderedPageBreak/>
        <mc:AlternateContent>
          <mc:Choice Requires="wpg">
            <w:drawing>
              <wp:inline distT="0" distB="0" distL="0" distR="0" wp14:anchorId="57490596" wp14:editId="5893F0BE">
                <wp:extent cx="6035707" cy="2969951"/>
                <wp:effectExtent l="0" t="19050" r="3175" b="1905"/>
                <wp:docPr id="1042381228" name="Group 1"/>
                <wp:cNvGraphicFramePr/>
                <a:graphic xmlns:a="http://schemas.openxmlformats.org/drawingml/2006/main">
                  <a:graphicData uri="http://schemas.microsoft.com/office/word/2010/wordprocessingGroup">
                    <wpg:wgp>
                      <wpg:cNvGrpSpPr/>
                      <wpg:grpSpPr>
                        <a:xfrm>
                          <a:off x="0" y="0"/>
                          <a:ext cx="6035707" cy="2969951"/>
                          <a:chOff x="0" y="0"/>
                          <a:chExt cx="5400675" cy="2657475"/>
                        </a:xfrm>
                      </wpg:grpSpPr>
                      <pic:pic xmlns:pic="http://schemas.openxmlformats.org/drawingml/2006/picture">
                        <pic:nvPicPr>
                          <pic:cNvPr id="1667192583" name="Picture 1667192583"/>
                          <pic:cNvPicPr>
                            <a:picLocks noChangeAspect="1"/>
                          </pic:cNvPicPr>
                        </pic:nvPicPr>
                        <pic:blipFill>
                          <a:blip r:embed="rId18"/>
                          <a:stretch>
                            <a:fillRect/>
                          </a:stretch>
                        </pic:blipFill>
                        <pic:spPr>
                          <a:xfrm>
                            <a:off x="0" y="0"/>
                            <a:ext cx="5400675" cy="2657475"/>
                          </a:xfrm>
                          <a:prstGeom prst="rect">
                            <a:avLst/>
                          </a:prstGeom>
                        </pic:spPr>
                      </pic:pic>
                      <wps:wsp>
                        <wps:cNvPr id="1616318317" name="Rectangle 1616318317"/>
                        <wps:cNvSpPr/>
                        <wps:spPr>
                          <a:xfrm>
                            <a:off x="2376487" y="0"/>
                            <a:ext cx="647700" cy="185738"/>
                          </a:xfrm>
                          <a:prstGeom prst="rect">
                            <a:avLst/>
                          </a:prstGeom>
                          <a:noFill/>
                          <a:ln w="57150">
                            <a:solidFill>
                              <a:srgbClr val="FFFF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A6ADE0D" id="Group 1" o:spid="_x0000_s1026" style="width:475.25pt;height:233.85pt;mso-position-horizontal-relative:char;mso-position-vertical-relative:line" coordsize="54006,26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67192583" o:spid="_x0000_s1027" type="#_x0000_t75" style="position:absolute;width:54006;height:2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">
                  <v:imagedata r:id="rId19" o:title=""/>
                </v:shape>
                <v:rect id="Rectangle 1616318317" o:spid="_x0000_s1028" style="position:absolute;left:23764;width:6477;height:1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" filled="f" strokecolor="yellow" strokeweight="4.5pt"/>
                <w10:anchorlock/>
              </v:group>
            </w:pict>
          </mc:Fallback>
        </mc:AlternateContent>
      </w:r>
    </w:p>
    <w:p w14:paraId="366F75FA" w14:textId="31C2C1D0" w:rsidR="6255C0C3" w:rsidRPr="00044EFF" w:rsidRDefault="45C3A2B9" w:rsidP="00426EAB">
      <w:pPr>
        <w:spacing w:line="259" w:lineRule="auto"/>
        <w:jc w:val="center"/>
      </w:pPr>
      <w:r w:rsidRPr="00044EFF">
        <w:t xml:space="preserve">Figure </w:t>
      </w:r>
      <w:r w:rsidR="337F6823" w:rsidRPr="00044EFF">
        <w:t>4.6</w:t>
      </w:r>
      <w:r w:rsidRPr="00044EFF">
        <w:t>: The home page of Plat-Imee with the link to the anime</w:t>
      </w:r>
      <w:r w:rsidR="3B767F60" w:rsidRPr="00044EFF">
        <w:t>-</w:t>
      </w:r>
      <w:r w:rsidRPr="00044EFF">
        <w:t>list</w:t>
      </w:r>
      <w:r w:rsidR="215E5858" w:rsidRPr="00044EFF">
        <w:t xml:space="preserve"> </w:t>
      </w:r>
      <w:r w:rsidRPr="00044EFF">
        <w:t>highlighted</w:t>
      </w:r>
      <w:r w:rsidR="00426EAB" w:rsidRPr="00044EFF">
        <w:t>.</w:t>
      </w:r>
    </w:p>
    <w:p w14:paraId="4503FED7" w14:textId="77777777" w:rsidR="00426EAB" w:rsidRPr="00044EFF" w:rsidRDefault="6255C0C3" w:rsidP="00426EAB">
      <w:pPr>
        <w:spacing w:line="259" w:lineRule="auto"/>
        <w:jc w:val="center"/>
      </w:pPr>
      <w:r w:rsidRPr="00044EFF">
        <w:rPr>
          <w:noProof/>
        </w:rPr>
        <mc:AlternateContent>
          <mc:Choice Requires="wpg">
            <w:drawing>
              <wp:inline distT="0" distB="0" distL="0" distR="0" wp14:anchorId="1D5B548D" wp14:editId="75F0BFB2">
                <wp:extent cx="5929952" cy="2928371"/>
                <wp:effectExtent l="0" t="19050" r="0" b="5715"/>
                <wp:docPr id="1006703815" name="Group 1"/>
                <wp:cNvGraphicFramePr/>
                <a:graphic xmlns:a="http://schemas.openxmlformats.org/drawingml/2006/main">
                  <a:graphicData uri="http://schemas.microsoft.com/office/word/2010/wordprocessingGroup">
                    <wpg:wgp>
                      <wpg:cNvGrpSpPr/>
                      <wpg:grpSpPr>
                        <a:xfrm>
                          <a:off x="0" y="0"/>
                          <a:ext cx="5929952" cy="2928371"/>
                          <a:chOff x="0" y="0"/>
                          <a:chExt cx="5400675" cy="2667000"/>
                        </a:xfrm>
                      </wpg:grpSpPr>
                      <pic:pic xmlns:pic="http://schemas.openxmlformats.org/drawingml/2006/picture">
                        <pic:nvPicPr>
                          <pic:cNvPr id="1049056047" name="Picture 1049056047"/>
                          <pic:cNvPicPr>
                            <a:picLocks noChangeAspect="1"/>
                          </pic:cNvPicPr>
                        </pic:nvPicPr>
                        <pic:blipFill>
                          <a:blip r:embed="rId20"/>
                          <a:stretch>
                            <a:fillRect/>
                          </a:stretch>
                        </pic:blipFill>
                        <pic:spPr>
                          <a:xfrm>
                            <a:off x="0" y="0"/>
                            <a:ext cx="5400675" cy="2667000"/>
                          </a:xfrm>
                          <a:prstGeom prst="rect">
                            <a:avLst/>
                          </a:prstGeom>
                        </pic:spPr>
                      </pic:pic>
                      <wps:wsp>
                        <wps:cNvPr id="363510981" name="Rectangle 363510981"/>
                        <wps:cNvSpPr/>
                        <wps:spPr>
                          <a:xfrm>
                            <a:off x="3543300" y="2381"/>
                            <a:ext cx="180975" cy="185738"/>
                          </a:xfrm>
                          <a:prstGeom prst="rect">
                            <a:avLst/>
                          </a:prstGeom>
                          <a:noFill/>
                          <a:ln w="57150">
                            <a:solidFill>
                              <a:srgbClr val="FFFF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BFC13FF" id="Group 1" o:spid="_x0000_s1026" style="width:466.95pt;height:230.6pt;mso-position-horizontal-relative:char;mso-position-vertical-relative:line" coordsize="54006,26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">
                <v:shape id="Picture 1049056047" o:spid="_x0000_s1027" type="#_x0000_t75" style="position:absolute;width:54006;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">
                  <v:imagedata r:id="rId21" o:title=""/>
                </v:shape>
                <v:rect id="Rectangle 363510981" o:spid="_x0000_s1028" style="position:absolute;left:35433;top:23;width:1809;height:1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" filled="f" strokecolor="yellow" strokeweight="4.5pt"/>
                <w10:anchorlock/>
              </v:group>
            </w:pict>
          </mc:Fallback>
        </mc:AlternateContent>
      </w:r>
    </w:p>
    <w:p w14:paraId="49493146" w14:textId="17920A47" w:rsidR="6255C0C3" w:rsidRPr="00044EFF" w:rsidRDefault="11BCFAB5" w:rsidP="00426EAB">
      <w:pPr>
        <w:spacing w:line="259" w:lineRule="auto"/>
        <w:jc w:val="center"/>
      </w:pPr>
      <w:r w:rsidRPr="00044EFF">
        <w:t xml:space="preserve">Figure </w:t>
      </w:r>
      <w:r w:rsidR="655A7A4F" w:rsidRPr="00044EFF">
        <w:t>4.7</w:t>
      </w:r>
      <w:r w:rsidRPr="00044EFF">
        <w:t>: The home page of MyAnimeList.net with the to the anime-list highlighted</w:t>
      </w:r>
      <w:r w:rsidR="00426EAB" w:rsidRPr="00044EFF">
        <w:t>.</w:t>
      </w:r>
    </w:p>
    <w:p w14:paraId="713AD346" w14:textId="0591B60E" w:rsidR="4E8A167D" w:rsidRPr="00044EFF" w:rsidRDefault="003E7869" w:rsidP="6255C0C3">
      <w:pPr>
        <w:pStyle w:val="Heading2"/>
        <w:rPr>
          <w:szCs w:val="36"/>
        </w:rPr>
      </w:pPr>
      <w:bookmarkStart w:id="21" w:name="_Toc197374411"/>
      <w:r w:rsidRPr="00044EFF">
        <w:t xml:space="preserve">  </w:t>
      </w:r>
      <w:r w:rsidR="4E8A167D" w:rsidRPr="00044EFF">
        <w:t>Low-Level System Implementation</w:t>
      </w:r>
      <w:bookmarkEnd w:id="21"/>
    </w:p>
    <w:p w14:paraId="30F14F9E" w14:textId="3DDE78AD" w:rsidR="353FF683" w:rsidRPr="00044EFF" w:rsidRDefault="353FF683" w:rsidP="6255C0C3">
      <w:r w:rsidRPr="00044EFF">
        <w:t>This section de</w:t>
      </w:r>
      <w:r w:rsidR="449063B7" w:rsidRPr="00044EFF">
        <w:t xml:space="preserve">tails </w:t>
      </w:r>
      <w:r w:rsidR="003E7869" w:rsidRPr="00044EFF">
        <w:t>Plat-Imee’s implementation</w:t>
      </w:r>
      <w:r w:rsidR="449063B7" w:rsidRPr="00044EFF">
        <w:t xml:space="preserve"> at the code level; it expands on the systems backend architecture, data handing, machine learning integration and frontend interaction logic. The following </w:t>
      </w:r>
      <w:r w:rsidR="70C5B31C" w:rsidRPr="00044EFF">
        <w:t>subsections</w:t>
      </w:r>
      <w:r w:rsidR="449063B7" w:rsidRPr="00044EFF">
        <w:t xml:space="preserve"> cover key </w:t>
      </w:r>
      <w:r w:rsidR="29FAC970" w:rsidRPr="00044EFF">
        <w:t>components</w:t>
      </w:r>
      <w:r w:rsidR="449063B7" w:rsidRPr="00044EFF">
        <w:t xml:space="preserve"> such as </w:t>
      </w:r>
      <w:r w:rsidR="79F2B4AE" w:rsidRPr="00044EFF">
        <w:t>the Spring Boot backend and its layered structure, the FastAPI-based recommendation microservice, data transfer and authentication mechanisms, and the handling of anime metadata through both local storage and external API integration. Where relevant, diagrams are included to illustrate request flows, security processes, and system interactions between components.</w:t>
      </w:r>
    </w:p>
    <w:p w14:paraId="0A972CBF" w14:textId="5C853F85" w:rsidR="4F6396E0" w:rsidRPr="00044EFF" w:rsidRDefault="003E7869" w:rsidP="6255C0C3">
      <w:pPr>
        <w:pStyle w:val="Heading3"/>
      </w:pPr>
      <w:r w:rsidRPr="00044EFF">
        <w:lastRenderedPageBreak/>
        <w:t xml:space="preserve">  </w:t>
      </w:r>
      <w:r w:rsidR="4F6396E0" w:rsidRPr="00044EFF">
        <w:t>Backend Server Architecture</w:t>
      </w:r>
    </w:p>
    <w:p w14:paraId="70554A44" w14:textId="27125434" w:rsidR="60F524AE" w:rsidRPr="00044EFF" w:rsidRDefault="60F524AE" w:rsidP="6255C0C3">
      <w:pPr>
        <w:spacing w:line="259" w:lineRule="auto"/>
      </w:pPr>
      <w:r w:rsidRPr="00044EFF">
        <w:t xml:space="preserve">Plat-Imee's backend is implemented using Spring Boot and Kotlin, </w:t>
      </w:r>
      <w:r w:rsidR="2F15C6B5" w:rsidRPr="00044EFF">
        <w:t>structured around a modular architecture that separates the system into d</w:t>
      </w:r>
      <w:r w:rsidR="5E9F8D4C" w:rsidRPr="00044EFF">
        <w:t>omai</w:t>
      </w:r>
      <w:r w:rsidR="2F15C6B5" w:rsidRPr="00044EFF">
        <w:t>n-specific packages</w:t>
      </w:r>
      <w:r w:rsidR="003E7869" w:rsidRPr="00044EFF">
        <w:t>:</w:t>
      </w:r>
      <w:r w:rsidR="2F15C6B5" w:rsidRPr="00044EFF">
        <w:t xml:space="preserve"> anime, user-anime, auth and recommendation. Each of these follows a consistent controller-service-repository pattern to promote clarity, </w:t>
      </w:r>
      <w:r w:rsidR="003E7869" w:rsidRPr="00044EFF">
        <w:t>testability,</w:t>
      </w:r>
      <w:r w:rsidR="2F15C6B5" w:rsidRPr="00044EFF">
        <w:t xml:space="preserve"> and separation of concerns.</w:t>
      </w:r>
    </w:p>
    <w:p w14:paraId="0D37D305" w14:textId="2FA3AA70" w:rsidR="251C8EA9" w:rsidRDefault="251C8EA9" w:rsidP="6255C0C3">
      <w:pPr>
        <w:spacing w:line="259" w:lineRule="auto"/>
      </w:pPr>
      <w:r w:rsidRPr="00044EFF">
        <w:t xml:space="preserve">Controllers, located in the entry point subpackages, handle HTTP requests from the frontend – these requests are </w:t>
      </w:r>
      <w:r w:rsidR="454B1E8F" w:rsidRPr="00044EFF">
        <w:t>delegated</w:t>
      </w:r>
      <w:r w:rsidRPr="00044EFF">
        <w:t xml:space="preserve"> to services that </w:t>
      </w:r>
      <w:r w:rsidR="7B3943C6" w:rsidRPr="00044EFF">
        <w:t>contain</w:t>
      </w:r>
      <w:r w:rsidRPr="00044EFF">
        <w:t xml:space="preserve"> the systems core business logic. Meanwhile, repositories abstract access to Postgr</w:t>
      </w:r>
      <w:r w:rsidR="028D3C08" w:rsidRPr="00044EFF">
        <w:t xml:space="preserve">eSQL database using Spring Data JPA, therefore allowing </w:t>
      </w:r>
      <w:r w:rsidR="16B9C6C5" w:rsidRPr="00044EFF">
        <w:t>concise</w:t>
      </w:r>
      <w:r w:rsidR="028D3C08" w:rsidRPr="00044EFF">
        <w:t>, declarative interaction with</w:t>
      </w:r>
      <w:r w:rsidR="0B364E15" w:rsidRPr="00044EFF">
        <w:t xml:space="preserve"> </w:t>
      </w:r>
      <w:r w:rsidR="028D3C08" w:rsidRPr="00044EFF">
        <w:t>stored data</w:t>
      </w:r>
      <w:r w:rsidR="71949263" w:rsidRPr="00044EFF">
        <w:t xml:space="preserve">. This structure is summarised in Figure </w:t>
      </w:r>
      <w:r w:rsidR="0D4F1905" w:rsidRPr="00044EFF">
        <w:t>4.8</w:t>
      </w:r>
      <w:r w:rsidR="71949263" w:rsidRPr="00044EFF">
        <w:t xml:space="preserve"> which demonstrates the typical flow of a request </w:t>
      </w:r>
      <w:r w:rsidR="72B1BDDA" w:rsidRPr="00044EFF">
        <w:t>through</w:t>
      </w:r>
      <w:r w:rsidR="71949263" w:rsidRPr="00044EFF">
        <w:t xml:space="preserve"> the backend layers</w:t>
      </w:r>
      <w:r w:rsidR="1DF41E9C" w:rsidRPr="00044EFF">
        <w:t>.</w:t>
      </w:r>
    </w:p>
    <w:p w14:paraId="137A426D" w14:textId="77777777" w:rsidR="007C15DC" w:rsidRDefault="007C15DC" w:rsidP="6255C0C3">
      <w:pPr>
        <w:spacing w:line="259" w:lineRule="auto"/>
      </w:pPr>
    </w:p>
    <w:p w14:paraId="13F9A3D2" w14:textId="77777777" w:rsidR="007C15DC" w:rsidRDefault="007C15DC" w:rsidP="6255C0C3">
      <w:pPr>
        <w:spacing w:line="259" w:lineRule="auto"/>
      </w:pPr>
    </w:p>
    <w:p w14:paraId="221AE8F0" w14:textId="77777777" w:rsidR="007C15DC" w:rsidRPr="00044EFF" w:rsidRDefault="007C15DC" w:rsidP="6255C0C3">
      <w:pPr>
        <w:spacing w:line="259" w:lineRule="auto"/>
      </w:pPr>
    </w:p>
    <w:p w14:paraId="5DEABED8" w14:textId="77777777" w:rsidR="003E7869" w:rsidRPr="00044EFF" w:rsidRDefault="1DF41E9C" w:rsidP="003E7869">
      <w:pPr>
        <w:spacing w:line="259" w:lineRule="auto"/>
        <w:jc w:val="center"/>
      </w:pPr>
      <w:r w:rsidRPr="00044EFF">
        <w:rPr>
          <w:noProof/>
        </w:rPr>
        <w:lastRenderedPageBreak/>
        <w:drawing>
          <wp:inline distT="0" distB="0" distL="0" distR="0" wp14:anchorId="5FCA8FB8" wp14:editId="195AAE83">
            <wp:extent cx="8519664" cy="3546103"/>
            <wp:effectExtent l="0" t="8890" r="6350" b="6350"/>
            <wp:docPr id="1223879803" name="Picture 1223879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8612157" cy="3584601"/>
                    </a:xfrm>
                    <a:prstGeom prst="rect">
                      <a:avLst/>
                    </a:prstGeom>
                  </pic:spPr>
                </pic:pic>
              </a:graphicData>
            </a:graphic>
          </wp:inline>
        </w:drawing>
      </w:r>
    </w:p>
    <w:p w14:paraId="031211F6" w14:textId="13C98A95" w:rsidR="1DF41E9C" w:rsidRPr="00044EFF" w:rsidRDefault="1DF41E9C" w:rsidP="003E7869">
      <w:pPr>
        <w:spacing w:line="259" w:lineRule="auto"/>
        <w:jc w:val="center"/>
      </w:pPr>
      <w:r w:rsidRPr="00044EFF">
        <w:t xml:space="preserve">Figure </w:t>
      </w:r>
      <w:r w:rsidR="5DF4780E" w:rsidRPr="00044EFF">
        <w:t>4.8</w:t>
      </w:r>
      <w:r w:rsidR="5F5C0E5D" w:rsidRPr="00044EFF">
        <w:t>:</w:t>
      </w:r>
      <w:r w:rsidRPr="00044EFF">
        <w:t xml:space="preserve"> </w:t>
      </w:r>
      <w:r w:rsidR="007C15DC">
        <w:t>I</w:t>
      </w:r>
      <w:r w:rsidRPr="00044EFF">
        <w:t>llustrates the typical request flow within Plat-Imee’s backend. This layered structure is consistent across domain modules</w:t>
      </w:r>
      <w:r w:rsidR="039F4833" w:rsidRPr="00044EFF">
        <w:t xml:space="preserve"> though some actions</w:t>
      </w:r>
      <w:r w:rsidR="00E87EB1" w:rsidRPr="00044EFF">
        <w:t xml:space="preserve"> (later discussed</w:t>
      </w:r>
      <w:r w:rsidR="00FA1B8F" w:rsidRPr="00044EFF">
        <w:t xml:space="preserve"> in 4.2.1.2 and 4.2.1.3</w:t>
      </w:r>
      <w:r w:rsidR="00E87EB1" w:rsidRPr="00044EFF">
        <w:t>)</w:t>
      </w:r>
      <w:r w:rsidR="039F4833" w:rsidRPr="00044EFF">
        <w:t xml:space="preserve"> may involve additional </w:t>
      </w:r>
      <w:r w:rsidR="003E7869" w:rsidRPr="00044EFF">
        <w:t>operations.</w:t>
      </w:r>
    </w:p>
    <w:p w14:paraId="4AA02EE9" w14:textId="05735D3F" w:rsidR="6E7FE725" w:rsidRPr="00044EFF" w:rsidRDefault="6E7FE725" w:rsidP="6255C0C3">
      <w:pPr>
        <w:pStyle w:val="Heading4"/>
      </w:pPr>
      <w:r w:rsidRPr="00044EFF">
        <w:lastRenderedPageBreak/>
        <w:t>User Registration Flow</w:t>
      </w:r>
    </w:p>
    <w:p w14:paraId="1978AAB2" w14:textId="2A7C32E1" w:rsidR="51260E8C" w:rsidRPr="00044EFF" w:rsidRDefault="51260E8C" w:rsidP="6255C0C3">
      <w:r w:rsidRPr="00044EFF">
        <w:t xml:space="preserve">Figure </w:t>
      </w:r>
      <w:r w:rsidR="312CB50F" w:rsidRPr="00044EFF">
        <w:t>4.9</w:t>
      </w:r>
      <w:r w:rsidRPr="00044EFF">
        <w:t xml:space="preserve"> shows the request flow for user registration in Plat-Imee. When a user submits their registration details via the frontend, the </w:t>
      </w:r>
      <w:r w:rsidR="006A78A2">
        <w:t>‘</w:t>
      </w:r>
      <w:r w:rsidRPr="00044EFF">
        <w:t>CreateUserController</w:t>
      </w:r>
      <w:r w:rsidR="006A78A2">
        <w:t>’</w:t>
      </w:r>
      <w:r w:rsidRPr="00044EFF">
        <w:t xml:space="preserve"> delegates the request to the </w:t>
      </w:r>
      <w:r w:rsidR="006A78A2">
        <w:t>‘</w:t>
      </w:r>
      <w:r w:rsidRPr="00044EFF">
        <w:t>CreateUserService</w:t>
      </w:r>
      <w:r w:rsidR="006A78A2">
        <w:t>’</w:t>
      </w:r>
      <w:r w:rsidRPr="00044EFF">
        <w:t xml:space="preserve">, which performs </w:t>
      </w:r>
      <w:r w:rsidR="00DB3FFB" w:rsidRPr="00044EFF">
        <w:t>the bulk of</w:t>
      </w:r>
      <w:r w:rsidRPr="00044EFF">
        <w:t xml:space="preserve"> checks and operations</w:t>
      </w:r>
      <w:r w:rsidR="00DB3FFB" w:rsidRPr="00044EFF">
        <w:t>.</w:t>
      </w:r>
      <w:r w:rsidRPr="00044EFF">
        <w:t xml:space="preserve"> </w:t>
      </w:r>
      <w:r w:rsidR="00DB3FFB" w:rsidRPr="00044EFF">
        <w:t>I</w:t>
      </w:r>
      <w:r w:rsidRPr="00044EFF">
        <w:t xml:space="preserve">t first queries the database through the </w:t>
      </w:r>
      <w:r w:rsidR="006A78A2">
        <w:t>‘</w:t>
      </w:r>
      <w:r w:rsidRPr="00044EFF">
        <w:t>UserRepository</w:t>
      </w:r>
      <w:r w:rsidR="006A78A2">
        <w:t>’</w:t>
      </w:r>
      <w:r w:rsidRPr="00044EFF">
        <w:t xml:space="preserve"> to ensure the provided username and email are not already in use. These checks are resolved via SQL queries through Spring Data JPA, with PostgreSQL </w:t>
      </w:r>
      <w:r w:rsidR="00DB3FFB" w:rsidRPr="00044EFF">
        <w:t>managing</w:t>
      </w:r>
      <w:r w:rsidRPr="00044EFF">
        <w:t xml:space="preserve"> the underlying persistence layer.</w:t>
      </w:r>
    </w:p>
    <w:p w14:paraId="39968759" w14:textId="1222297B" w:rsidR="51260E8C" w:rsidRDefault="51260E8C" w:rsidP="6255C0C3">
      <w:r w:rsidRPr="00044EFF">
        <w:t xml:space="preserve">If the input passes validation, the password is encoded using </w:t>
      </w:r>
      <w:r w:rsidR="006A78A2">
        <w:t>‘</w:t>
      </w:r>
      <w:r w:rsidRPr="00044EFF">
        <w:t>BCrypt</w:t>
      </w:r>
      <w:r w:rsidR="006A78A2">
        <w:t>’</w:t>
      </w:r>
      <w:r w:rsidRPr="00044EFF">
        <w:t xml:space="preserve"> before the user entity is saved to the database. The service then returns a </w:t>
      </w:r>
      <w:r w:rsidR="006A78A2">
        <w:t>‘</w:t>
      </w:r>
      <w:r w:rsidRPr="00044EFF">
        <w:t>UserResponseDTO</w:t>
      </w:r>
      <w:r w:rsidR="006A78A2">
        <w:t>’</w:t>
      </w:r>
      <w:r w:rsidRPr="00044EFF">
        <w:t xml:space="preserve"> which the controller sends back to the client </w:t>
      </w:r>
      <w:r w:rsidR="00DB3FFB" w:rsidRPr="00044EFF">
        <w:t>as JSON providing</w:t>
      </w:r>
      <w:r w:rsidRPr="00044EFF">
        <w:t xml:space="preserve"> confirmation of successful registration. This flow reflects a typical example of Plat-Imee’s layered backend design, combining validation, security, and persistence logic in a clean modular structure.</w:t>
      </w:r>
    </w:p>
    <w:p w14:paraId="0E49357A" w14:textId="77777777" w:rsidR="007C15DC" w:rsidRDefault="007C15DC" w:rsidP="6255C0C3"/>
    <w:p w14:paraId="5D782DB6" w14:textId="77777777" w:rsidR="007C15DC" w:rsidRDefault="007C15DC" w:rsidP="6255C0C3"/>
    <w:p w14:paraId="1E7FCED5" w14:textId="77777777" w:rsidR="007C15DC" w:rsidRPr="00044EFF" w:rsidRDefault="007C15DC" w:rsidP="6255C0C3"/>
    <w:p w14:paraId="4C2373C0" w14:textId="77777777" w:rsidR="00DB3FFB" w:rsidRPr="00044EFF" w:rsidRDefault="4BCA9DCB" w:rsidP="00DB3FFB">
      <w:pPr>
        <w:jc w:val="center"/>
      </w:pPr>
      <w:r w:rsidRPr="00044EFF">
        <w:rPr>
          <w:noProof/>
        </w:rPr>
        <w:lastRenderedPageBreak/>
        <w:drawing>
          <wp:inline distT="0" distB="0" distL="0" distR="0" wp14:anchorId="57978E09" wp14:editId="7AE0EB23">
            <wp:extent cx="8721498" cy="5583606"/>
            <wp:effectExtent l="6667" t="0" r="0" b="0"/>
            <wp:docPr id="1660417365" name="Picture 166041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8817080" cy="5644799"/>
                    </a:xfrm>
                    <a:prstGeom prst="rect">
                      <a:avLst/>
                    </a:prstGeom>
                  </pic:spPr>
                </pic:pic>
              </a:graphicData>
            </a:graphic>
          </wp:inline>
        </w:drawing>
      </w:r>
    </w:p>
    <w:p w14:paraId="0F6D5278" w14:textId="37978DB0" w:rsidR="4BCA9DCB" w:rsidRPr="00044EFF" w:rsidRDefault="4BCA9DCB" w:rsidP="00DB3FFB">
      <w:pPr>
        <w:jc w:val="center"/>
      </w:pPr>
      <w:r w:rsidRPr="00044EFF">
        <w:t xml:space="preserve">Figure </w:t>
      </w:r>
      <w:r w:rsidR="2092E3A5" w:rsidRPr="00044EFF">
        <w:t>4.9</w:t>
      </w:r>
      <w:r w:rsidRPr="00044EFF">
        <w:t>: User registration flow including duplicate checks, password encoding, and database persistence using the standard layered backend structure.</w:t>
      </w:r>
    </w:p>
    <w:p w14:paraId="05BC270A" w14:textId="4E8EA259" w:rsidR="6E7FE725" w:rsidRPr="00044EFF" w:rsidRDefault="6E7FE725" w:rsidP="6255C0C3">
      <w:pPr>
        <w:pStyle w:val="Heading4"/>
        <w:rPr>
          <w:szCs w:val="22"/>
        </w:rPr>
      </w:pPr>
      <w:r w:rsidRPr="00044EFF">
        <w:lastRenderedPageBreak/>
        <w:t>UserAnime Creation</w:t>
      </w:r>
    </w:p>
    <w:p w14:paraId="04BA8710" w14:textId="23A0D1EB" w:rsidR="3C906D4D" w:rsidRPr="00044EFF" w:rsidRDefault="3C906D4D" w:rsidP="6255C0C3">
      <w:pPr>
        <w:spacing w:line="259" w:lineRule="auto"/>
      </w:pPr>
      <w:r w:rsidRPr="00044EFF">
        <w:t xml:space="preserve">The UserAnime creation flow </w:t>
      </w:r>
      <w:r w:rsidR="00FA1B8F" w:rsidRPr="00044EFF">
        <w:t>can be seen</w:t>
      </w:r>
      <w:r w:rsidRPr="00044EFF">
        <w:t xml:space="preserve"> in the first half of Figure 4.3</w:t>
      </w:r>
      <w:r w:rsidR="00FA1B8F" w:rsidRPr="00044EFF">
        <w:t xml:space="preserve">. </w:t>
      </w:r>
      <w:r w:rsidRPr="00044EFF">
        <w:t>This flow includes checking whether the selected anime exists in the local database, and if not, fetching its metadata from the Jikan API before saving both the anime and the UserAnime entry. This additional logic is specific to the user-anime domain and is not present in most other backend flows.</w:t>
      </w:r>
    </w:p>
    <w:p w14:paraId="5BA62801" w14:textId="68E2DDFF" w:rsidR="132DEF02" w:rsidRPr="00044EFF" w:rsidRDefault="132DEF02" w:rsidP="6255C0C3">
      <w:pPr>
        <w:pStyle w:val="Heading4"/>
      </w:pPr>
      <w:r w:rsidRPr="00044EFF">
        <w:t xml:space="preserve">Login and </w:t>
      </w:r>
      <w:r w:rsidR="0019452A">
        <w:t>A</w:t>
      </w:r>
      <w:r w:rsidRPr="00044EFF">
        <w:t>uthentication</w:t>
      </w:r>
    </w:p>
    <w:p w14:paraId="7B6F9825" w14:textId="53B1A460" w:rsidR="7C21DBA8" w:rsidRPr="00044EFF" w:rsidRDefault="7C21DBA8" w:rsidP="6255C0C3">
      <w:pPr>
        <w:spacing w:line="259" w:lineRule="auto"/>
      </w:pPr>
      <w:r w:rsidRPr="00044EFF">
        <w:t>The implementation of Plat-Imee’s login flow and JWT authentication logic is detailed in Figure 4.4</w:t>
      </w:r>
      <w:r w:rsidR="00FA1B8F" w:rsidRPr="00044EFF">
        <w:t xml:space="preserve">; it </w:t>
      </w:r>
      <w:r w:rsidRPr="00044EFF">
        <w:t xml:space="preserve">shows how the backend verifies credentials, issues tokens using the </w:t>
      </w:r>
      <w:r w:rsidR="00F35B34" w:rsidRPr="00044EFF">
        <w:t>JJWT</w:t>
      </w:r>
      <w:r w:rsidRPr="00044EFF">
        <w:t xml:space="preserve"> library, and enables stateless secure access for future requests.</w:t>
      </w:r>
    </w:p>
    <w:p w14:paraId="1870423C" w14:textId="2C9A635B" w:rsidR="30958DDD" w:rsidRPr="00044EFF" w:rsidRDefault="30958DDD" w:rsidP="6255C0C3">
      <w:pPr>
        <w:pStyle w:val="Heading4"/>
      </w:pPr>
      <w:r w:rsidRPr="00044EFF">
        <w:t xml:space="preserve">DTO </w:t>
      </w:r>
      <w:r w:rsidR="0019452A">
        <w:t>U</w:t>
      </w:r>
      <w:r w:rsidRPr="00044EFF">
        <w:t>sage and Validation</w:t>
      </w:r>
    </w:p>
    <w:p w14:paraId="1659A1CD" w14:textId="14F2E3FE" w:rsidR="30958DDD" w:rsidRPr="00044EFF" w:rsidRDefault="30958DDD" w:rsidP="6255C0C3">
      <w:r w:rsidRPr="00044EFF">
        <w:t xml:space="preserve">Plat-Imee uses Data Transfer Objects (DTOs) extensively across its backend to encapsulate and validate input data, and to shape consistent responses. DTOs such as </w:t>
      </w:r>
      <w:r w:rsidR="006A78A2">
        <w:t>‘</w:t>
      </w:r>
      <w:r w:rsidRPr="00044EFF">
        <w:t>UserCreateDTO</w:t>
      </w:r>
      <w:r w:rsidR="006A78A2">
        <w:t>’</w:t>
      </w:r>
      <w:r w:rsidRPr="00044EFF">
        <w:t xml:space="preserve">, </w:t>
      </w:r>
      <w:r w:rsidR="006A78A2">
        <w:t>‘</w:t>
      </w:r>
      <w:r w:rsidRPr="00044EFF">
        <w:t>UserUpdateDTO</w:t>
      </w:r>
      <w:r w:rsidR="006A78A2">
        <w:t>’</w:t>
      </w:r>
      <w:r w:rsidRPr="00044EFF">
        <w:t xml:space="preserve">, and </w:t>
      </w:r>
      <w:r w:rsidR="006A78A2">
        <w:t>‘</w:t>
      </w:r>
      <w:r w:rsidRPr="00044EFF">
        <w:t>UserAnimeResponseDTO</w:t>
      </w:r>
      <w:r w:rsidR="006A78A2">
        <w:t>’</w:t>
      </w:r>
      <w:r w:rsidR="00FA1B8F" w:rsidRPr="00044EFF">
        <w:t xml:space="preserve">, </w:t>
      </w:r>
      <w:r w:rsidRPr="00044EFF">
        <w:t>separate internal domain models from externally exposed API contracts, improving code clarity, maintainability, and security</w:t>
      </w:r>
      <w:r w:rsidR="00FA1B8F" w:rsidRPr="00044EFF">
        <w:t xml:space="preserve"> essentially providing an additional layer</w:t>
      </w:r>
      <w:r w:rsidRPr="00044EFF">
        <w:t>.</w:t>
      </w:r>
    </w:p>
    <w:p w14:paraId="7510D9B1" w14:textId="786CA4AB" w:rsidR="30958DDD" w:rsidRPr="00044EFF" w:rsidRDefault="30958DDD" w:rsidP="6255C0C3">
      <w:r w:rsidRPr="00044EFF">
        <w:t xml:space="preserve">DTOs are annotated with validation rules using </w:t>
      </w:r>
      <w:r w:rsidR="00F35B34" w:rsidRPr="00044EFF">
        <w:t>'</w:t>
      </w:r>
      <w:r w:rsidRPr="00044EFF">
        <w:t>jakarta.validation</w:t>
      </w:r>
      <w:r w:rsidR="00F35B34" w:rsidRPr="00044EFF">
        <w:t>’</w:t>
      </w:r>
      <w:r w:rsidRPr="00044EFF">
        <w:t xml:space="preserve"> annotations such as @NotBlank, @Size, @Email, and @Pattern. This ensures that input</w:t>
      </w:r>
      <w:r w:rsidR="00FA1B8F" w:rsidRPr="00044EFF">
        <w:t>s</w:t>
      </w:r>
      <w:r w:rsidRPr="00044EFF">
        <w:t xml:space="preserve"> </w:t>
      </w:r>
      <w:r w:rsidR="00FA1B8F" w:rsidRPr="00044EFF">
        <w:t>are</w:t>
      </w:r>
      <w:r w:rsidRPr="00044EFF">
        <w:t xml:space="preserve"> validated at the controller level before </w:t>
      </w:r>
      <w:r w:rsidR="00FA1B8F" w:rsidRPr="00044EFF">
        <w:t xml:space="preserve">ever </w:t>
      </w:r>
      <w:r w:rsidRPr="00044EFF">
        <w:t xml:space="preserve">reaching the service layer. For example, </w:t>
      </w:r>
      <w:r w:rsidR="006A78A2">
        <w:t>‘</w:t>
      </w:r>
      <w:r w:rsidRPr="00044EFF">
        <w:t>UserCreateDTO</w:t>
      </w:r>
      <w:r w:rsidR="006A78A2">
        <w:t>’</w:t>
      </w:r>
      <w:r w:rsidRPr="00044EFF">
        <w:t xml:space="preserve"> enforces minimum and maximum field lengths, password complexity requirements, and email format validation. These constraints reduce boilerplate code in services and improve robustness by ensuring data correctness early in the request lifecycle.</w:t>
      </w:r>
    </w:p>
    <w:p w14:paraId="6E27CAB1" w14:textId="50A78D0B" w:rsidR="30958DDD" w:rsidRPr="00044EFF" w:rsidRDefault="30958DDD" w:rsidP="6255C0C3">
      <w:r w:rsidRPr="00044EFF">
        <w:t xml:space="preserve">Response DTOs are generated using dedicated mapper classes, such as </w:t>
      </w:r>
      <w:r w:rsidR="006A78A2">
        <w:t>‘</w:t>
      </w:r>
      <w:r w:rsidRPr="00044EFF">
        <w:t>UserDtoMapper</w:t>
      </w:r>
      <w:r w:rsidR="006A78A2">
        <w:t>’</w:t>
      </w:r>
      <w:r w:rsidRPr="00044EFF">
        <w:t>, which convert</w:t>
      </w:r>
      <w:r w:rsidR="00FA1B8F" w:rsidRPr="00044EFF">
        <w:t>s</w:t>
      </w:r>
      <w:r w:rsidRPr="00044EFF">
        <w:t xml:space="preserve"> domain entities into structured API responses. This approach decouples internal logic from external representation and ensures a clean separation of concerns throughout the backend.</w:t>
      </w:r>
    </w:p>
    <w:p w14:paraId="7DE3AB7B" w14:textId="77777777" w:rsidR="00FA1B8F" w:rsidRPr="00044EFF" w:rsidRDefault="30958DDD" w:rsidP="00FA1B8F">
      <w:pPr>
        <w:spacing w:line="259" w:lineRule="auto"/>
        <w:jc w:val="center"/>
      </w:pPr>
      <w:r w:rsidRPr="00044EFF">
        <w:rPr>
          <w:noProof/>
        </w:rPr>
        <w:drawing>
          <wp:inline distT="0" distB="0" distL="0" distR="0" wp14:anchorId="63616918" wp14:editId="372B07B7">
            <wp:extent cx="6096827" cy="3193576"/>
            <wp:effectExtent l="0" t="0" r="0" b="6985"/>
            <wp:docPr id="1245753690" name="Picture 124575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65920" cy="3229768"/>
                    </a:xfrm>
                    <a:prstGeom prst="rect">
                      <a:avLst/>
                    </a:prstGeom>
                  </pic:spPr>
                </pic:pic>
              </a:graphicData>
            </a:graphic>
          </wp:inline>
        </w:drawing>
      </w:r>
    </w:p>
    <w:p w14:paraId="074257B2" w14:textId="560EEDB9" w:rsidR="30958DDD" w:rsidRPr="00044EFF" w:rsidRDefault="30958DDD" w:rsidP="00FA1B8F">
      <w:pPr>
        <w:spacing w:line="259" w:lineRule="auto"/>
        <w:jc w:val="center"/>
      </w:pPr>
      <w:r w:rsidRPr="00044EFF">
        <w:t xml:space="preserve">Figure 4.10: The </w:t>
      </w:r>
      <w:r w:rsidR="006A78A2">
        <w:t>‘</w:t>
      </w:r>
      <w:r w:rsidRPr="00044EFF">
        <w:t>UserCreateDTO</w:t>
      </w:r>
      <w:r w:rsidR="006A78A2">
        <w:t>’</w:t>
      </w:r>
      <w:r w:rsidRPr="00044EFF">
        <w:t xml:space="preserve"> class </w:t>
      </w:r>
      <w:r w:rsidR="2F6C6D48" w:rsidRPr="00044EFF">
        <w:t>which incoming requests to /api/v1/users</w:t>
      </w:r>
      <w:r w:rsidR="7529C754" w:rsidRPr="00044EFF">
        <w:t xml:space="preserve"> are </w:t>
      </w:r>
      <w:r w:rsidR="0052035F" w:rsidRPr="0052035F">
        <w:t xml:space="preserve">deserialised </w:t>
      </w:r>
      <w:r w:rsidR="51A7373C" w:rsidRPr="00044EFF">
        <w:t>into</w:t>
      </w:r>
      <w:r w:rsidR="00FA1B8F" w:rsidRPr="00044EFF">
        <w:t>.</w:t>
      </w:r>
    </w:p>
    <w:p w14:paraId="5DC07555" w14:textId="3A6C0AF1" w:rsidR="1347D80B" w:rsidRPr="00044EFF" w:rsidRDefault="1347D80B" w:rsidP="6255C0C3">
      <w:pPr>
        <w:pStyle w:val="Heading4"/>
      </w:pPr>
      <w:r w:rsidRPr="00044EFF">
        <w:lastRenderedPageBreak/>
        <w:t xml:space="preserve">Backend </w:t>
      </w:r>
      <w:r w:rsidR="0019452A">
        <w:t>E</w:t>
      </w:r>
      <w:r w:rsidRPr="00044EFF">
        <w:t>ndpoints</w:t>
      </w:r>
    </w:p>
    <w:p w14:paraId="244C3159" w14:textId="736AE45F" w:rsidR="1347D80B" w:rsidRPr="00044EFF" w:rsidRDefault="00FA1B8F" w:rsidP="6255C0C3">
      <w:r w:rsidRPr="00044EFF">
        <w:t>Table 4.1</w:t>
      </w:r>
      <w:r w:rsidR="1347D80B" w:rsidRPr="00044EFF">
        <w:t xml:space="preserve"> summarises the key backend API endpoints exposed by Plat-Imee. Each route follows RESTful conventions and is organised by domain</w:t>
      </w:r>
      <w:r w:rsidRPr="00044EFF">
        <w:t xml:space="preserve">. </w:t>
      </w:r>
      <w:r w:rsidR="1347D80B" w:rsidRPr="00044EFF">
        <w:t>These endpoints are accessed via the frontend and provide core functionality.</w:t>
      </w:r>
    </w:p>
    <w:tbl>
      <w:tblPr>
        <w:tblStyle w:val="TableGrid"/>
        <w:tblW w:w="9634" w:type="dxa"/>
        <w:tblLayout w:type="fixed"/>
        <w:tblLook w:val="06A0" w:firstRow="1" w:lastRow="0" w:firstColumn="1" w:lastColumn="0" w:noHBand="1" w:noVBand="1"/>
      </w:tblPr>
      <w:tblGrid>
        <w:gridCol w:w="1696"/>
        <w:gridCol w:w="3686"/>
        <w:gridCol w:w="4252"/>
      </w:tblGrid>
      <w:tr w:rsidR="6255C0C3" w:rsidRPr="00044EFF" w14:paraId="3F174708" w14:textId="77777777" w:rsidTr="00044EFF">
        <w:trPr>
          <w:trHeight w:val="300"/>
        </w:trPr>
        <w:tc>
          <w:tcPr>
            <w:tcW w:w="1696" w:type="dxa"/>
            <w:shd w:val="clear" w:color="auto" w:fill="auto"/>
          </w:tcPr>
          <w:p w14:paraId="04B35448" w14:textId="719928D3" w:rsidR="1347D80B" w:rsidRPr="00044EFF" w:rsidRDefault="1347D80B" w:rsidP="00044EFF">
            <w:pPr>
              <w:jc w:val="center"/>
              <w:rPr>
                <w:b/>
                <w:bCs/>
              </w:rPr>
            </w:pPr>
            <w:r w:rsidRPr="00044EFF">
              <w:rPr>
                <w:b/>
                <w:bCs/>
              </w:rPr>
              <w:t>HTTP Method</w:t>
            </w:r>
          </w:p>
        </w:tc>
        <w:tc>
          <w:tcPr>
            <w:tcW w:w="3686" w:type="dxa"/>
            <w:shd w:val="clear" w:color="auto" w:fill="auto"/>
          </w:tcPr>
          <w:p w14:paraId="7F4F5B4A" w14:textId="7742C2E4" w:rsidR="1347D80B" w:rsidRPr="00044EFF" w:rsidRDefault="1347D80B" w:rsidP="00044EFF">
            <w:pPr>
              <w:jc w:val="center"/>
              <w:rPr>
                <w:b/>
                <w:bCs/>
              </w:rPr>
            </w:pPr>
            <w:r w:rsidRPr="00044EFF">
              <w:rPr>
                <w:b/>
                <w:bCs/>
              </w:rPr>
              <w:t>Endpoint</w:t>
            </w:r>
          </w:p>
        </w:tc>
        <w:tc>
          <w:tcPr>
            <w:tcW w:w="4252" w:type="dxa"/>
            <w:shd w:val="clear" w:color="auto" w:fill="auto"/>
          </w:tcPr>
          <w:p w14:paraId="4BEAACAF" w14:textId="07121A06" w:rsidR="1347D80B" w:rsidRPr="00044EFF" w:rsidRDefault="1347D80B" w:rsidP="00044EFF">
            <w:pPr>
              <w:jc w:val="center"/>
              <w:rPr>
                <w:b/>
                <w:bCs/>
              </w:rPr>
            </w:pPr>
            <w:r w:rsidRPr="00044EFF">
              <w:rPr>
                <w:b/>
                <w:bCs/>
              </w:rPr>
              <w:t>Description</w:t>
            </w:r>
          </w:p>
        </w:tc>
      </w:tr>
      <w:tr w:rsidR="6255C0C3" w:rsidRPr="00044EFF" w14:paraId="4FC2C017" w14:textId="77777777" w:rsidTr="00044EFF">
        <w:trPr>
          <w:trHeight w:val="300"/>
        </w:trPr>
        <w:tc>
          <w:tcPr>
            <w:tcW w:w="1696" w:type="dxa"/>
            <w:shd w:val="clear" w:color="auto" w:fill="auto"/>
          </w:tcPr>
          <w:p w14:paraId="7EABEB27" w14:textId="7CA466B8" w:rsidR="0C088742" w:rsidRPr="00044EFF" w:rsidRDefault="0C088742" w:rsidP="007C15DC">
            <w:pPr>
              <w:jc w:val="left"/>
            </w:pPr>
            <w:r w:rsidRPr="00044EFF">
              <w:t>POST</w:t>
            </w:r>
          </w:p>
        </w:tc>
        <w:tc>
          <w:tcPr>
            <w:tcW w:w="3686" w:type="dxa"/>
            <w:shd w:val="clear" w:color="auto" w:fill="auto"/>
          </w:tcPr>
          <w:p w14:paraId="0D0D6E07" w14:textId="7EF84AD1" w:rsidR="0C088742" w:rsidRPr="00044EFF" w:rsidRDefault="0C088742" w:rsidP="007C15DC">
            <w:pPr>
              <w:jc w:val="left"/>
            </w:pPr>
            <w:r w:rsidRPr="00044EFF">
              <w:t>/api/v1/</w:t>
            </w:r>
            <w:r w:rsidR="7B2F513F" w:rsidRPr="00044EFF">
              <w:t>anime</w:t>
            </w:r>
          </w:p>
        </w:tc>
        <w:tc>
          <w:tcPr>
            <w:tcW w:w="4252" w:type="dxa"/>
            <w:shd w:val="clear" w:color="auto" w:fill="auto"/>
          </w:tcPr>
          <w:p w14:paraId="14864CCF" w14:textId="487819E7" w:rsidR="7E99C8CE" w:rsidRPr="00044EFF" w:rsidRDefault="7E99C8CE" w:rsidP="007C15DC">
            <w:pPr>
              <w:jc w:val="left"/>
            </w:pPr>
            <w:r w:rsidRPr="00044EFF">
              <w:t>Adds anime to the local database</w:t>
            </w:r>
          </w:p>
        </w:tc>
      </w:tr>
      <w:tr w:rsidR="6255C0C3" w:rsidRPr="00044EFF" w14:paraId="3495FF02" w14:textId="77777777" w:rsidTr="00044EFF">
        <w:trPr>
          <w:trHeight w:val="300"/>
        </w:trPr>
        <w:tc>
          <w:tcPr>
            <w:tcW w:w="1696" w:type="dxa"/>
            <w:shd w:val="clear" w:color="auto" w:fill="auto"/>
          </w:tcPr>
          <w:p w14:paraId="60699CF4" w14:textId="1FC818C1" w:rsidR="0C088742" w:rsidRPr="00044EFF" w:rsidRDefault="0C088742" w:rsidP="007C15DC">
            <w:pPr>
              <w:jc w:val="left"/>
            </w:pPr>
            <w:r w:rsidRPr="00044EFF">
              <w:t>GET</w:t>
            </w:r>
          </w:p>
        </w:tc>
        <w:tc>
          <w:tcPr>
            <w:tcW w:w="3686" w:type="dxa"/>
            <w:shd w:val="clear" w:color="auto" w:fill="auto"/>
          </w:tcPr>
          <w:p w14:paraId="3DDDCF92" w14:textId="39C930CB" w:rsidR="0C088742" w:rsidRPr="00044EFF" w:rsidRDefault="0C088742" w:rsidP="007C15DC">
            <w:pPr>
              <w:jc w:val="left"/>
            </w:pPr>
            <w:r w:rsidRPr="00044EFF">
              <w:t>/api/v1/</w:t>
            </w:r>
            <w:r w:rsidR="4F11B6FF" w:rsidRPr="00044EFF">
              <w:t>anime</w:t>
            </w:r>
          </w:p>
        </w:tc>
        <w:tc>
          <w:tcPr>
            <w:tcW w:w="4252" w:type="dxa"/>
            <w:shd w:val="clear" w:color="auto" w:fill="auto"/>
          </w:tcPr>
          <w:p w14:paraId="7E727E47" w14:textId="0E7E13F0" w:rsidR="145793F1" w:rsidRPr="00044EFF" w:rsidRDefault="145793F1" w:rsidP="007C15DC">
            <w:pPr>
              <w:jc w:val="left"/>
            </w:pPr>
            <w:r w:rsidRPr="00044EFF">
              <w:t>Retrieves all anime</w:t>
            </w:r>
          </w:p>
        </w:tc>
      </w:tr>
      <w:tr w:rsidR="6255C0C3" w:rsidRPr="00044EFF" w14:paraId="19628C57" w14:textId="77777777" w:rsidTr="00044EFF">
        <w:trPr>
          <w:trHeight w:val="300"/>
        </w:trPr>
        <w:tc>
          <w:tcPr>
            <w:tcW w:w="1696" w:type="dxa"/>
            <w:shd w:val="clear" w:color="auto" w:fill="auto"/>
          </w:tcPr>
          <w:p w14:paraId="3247D8B2" w14:textId="75614EBB" w:rsidR="780C2777" w:rsidRPr="00044EFF" w:rsidRDefault="780C2777" w:rsidP="007C15DC">
            <w:pPr>
              <w:jc w:val="left"/>
            </w:pPr>
            <w:r w:rsidRPr="00044EFF">
              <w:t>GET</w:t>
            </w:r>
          </w:p>
        </w:tc>
        <w:tc>
          <w:tcPr>
            <w:tcW w:w="3686" w:type="dxa"/>
            <w:shd w:val="clear" w:color="auto" w:fill="auto"/>
          </w:tcPr>
          <w:p w14:paraId="616F4EDE" w14:textId="56DFD531" w:rsidR="780C2777" w:rsidRPr="00044EFF" w:rsidRDefault="780C2777" w:rsidP="007C15DC">
            <w:pPr>
              <w:jc w:val="left"/>
            </w:pPr>
            <w:r w:rsidRPr="00044EFF">
              <w:t>/api/v1/anime/{malId}</w:t>
            </w:r>
          </w:p>
          <w:p w14:paraId="549008D6" w14:textId="113A552F" w:rsidR="6255C0C3" w:rsidRPr="00044EFF" w:rsidRDefault="6255C0C3" w:rsidP="007C15DC">
            <w:pPr>
              <w:jc w:val="left"/>
            </w:pPr>
          </w:p>
        </w:tc>
        <w:tc>
          <w:tcPr>
            <w:tcW w:w="4252" w:type="dxa"/>
            <w:shd w:val="clear" w:color="auto" w:fill="auto"/>
          </w:tcPr>
          <w:p w14:paraId="7791DACA" w14:textId="2CF42B58" w:rsidR="524D3254" w:rsidRPr="00044EFF" w:rsidRDefault="524D3254" w:rsidP="007C15DC">
            <w:pPr>
              <w:jc w:val="left"/>
            </w:pPr>
            <w:r w:rsidRPr="00044EFF">
              <w:t>Retrieves a specific anime</w:t>
            </w:r>
            <w:r w:rsidR="5746DD87" w:rsidRPr="00044EFF">
              <w:t xml:space="preserve"> by its </w:t>
            </w:r>
            <w:r w:rsidR="00044EFF" w:rsidRPr="00044EFF">
              <w:t>MAL</w:t>
            </w:r>
            <w:r w:rsidR="5746DD87" w:rsidRPr="00044EFF">
              <w:t xml:space="preserve"> ID (malId)</w:t>
            </w:r>
          </w:p>
        </w:tc>
      </w:tr>
      <w:tr w:rsidR="6255C0C3" w:rsidRPr="00044EFF" w14:paraId="56B43540" w14:textId="77777777" w:rsidTr="00044EFF">
        <w:trPr>
          <w:trHeight w:val="300"/>
        </w:trPr>
        <w:tc>
          <w:tcPr>
            <w:tcW w:w="1696" w:type="dxa"/>
            <w:shd w:val="clear" w:color="auto" w:fill="auto"/>
          </w:tcPr>
          <w:p w14:paraId="07271E8A" w14:textId="0F620E3B" w:rsidR="0C088742" w:rsidRPr="00044EFF" w:rsidRDefault="0C088742" w:rsidP="007C15DC">
            <w:pPr>
              <w:jc w:val="left"/>
            </w:pPr>
            <w:r w:rsidRPr="00044EFF">
              <w:t>P</w:t>
            </w:r>
            <w:r w:rsidR="2DEDA659" w:rsidRPr="00044EFF">
              <w:t>ATCH</w:t>
            </w:r>
          </w:p>
        </w:tc>
        <w:tc>
          <w:tcPr>
            <w:tcW w:w="3686" w:type="dxa"/>
            <w:shd w:val="clear" w:color="auto" w:fill="auto"/>
          </w:tcPr>
          <w:p w14:paraId="2F806BAE" w14:textId="4E50B5F1" w:rsidR="0C088742" w:rsidRPr="00044EFF" w:rsidRDefault="0C088742" w:rsidP="007C15DC">
            <w:pPr>
              <w:jc w:val="left"/>
            </w:pPr>
            <w:r w:rsidRPr="00044EFF">
              <w:t>/api/v1/</w:t>
            </w:r>
            <w:r w:rsidR="3D65BD29" w:rsidRPr="00044EFF">
              <w:t>anime</w:t>
            </w:r>
            <w:r w:rsidRPr="00044EFF">
              <w:t>/{</w:t>
            </w:r>
            <w:r w:rsidR="79A04848" w:rsidRPr="00044EFF">
              <w:t>malId</w:t>
            </w:r>
            <w:r w:rsidRPr="00044EFF">
              <w:t>}</w:t>
            </w:r>
          </w:p>
        </w:tc>
        <w:tc>
          <w:tcPr>
            <w:tcW w:w="4252" w:type="dxa"/>
            <w:shd w:val="clear" w:color="auto" w:fill="auto"/>
          </w:tcPr>
          <w:p w14:paraId="1F0C4A70" w14:textId="6666AA8E" w:rsidR="44E9DA35" w:rsidRPr="00044EFF" w:rsidRDefault="44E9DA35" w:rsidP="007C15DC">
            <w:pPr>
              <w:jc w:val="left"/>
            </w:pPr>
            <w:r w:rsidRPr="00044EFF">
              <w:t xml:space="preserve">Updates a specific anime </w:t>
            </w:r>
            <w:r w:rsidR="5AE7DB38" w:rsidRPr="00044EFF">
              <w:t xml:space="preserve">by its </w:t>
            </w:r>
            <w:r w:rsidR="00044EFF" w:rsidRPr="00044EFF">
              <w:t>MAL</w:t>
            </w:r>
            <w:r w:rsidR="5AE7DB38" w:rsidRPr="00044EFF">
              <w:t xml:space="preserve"> ID (malId)</w:t>
            </w:r>
          </w:p>
        </w:tc>
      </w:tr>
      <w:tr w:rsidR="6255C0C3" w:rsidRPr="00044EFF" w14:paraId="621CEF04" w14:textId="77777777" w:rsidTr="00044EFF">
        <w:trPr>
          <w:trHeight w:val="300"/>
        </w:trPr>
        <w:tc>
          <w:tcPr>
            <w:tcW w:w="1696" w:type="dxa"/>
            <w:shd w:val="clear" w:color="auto" w:fill="auto"/>
          </w:tcPr>
          <w:p w14:paraId="5E636CDE" w14:textId="63390C42" w:rsidR="63E316F5" w:rsidRPr="00044EFF" w:rsidRDefault="63E316F5" w:rsidP="007C15DC">
            <w:pPr>
              <w:jc w:val="left"/>
            </w:pPr>
            <w:r w:rsidRPr="00044EFF">
              <w:t>POST</w:t>
            </w:r>
          </w:p>
        </w:tc>
        <w:tc>
          <w:tcPr>
            <w:tcW w:w="3686" w:type="dxa"/>
            <w:shd w:val="clear" w:color="auto" w:fill="auto"/>
          </w:tcPr>
          <w:p w14:paraId="713ED160" w14:textId="2EF301DC" w:rsidR="63E316F5" w:rsidRPr="00044EFF" w:rsidRDefault="63E316F5" w:rsidP="007C15DC">
            <w:pPr>
              <w:jc w:val="left"/>
            </w:pPr>
            <w:r w:rsidRPr="00044EFF">
              <w:t>/api/v1/user-anime</w:t>
            </w:r>
          </w:p>
        </w:tc>
        <w:tc>
          <w:tcPr>
            <w:tcW w:w="4252" w:type="dxa"/>
            <w:shd w:val="clear" w:color="auto" w:fill="auto"/>
          </w:tcPr>
          <w:p w14:paraId="543451F7" w14:textId="381F414C" w:rsidR="0913F0BB" w:rsidRPr="00044EFF" w:rsidRDefault="0913F0BB" w:rsidP="007C15DC">
            <w:pPr>
              <w:jc w:val="left"/>
            </w:pPr>
            <w:r w:rsidRPr="00044EFF">
              <w:t>Adds anime to user’s watchlist (with fallback to Jikan)</w:t>
            </w:r>
          </w:p>
        </w:tc>
      </w:tr>
      <w:tr w:rsidR="6255C0C3" w:rsidRPr="00044EFF" w14:paraId="37A5AEB5" w14:textId="77777777" w:rsidTr="00044EFF">
        <w:trPr>
          <w:trHeight w:val="300"/>
        </w:trPr>
        <w:tc>
          <w:tcPr>
            <w:tcW w:w="1696" w:type="dxa"/>
            <w:shd w:val="clear" w:color="auto" w:fill="auto"/>
          </w:tcPr>
          <w:p w14:paraId="0FFFB0EC" w14:textId="39F2CE42" w:rsidR="63E316F5" w:rsidRPr="00044EFF" w:rsidRDefault="63E316F5" w:rsidP="007C15DC">
            <w:pPr>
              <w:jc w:val="left"/>
            </w:pPr>
            <w:r w:rsidRPr="00044EFF">
              <w:t>DELETE</w:t>
            </w:r>
          </w:p>
        </w:tc>
        <w:tc>
          <w:tcPr>
            <w:tcW w:w="3686" w:type="dxa"/>
            <w:shd w:val="clear" w:color="auto" w:fill="auto"/>
          </w:tcPr>
          <w:p w14:paraId="748FF500" w14:textId="65ACAB6A" w:rsidR="63E316F5" w:rsidRPr="00044EFF" w:rsidRDefault="63E316F5" w:rsidP="007C15DC">
            <w:pPr>
              <w:jc w:val="left"/>
            </w:pPr>
            <w:r w:rsidRPr="00044EFF">
              <w:t>/api/v1/user-anime/{id}</w:t>
            </w:r>
          </w:p>
        </w:tc>
        <w:tc>
          <w:tcPr>
            <w:tcW w:w="4252" w:type="dxa"/>
            <w:shd w:val="clear" w:color="auto" w:fill="auto"/>
          </w:tcPr>
          <w:p w14:paraId="76BEDEA6" w14:textId="540AF163" w:rsidR="4458D80A" w:rsidRPr="00044EFF" w:rsidRDefault="4458D80A" w:rsidP="007C15DC">
            <w:pPr>
              <w:jc w:val="left"/>
            </w:pPr>
            <w:r w:rsidRPr="00044EFF">
              <w:t>Removes anime from user’s list</w:t>
            </w:r>
          </w:p>
        </w:tc>
      </w:tr>
      <w:tr w:rsidR="6255C0C3" w:rsidRPr="00044EFF" w14:paraId="77367495" w14:textId="77777777" w:rsidTr="00044EFF">
        <w:trPr>
          <w:trHeight w:val="300"/>
        </w:trPr>
        <w:tc>
          <w:tcPr>
            <w:tcW w:w="1696" w:type="dxa"/>
            <w:shd w:val="clear" w:color="auto" w:fill="auto"/>
          </w:tcPr>
          <w:p w14:paraId="04A30F98" w14:textId="4C7BE957" w:rsidR="63E316F5" w:rsidRPr="00044EFF" w:rsidRDefault="63E316F5" w:rsidP="007C15DC">
            <w:pPr>
              <w:jc w:val="left"/>
            </w:pPr>
            <w:r w:rsidRPr="00044EFF">
              <w:t>GET</w:t>
            </w:r>
          </w:p>
        </w:tc>
        <w:tc>
          <w:tcPr>
            <w:tcW w:w="3686" w:type="dxa"/>
            <w:shd w:val="clear" w:color="auto" w:fill="auto"/>
          </w:tcPr>
          <w:p w14:paraId="2C4A7FB8" w14:textId="3B4BEE84" w:rsidR="19834C15" w:rsidRPr="00044EFF" w:rsidRDefault="19834C15" w:rsidP="007C15DC">
            <w:pPr>
              <w:jc w:val="left"/>
            </w:pPr>
            <w:r w:rsidRPr="00044EFF">
              <w:t>/api/v1/user-anime/{id}</w:t>
            </w:r>
          </w:p>
        </w:tc>
        <w:tc>
          <w:tcPr>
            <w:tcW w:w="4252" w:type="dxa"/>
            <w:shd w:val="clear" w:color="auto" w:fill="auto"/>
          </w:tcPr>
          <w:p w14:paraId="3C32CF26" w14:textId="342F0AF7" w:rsidR="23F10D26" w:rsidRPr="00044EFF" w:rsidRDefault="23F10D26" w:rsidP="007C15DC">
            <w:pPr>
              <w:jc w:val="left"/>
            </w:pPr>
            <w:r w:rsidRPr="00044EFF">
              <w:t>Retrieves a specific user-anime record by its entry ID</w:t>
            </w:r>
          </w:p>
        </w:tc>
      </w:tr>
      <w:tr w:rsidR="6255C0C3" w:rsidRPr="00044EFF" w14:paraId="71B85EFB" w14:textId="77777777" w:rsidTr="00044EFF">
        <w:trPr>
          <w:trHeight w:val="300"/>
        </w:trPr>
        <w:tc>
          <w:tcPr>
            <w:tcW w:w="1696" w:type="dxa"/>
            <w:shd w:val="clear" w:color="auto" w:fill="auto"/>
          </w:tcPr>
          <w:p w14:paraId="37F860EC" w14:textId="4BABFDC7" w:rsidR="63E316F5" w:rsidRPr="00044EFF" w:rsidRDefault="63E316F5" w:rsidP="007C15DC">
            <w:pPr>
              <w:jc w:val="left"/>
            </w:pPr>
            <w:r w:rsidRPr="00044EFF">
              <w:t>GET</w:t>
            </w:r>
          </w:p>
        </w:tc>
        <w:tc>
          <w:tcPr>
            <w:tcW w:w="3686" w:type="dxa"/>
            <w:shd w:val="clear" w:color="auto" w:fill="auto"/>
          </w:tcPr>
          <w:p w14:paraId="0E49D99B" w14:textId="209103C0" w:rsidR="7DC9F730" w:rsidRPr="00044EFF" w:rsidRDefault="7DC9F730" w:rsidP="007C15DC">
            <w:pPr>
              <w:jc w:val="left"/>
            </w:pPr>
            <w:r w:rsidRPr="00044EFF">
              <w:t>/api/v1/user-anime?userId={userId}</w:t>
            </w:r>
          </w:p>
        </w:tc>
        <w:tc>
          <w:tcPr>
            <w:tcW w:w="4252" w:type="dxa"/>
            <w:shd w:val="clear" w:color="auto" w:fill="auto"/>
          </w:tcPr>
          <w:p w14:paraId="188E9775" w14:textId="05285217" w:rsidR="2119AAE2" w:rsidRPr="00044EFF" w:rsidRDefault="2119AAE2" w:rsidP="007C15DC">
            <w:pPr>
              <w:jc w:val="left"/>
            </w:pPr>
            <w:r w:rsidRPr="00044EFF">
              <w:t>Retrieves all user-anime entries associated with a specific user</w:t>
            </w:r>
          </w:p>
        </w:tc>
      </w:tr>
      <w:tr w:rsidR="6255C0C3" w:rsidRPr="00044EFF" w14:paraId="23EE6805" w14:textId="77777777" w:rsidTr="00044EFF">
        <w:trPr>
          <w:trHeight w:val="300"/>
        </w:trPr>
        <w:tc>
          <w:tcPr>
            <w:tcW w:w="1696" w:type="dxa"/>
            <w:shd w:val="clear" w:color="auto" w:fill="auto"/>
          </w:tcPr>
          <w:p w14:paraId="61E2BCA3" w14:textId="7216FCA7" w:rsidR="2119AAE2" w:rsidRPr="00044EFF" w:rsidRDefault="2119AAE2" w:rsidP="007C15DC">
            <w:pPr>
              <w:jc w:val="left"/>
            </w:pPr>
            <w:r w:rsidRPr="00044EFF">
              <w:t>PATCH</w:t>
            </w:r>
          </w:p>
        </w:tc>
        <w:tc>
          <w:tcPr>
            <w:tcW w:w="3686" w:type="dxa"/>
            <w:shd w:val="clear" w:color="auto" w:fill="auto"/>
          </w:tcPr>
          <w:p w14:paraId="0CAE16D9" w14:textId="3BA25EE3" w:rsidR="2119AAE2" w:rsidRPr="00044EFF" w:rsidRDefault="2119AAE2" w:rsidP="007C15DC">
            <w:pPr>
              <w:jc w:val="left"/>
            </w:pPr>
            <w:r w:rsidRPr="00044EFF">
              <w:t>/api/v1/user-anime/{id}</w:t>
            </w:r>
          </w:p>
        </w:tc>
        <w:tc>
          <w:tcPr>
            <w:tcW w:w="4252" w:type="dxa"/>
            <w:shd w:val="clear" w:color="auto" w:fill="auto"/>
          </w:tcPr>
          <w:p w14:paraId="4F45D496" w14:textId="47E26048" w:rsidR="054F8BF4" w:rsidRPr="00044EFF" w:rsidRDefault="054F8BF4" w:rsidP="007C15DC">
            <w:pPr>
              <w:jc w:val="left"/>
            </w:pPr>
            <w:r w:rsidRPr="00044EFF">
              <w:t>Updates user’s rating or watch status</w:t>
            </w:r>
          </w:p>
        </w:tc>
      </w:tr>
      <w:tr w:rsidR="6255C0C3" w:rsidRPr="00044EFF" w14:paraId="50C4F344" w14:textId="77777777" w:rsidTr="00044EFF">
        <w:trPr>
          <w:trHeight w:val="300"/>
        </w:trPr>
        <w:tc>
          <w:tcPr>
            <w:tcW w:w="1696" w:type="dxa"/>
            <w:shd w:val="clear" w:color="auto" w:fill="auto"/>
          </w:tcPr>
          <w:p w14:paraId="28CFB283" w14:textId="5981C0D7" w:rsidR="7D2968C4" w:rsidRPr="00044EFF" w:rsidRDefault="7D2968C4" w:rsidP="007C15DC">
            <w:pPr>
              <w:jc w:val="left"/>
            </w:pPr>
            <w:r w:rsidRPr="00044EFF">
              <w:t>POST</w:t>
            </w:r>
          </w:p>
        </w:tc>
        <w:tc>
          <w:tcPr>
            <w:tcW w:w="3686" w:type="dxa"/>
            <w:shd w:val="clear" w:color="auto" w:fill="auto"/>
          </w:tcPr>
          <w:p w14:paraId="683DB76F" w14:textId="75BA245F" w:rsidR="7D2968C4" w:rsidRPr="00044EFF" w:rsidRDefault="7D2968C4" w:rsidP="007C15DC">
            <w:pPr>
              <w:jc w:val="left"/>
            </w:pPr>
            <w:r w:rsidRPr="00044EFF">
              <w:t>/api/v1/users</w:t>
            </w:r>
          </w:p>
        </w:tc>
        <w:tc>
          <w:tcPr>
            <w:tcW w:w="4252" w:type="dxa"/>
            <w:shd w:val="clear" w:color="auto" w:fill="auto"/>
          </w:tcPr>
          <w:p w14:paraId="1EA098C6" w14:textId="7CA487B1" w:rsidR="341563E9" w:rsidRPr="00044EFF" w:rsidRDefault="341563E9" w:rsidP="007C15DC">
            <w:pPr>
              <w:jc w:val="left"/>
            </w:pPr>
            <w:r w:rsidRPr="00044EFF">
              <w:t>Registers a new user</w:t>
            </w:r>
          </w:p>
        </w:tc>
      </w:tr>
      <w:tr w:rsidR="6255C0C3" w:rsidRPr="00044EFF" w14:paraId="64742EFF" w14:textId="77777777" w:rsidTr="00044EFF">
        <w:trPr>
          <w:trHeight w:val="300"/>
        </w:trPr>
        <w:tc>
          <w:tcPr>
            <w:tcW w:w="1696" w:type="dxa"/>
            <w:shd w:val="clear" w:color="auto" w:fill="auto"/>
          </w:tcPr>
          <w:p w14:paraId="5584563C" w14:textId="21FA4D15" w:rsidR="7D2968C4" w:rsidRPr="00044EFF" w:rsidRDefault="7D2968C4" w:rsidP="007C15DC">
            <w:pPr>
              <w:jc w:val="left"/>
            </w:pPr>
            <w:r w:rsidRPr="00044EFF">
              <w:t>DELETE</w:t>
            </w:r>
          </w:p>
        </w:tc>
        <w:tc>
          <w:tcPr>
            <w:tcW w:w="3686" w:type="dxa"/>
            <w:shd w:val="clear" w:color="auto" w:fill="auto"/>
          </w:tcPr>
          <w:p w14:paraId="5BEF1CEC" w14:textId="43AA6DEE" w:rsidR="7D2968C4" w:rsidRPr="00044EFF" w:rsidRDefault="7D2968C4" w:rsidP="007C15DC">
            <w:pPr>
              <w:jc w:val="left"/>
            </w:pPr>
            <w:r w:rsidRPr="00044EFF">
              <w:t>/api/v1/users/{userId}</w:t>
            </w:r>
          </w:p>
        </w:tc>
        <w:tc>
          <w:tcPr>
            <w:tcW w:w="4252" w:type="dxa"/>
            <w:shd w:val="clear" w:color="auto" w:fill="auto"/>
          </w:tcPr>
          <w:p w14:paraId="78D33CE8" w14:textId="30E71267" w:rsidR="5B9E2435" w:rsidRPr="00044EFF" w:rsidRDefault="5B9E2435" w:rsidP="007C15DC">
            <w:pPr>
              <w:jc w:val="left"/>
            </w:pPr>
            <w:r w:rsidRPr="00044EFF">
              <w:t>Deletes a user's account</w:t>
            </w:r>
          </w:p>
        </w:tc>
      </w:tr>
      <w:tr w:rsidR="6255C0C3" w:rsidRPr="00044EFF" w14:paraId="215EBD86" w14:textId="77777777" w:rsidTr="00044EFF">
        <w:trPr>
          <w:trHeight w:val="300"/>
        </w:trPr>
        <w:tc>
          <w:tcPr>
            <w:tcW w:w="1696" w:type="dxa"/>
            <w:shd w:val="clear" w:color="auto" w:fill="auto"/>
          </w:tcPr>
          <w:p w14:paraId="74ABF140" w14:textId="53AF80AC" w:rsidR="69B30FE0" w:rsidRPr="00044EFF" w:rsidRDefault="69B30FE0" w:rsidP="007C15DC">
            <w:pPr>
              <w:jc w:val="left"/>
            </w:pPr>
            <w:r w:rsidRPr="00044EFF">
              <w:t>GET</w:t>
            </w:r>
          </w:p>
        </w:tc>
        <w:tc>
          <w:tcPr>
            <w:tcW w:w="3686" w:type="dxa"/>
            <w:shd w:val="clear" w:color="auto" w:fill="auto"/>
          </w:tcPr>
          <w:p w14:paraId="7B21B7AC" w14:textId="2E3D8832" w:rsidR="69B30FE0" w:rsidRPr="00044EFF" w:rsidRDefault="69B30FE0" w:rsidP="007C15DC">
            <w:pPr>
              <w:jc w:val="left"/>
            </w:pPr>
            <w:r w:rsidRPr="00044EFF">
              <w:t>/api/v1/users</w:t>
            </w:r>
          </w:p>
        </w:tc>
        <w:tc>
          <w:tcPr>
            <w:tcW w:w="4252" w:type="dxa"/>
            <w:shd w:val="clear" w:color="auto" w:fill="auto"/>
          </w:tcPr>
          <w:p w14:paraId="5C246C8C" w14:textId="09800BA6" w:rsidR="69B30FE0" w:rsidRPr="00044EFF" w:rsidRDefault="69B30FE0" w:rsidP="007C15DC">
            <w:pPr>
              <w:jc w:val="left"/>
            </w:pPr>
            <w:r w:rsidRPr="00044EFF">
              <w:t>Returns a list of all users</w:t>
            </w:r>
          </w:p>
        </w:tc>
      </w:tr>
      <w:tr w:rsidR="6255C0C3" w:rsidRPr="00044EFF" w14:paraId="67859AE1" w14:textId="77777777" w:rsidTr="00044EFF">
        <w:trPr>
          <w:trHeight w:val="300"/>
        </w:trPr>
        <w:tc>
          <w:tcPr>
            <w:tcW w:w="1696" w:type="dxa"/>
            <w:shd w:val="clear" w:color="auto" w:fill="auto"/>
          </w:tcPr>
          <w:p w14:paraId="55FF1CA6" w14:textId="75817E75" w:rsidR="69B30FE0" w:rsidRPr="00044EFF" w:rsidRDefault="69B30FE0" w:rsidP="007C15DC">
            <w:pPr>
              <w:jc w:val="left"/>
            </w:pPr>
            <w:r w:rsidRPr="00044EFF">
              <w:t>GET</w:t>
            </w:r>
          </w:p>
        </w:tc>
        <w:tc>
          <w:tcPr>
            <w:tcW w:w="3686" w:type="dxa"/>
            <w:shd w:val="clear" w:color="auto" w:fill="auto"/>
          </w:tcPr>
          <w:p w14:paraId="5DAE75B2" w14:textId="31C2BD69" w:rsidR="69B30FE0" w:rsidRPr="00044EFF" w:rsidRDefault="69B30FE0" w:rsidP="007C15DC">
            <w:pPr>
              <w:jc w:val="left"/>
            </w:pPr>
            <w:r w:rsidRPr="00044EFF">
              <w:t>/api/v1/users/{userId}</w:t>
            </w:r>
          </w:p>
        </w:tc>
        <w:tc>
          <w:tcPr>
            <w:tcW w:w="4252" w:type="dxa"/>
            <w:shd w:val="clear" w:color="auto" w:fill="auto"/>
          </w:tcPr>
          <w:p w14:paraId="03523436" w14:textId="34A6B4C2" w:rsidR="69B30FE0" w:rsidRPr="00044EFF" w:rsidRDefault="69B30FE0" w:rsidP="007C15DC">
            <w:pPr>
              <w:jc w:val="left"/>
            </w:pPr>
            <w:r w:rsidRPr="00044EFF">
              <w:t>Returns a specific user by their ID</w:t>
            </w:r>
          </w:p>
        </w:tc>
      </w:tr>
      <w:tr w:rsidR="6255C0C3" w:rsidRPr="00044EFF" w14:paraId="2A46EE57" w14:textId="77777777" w:rsidTr="00044EFF">
        <w:trPr>
          <w:trHeight w:val="300"/>
        </w:trPr>
        <w:tc>
          <w:tcPr>
            <w:tcW w:w="1696" w:type="dxa"/>
            <w:shd w:val="clear" w:color="auto" w:fill="auto"/>
          </w:tcPr>
          <w:p w14:paraId="375D98AC" w14:textId="282E4D89" w:rsidR="69B30FE0" w:rsidRPr="00044EFF" w:rsidRDefault="69B30FE0" w:rsidP="007C15DC">
            <w:pPr>
              <w:jc w:val="left"/>
            </w:pPr>
            <w:r w:rsidRPr="00044EFF">
              <w:t>GET</w:t>
            </w:r>
          </w:p>
        </w:tc>
        <w:tc>
          <w:tcPr>
            <w:tcW w:w="3686" w:type="dxa"/>
            <w:shd w:val="clear" w:color="auto" w:fill="auto"/>
          </w:tcPr>
          <w:p w14:paraId="33F2A668" w14:textId="09C3E6A9" w:rsidR="69B30FE0" w:rsidRPr="00044EFF" w:rsidRDefault="69B30FE0" w:rsidP="007C15DC">
            <w:pPr>
              <w:jc w:val="left"/>
            </w:pPr>
            <w:r w:rsidRPr="00044EFF">
              <w:t>/api/v1/users/me</w:t>
            </w:r>
          </w:p>
        </w:tc>
        <w:tc>
          <w:tcPr>
            <w:tcW w:w="4252" w:type="dxa"/>
            <w:shd w:val="clear" w:color="auto" w:fill="auto"/>
          </w:tcPr>
          <w:p w14:paraId="372AB963" w14:textId="2CF1DCB0" w:rsidR="69B30FE0" w:rsidRPr="00044EFF" w:rsidRDefault="69B30FE0" w:rsidP="007C15DC">
            <w:pPr>
              <w:jc w:val="left"/>
            </w:pPr>
            <w:r w:rsidRPr="00044EFF">
              <w:t>Returns the currently authenticated user (JWT required)</w:t>
            </w:r>
          </w:p>
        </w:tc>
      </w:tr>
      <w:tr w:rsidR="6255C0C3" w:rsidRPr="00044EFF" w14:paraId="38F873CC" w14:textId="77777777" w:rsidTr="00044EFF">
        <w:trPr>
          <w:trHeight w:val="300"/>
        </w:trPr>
        <w:tc>
          <w:tcPr>
            <w:tcW w:w="1696" w:type="dxa"/>
            <w:shd w:val="clear" w:color="auto" w:fill="auto"/>
          </w:tcPr>
          <w:p w14:paraId="3E89BB7E" w14:textId="0F0E0379" w:rsidR="69B30FE0" w:rsidRPr="00044EFF" w:rsidRDefault="69B30FE0" w:rsidP="007C15DC">
            <w:pPr>
              <w:jc w:val="left"/>
            </w:pPr>
            <w:r w:rsidRPr="00044EFF">
              <w:t>PATCH</w:t>
            </w:r>
          </w:p>
        </w:tc>
        <w:tc>
          <w:tcPr>
            <w:tcW w:w="3686" w:type="dxa"/>
            <w:shd w:val="clear" w:color="auto" w:fill="auto"/>
          </w:tcPr>
          <w:p w14:paraId="5A8C3E6A" w14:textId="26FDA2F5" w:rsidR="69B30FE0" w:rsidRPr="00044EFF" w:rsidRDefault="69B30FE0" w:rsidP="007C15DC">
            <w:pPr>
              <w:jc w:val="left"/>
            </w:pPr>
            <w:r w:rsidRPr="00044EFF">
              <w:t>/api/v1/users/{userId}</w:t>
            </w:r>
          </w:p>
        </w:tc>
        <w:tc>
          <w:tcPr>
            <w:tcW w:w="4252" w:type="dxa"/>
            <w:shd w:val="clear" w:color="auto" w:fill="auto"/>
          </w:tcPr>
          <w:p w14:paraId="795A1455" w14:textId="55C26496" w:rsidR="7E6D3398" w:rsidRPr="00044EFF" w:rsidRDefault="7E6D3398" w:rsidP="007C15DC">
            <w:pPr>
              <w:jc w:val="left"/>
            </w:pPr>
            <w:r w:rsidRPr="00044EFF">
              <w:t>Updates a user's details</w:t>
            </w:r>
          </w:p>
        </w:tc>
      </w:tr>
      <w:tr w:rsidR="6255C0C3" w:rsidRPr="00044EFF" w14:paraId="3D54E314" w14:textId="77777777" w:rsidTr="00044EFF">
        <w:trPr>
          <w:trHeight w:val="300"/>
        </w:trPr>
        <w:tc>
          <w:tcPr>
            <w:tcW w:w="1696" w:type="dxa"/>
            <w:shd w:val="clear" w:color="auto" w:fill="auto"/>
          </w:tcPr>
          <w:p w14:paraId="3A76353F" w14:textId="61DD65FB" w:rsidR="63E316F5" w:rsidRPr="00044EFF" w:rsidRDefault="63E316F5" w:rsidP="007C15DC">
            <w:pPr>
              <w:jc w:val="left"/>
            </w:pPr>
            <w:r w:rsidRPr="00044EFF">
              <w:t>POST</w:t>
            </w:r>
          </w:p>
        </w:tc>
        <w:tc>
          <w:tcPr>
            <w:tcW w:w="3686" w:type="dxa"/>
            <w:shd w:val="clear" w:color="auto" w:fill="auto"/>
          </w:tcPr>
          <w:p w14:paraId="5D46F066" w14:textId="0E142A30" w:rsidR="63E316F5" w:rsidRPr="00044EFF" w:rsidRDefault="63E316F5" w:rsidP="007C15DC">
            <w:pPr>
              <w:jc w:val="left"/>
            </w:pPr>
            <w:r w:rsidRPr="00044EFF">
              <w:t>/api/v1/auth/login</w:t>
            </w:r>
          </w:p>
        </w:tc>
        <w:tc>
          <w:tcPr>
            <w:tcW w:w="4252" w:type="dxa"/>
            <w:shd w:val="clear" w:color="auto" w:fill="auto"/>
          </w:tcPr>
          <w:p w14:paraId="2D4B9995" w14:textId="75458A54" w:rsidR="437B4DFC" w:rsidRPr="00044EFF" w:rsidRDefault="437B4DFC" w:rsidP="007C15DC">
            <w:pPr>
              <w:jc w:val="left"/>
            </w:pPr>
            <w:r w:rsidRPr="00044EFF">
              <w:t>Authenticates user and returns a JWT</w:t>
            </w:r>
            <w:r w:rsidR="4775A0F4" w:rsidRPr="00044EFF">
              <w:t xml:space="preserve"> token for future requests</w:t>
            </w:r>
          </w:p>
        </w:tc>
      </w:tr>
      <w:tr w:rsidR="6255C0C3" w:rsidRPr="00044EFF" w14:paraId="1A165F8B" w14:textId="77777777" w:rsidTr="00044EFF">
        <w:trPr>
          <w:trHeight w:val="300"/>
        </w:trPr>
        <w:tc>
          <w:tcPr>
            <w:tcW w:w="1696" w:type="dxa"/>
            <w:shd w:val="clear" w:color="auto" w:fill="auto"/>
          </w:tcPr>
          <w:p w14:paraId="172D31CF" w14:textId="1F5A1A41" w:rsidR="63E316F5" w:rsidRPr="00044EFF" w:rsidRDefault="63E316F5" w:rsidP="007C15DC">
            <w:pPr>
              <w:jc w:val="left"/>
            </w:pPr>
            <w:r w:rsidRPr="00044EFF">
              <w:lastRenderedPageBreak/>
              <w:t>GET</w:t>
            </w:r>
          </w:p>
        </w:tc>
        <w:tc>
          <w:tcPr>
            <w:tcW w:w="3686" w:type="dxa"/>
            <w:shd w:val="clear" w:color="auto" w:fill="auto"/>
          </w:tcPr>
          <w:p w14:paraId="2D59672F" w14:textId="4974FA6A" w:rsidR="63E316F5" w:rsidRPr="00044EFF" w:rsidRDefault="63E316F5" w:rsidP="007C15DC">
            <w:pPr>
              <w:jc w:val="left"/>
            </w:pPr>
            <w:r w:rsidRPr="00044EFF">
              <w:t>/api/v1/recs/{userId:[0-9]+}</w:t>
            </w:r>
          </w:p>
        </w:tc>
        <w:tc>
          <w:tcPr>
            <w:tcW w:w="4252" w:type="dxa"/>
            <w:shd w:val="clear" w:color="auto" w:fill="auto"/>
          </w:tcPr>
          <w:p w14:paraId="3021E115" w14:textId="6B7163FA" w:rsidR="4E4DC88E" w:rsidRPr="00044EFF" w:rsidRDefault="4E4DC88E" w:rsidP="007C15DC">
            <w:pPr>
              <w:jc w:val="left"/>
            </w:pPr>
            <w:r w:rsidRPr="00044EFF">
              <w:t xml:space="preserve">Returns personalised anime recommendations for a given user ID. </w:t>
            </w:r>
            <w:r w:rsidR="00340EF0">
              <w:t>An o</w:t>
            </w:r>
            <w:r w:rsidRPr="00044EFF">
              <w:t>ptional safe</w:t>
            </w:r>
            <w:r w:rsidR="00340EF0">
              <w:t>-s</w:t>
            </w:r>
            <w:r w:rsidRPr="00044EFF">
              <w:t>earch filter available.</w:t>
            </w:r>
          </w:p>
        </w:tc>
      </w:tr>
      <w:tr w:rsidR="6255C0C3" w:rsidRPr="00044EFF" w14:paraId="12E60E3C" w14:textId="77777777" w:rsidTr="00044EFF">
        <w:trPr>
          <w:trHeight w:val="300"/>
        </w:trPr>
        <w:tc>
          <w:tcPr>
            <w:tcW w:w="1696" w:type="dxa"/>
            <w:shd w:val="clear" w:color="auto" w:fill="auto"/>
          </w:tcPr>
          <w:p w14:paraId="56B75A51" w14:textId="6ED065C8" w:rsidR="63E316F5" w:rsidRPr="00044EFF" w:rsidRDefault="63E316F5" w:rsidP="007C15DC">
            <w:pPr>
              <w:jc w:val="left"/>
            </w:pPr>
            <w:r w:rsidRPr="00044EFF">
              <w:t>GET</w:t>
            </w:r>
          </w:p>
        </w:tc>
        <w:tc>
          <w:tcPr>
            <w:tcW w:w="3686" w:type="dxa"/>
            <w:shd w:val="clear" w:color="auto" w:fill="auto"/>
          </w:tcPr>
          <w:p w14:paraId="71B83B19" w14:textId="6DEBECB5" w:rsidR="63E316F5" w:rsidRPr="00044EFF" w:rsidRDefault="63E316F5" w:rsidP="007C15DC">
            <w:pPr>
              <w:jc w:val="left"/>
            </w:pPr>
            <w:r w:rsidRPr="00044EFF">
              <w:t>/api/v1/recs/me</w:t>
            </w:r>
          </w:p>
        </w:tc>
        <w:tc>
          <w:tcPr>
            <w:tcW w:w="4252" w:type="dxa"/>
            <w:shd w:val="clear" w:color="auto" w:fill="auto"/>
          </w:tcPr>
          <w:p w14:paraId="4D35FC7F" w14:textId="4052B384" w:rsidR="40152637" w:rsidRPr="00044EFF" w:rsidRDefault="40152637" w:rsidP="007C15DC">
            <w:pPr>
              <w:jc w:val="left"/>
            </w:pPr>
            <w:r w:rsidRPr="00044EFF">
              <w:t>Returns recommendations for the currently logged-in user based on JWT.</w:t>
            </w:r>
            <w:r w:rsidR="00340EF0">
              <w:t xml:space="preserve"> An o</w:t>
            </w:r>
            <w:r w:rsidR="00340EF0" w:rsidRPr="00044EFF">
              <w:t>ptional safe</w:t>
            </w:r>
            <w:r w:rsidR="00340EF0">
              <w:t>-s</w:t>
            </w:r>
            <w:r w:rsidR="00340EF0" w:rsidRPr="00044EFF">
              <w:t>earch filter available.</w:t>
            </w:r>
          </w:p>
        </w:tc>
      </w:tr>
    </w:tbl>
    <w:p w14:paraId="4C0C8C72" w14:textId="7E2E8867" w:rsidR="6255C0C3" w:rsidRPr="00044EFF" w:rsidRDefault="00044EFF" w:rsidP="00044EFF">
      <w:pPr>
        <w:jc w:val="center"/>
      </w:pPr>
      <w:r w:rsidRPr="00044EFF">
        <w:t>Table 4.1: The backend server endpoints</w:t>
      </w:r>
      <w:r w:rsidR="007C15DC">
        <w:t>.</w:t>
      </w:r>
    </w:p>
    <w:p w14:paraId="7C70F000" w14:textId="43FEEF88" w:rsidR="151A6AD6" w:rsidRPr="00044EFF" w:rsidRDefault="151A6AD6" w:rsidP="6255C0C3">
      <w:r w:rsidRPr="00044EFF">
        <w:t>While all listed endpoints are implemented, some were originally designed for flexibility or future features and may not currently be invoked by the frontend. The</w:t>
      </w:r>
      <w:r w:rsidR="439A058E" w:rsidRPr="00044EFF">
        <w:t xml:space="preserve"> inclusion of them</w:t>
      </w:r>
      <w:r w:rsidRPr="00044EFF">
        <w:t xml:space="preserve"> reflects early planning decisions and </w:t>
      </w:r>
      <w:r w:rsidR="65C0E3AE" w:rsidRPr="00044EFF">
        <w:t xml:space="preserve">can </w:t>
      </w:r>
      <w:r w:rsidR="00044EFF" w:rsidRPr="00044EFF">
        <w:t>particularl</w:t>
      </w:r>
      <w:r w:rsidR="65C0E3AE" w:rsidRPr="00044EFF">
        <w:t xml:space="preserve">y be seen with the later inclusion on the /me endpoints when </w:t>
      </w:r>
      <w:r w:rsidR="00044EFF" w:rsidRPr="00044EFF">
        <w:t>development</w:t>
      </w:r>
      <w:r w:rsidR="65C0E3AE" w:rsidRPr="00044EFF">
        <w:t xml:space="preserve"> switched to focusing on authenticated users</w:t>
      </w:r>
      <w:r w:rsidR="6B11A17A" w:rsidRPr="00044EFF">
        <w:t>.</w:t>
      </w:r>
    </w:p>
    <w:p w14:paraId="52729BD9" w14:textId="28982C19" w:rsidR="57D22EAA" w:rsidRPr="00044EFF" w:rsidRDefault="57D22EAA" w:rsidP="6255C0C3">
      <w:pPr>
        <w:pStyle w:val="Heading4"/>
      </w:pPr>
      <w:r w:rsidRPr="00044EFF">
        <w:t>Build Configuration and Dependencies</w:t>
      </w:r>
    </w:p>
    <w:p w14:paraId="5BCF7FBD" w14:textId="4ED80072" w:rsidR="57D22EAA" w:rsidRPr="00044EFF" w:rsidRDefault="57D22EAA" w:rsidP="6255C0C3">
      <w:r w:rsidRPr="00044EFF">
        <w:t xml:space="preserve">The backend is built using Gradle with the Kotlin DSL, set up for Java 21. Dependency management is </w:t>
      </w:r>
      <w:r w:rsidR="00044EFF" w:rsidRPr="00044EFF">
        <w:t>managed</w:t>
      </w:r>
      <w:r w:rsidRPr="00044EFF">
        <w:t xml:space="preserve"> with Spring Boot’s built-in tools so that everything stays consistent across builds. Here is a breakdown of those key libraries and tools:</w:t>
      </w:r>
    </w:p>
    <w:p w14:paraId="30706DC6" w14:textId="5760F309" w:rsidR="5378B52A" w:rsidRPr="00044EFF" w:rsidRDefault="5378B52A" w:rsidP="6255C0C3">
      <w:pPr>
        <w:pStyle w:val="Heading5"/>
      </w:pPr>
      <w:r w:rsidRPr="00044EFF">
        <w:t xml:space="preserve">Spring Boot </w:t>
      </w:r>
      <w:r w:rsidR="0019452A">
        <w:t>S</w:t>
      </w:r>
      <w:r w:rsidRPr="00044EFF">
        <w:t>tarters</w:t>
      </w:r>
    </w:p>
    <w:p w14:paraId="2B950EAE" w14:textId="7EA81C24" w:rsidR="5378B52A" w:rsidRPr="00044EFF" w:rsidRDefault="5378B52A" w:rsidP="6255C0C3">
      <w:r w:rsidRPr="00044EFF">
        <w:t xml:space="preserve">These enable </w:t>
      </w:r>
      <w:r w:rsidR="00044EFF" w:rsidRPr="00044EFF">
        <w:t>most of</w:t>
      </w:r>
      <w:r w:rsidRPr="00044EFF">
        <w:t xml:space="preserve"> the core functionality:</w:t>
      </w:r>
    </w:p>
    <w:p w14:paraId="406740F5" w14:textId="479A1CB6" w:rsidR="7E85E657" w:rsidRPr="00044EFF" w:rsidRDefault="7E85E657" w:rsidP="6255C0C3">
      <w:pPr>
        <w:pStyle w:val="ListParagraph"/>
        <w:numPr>
          <w:ilvl w:val="0"/>
          <w:numId w:val="21"/>
        </w:numPr>
      </w:pPr>
      <w:r w:rsidRPr="00044EFF">
        <w:t xml:space="preserve">spring-boot-starter-web for </w:t>
      </w:r>
      <w:r w:rsidR="00044EFF" w:rsidRPr="00044EFF">
        <w:t>APIs.</w:t>
      </w:r>
    </w:p>
    <w:p w14:paraId="424B3449" w14:textId="15745015" w:rsidR="7E85E657" w:rsidRPr="00044EFF" w:rsidRDefault="7E85E657" w:rsidP="6255C0C3">
      <w:pPr>
        <w:pStyle w:val="ListParagraph"/>
        <w:numPr>
          <w:ilvl w:val="0"/>
          <w:numId w:val="21"/>
        </w:numPr>
      </w:pPr>
      <w:r w:rsidRPr="00044EFF">
        <w:t xml:space="preserve">spring-boot-starter-data-jpa for database </w:t>
      </w:r>
      <w:r w:rsidR="00044EFF" w:rsidRPr="00044EFF">
        <w:t>access.</w:t>
      </w:r>
    </w:p>
    <w:p w14:paraId="3BA9F960" w14:textId="4CE96741" w:rsidR="7E85E657" w:rsidRPr="00044EFF" w:rsidRDefault="7E85E657" w:rsidP="6255C0C3">
      <w:pPr>
        <w:pStyle w:val="ListParagraph"/>
        <w:numPr>
          <w:ilvl w:val="0"/>
          <w:numId w:val="21"/>
        </w:numPr>
      </w:pPr>
      <w:r w:rsidRPr="00044EFF">
        <w:t xml:space="preserve">spring-boot-starter-security for login and protected </w:t>
      </w:r>
      <w:r w:rsidR="00044EFF" w:rsidRPr="00044EFF">
        <w:t>routes.</w:t>
      </w:r>
    </w:p>
    <w:p w14:paraId="11282088" w14:textId="55DAEAC3" w:rsidR="7E85E657" w:rsidRPr="00044EFF" w:rsidRDefault="7E85E657" w:rsidP="6255C0C3">
      <w:pPr>
        <w:pStyle w:val="ListParagraph"/>
        <w:numPr>
          <w:ilvl w:val="0"/>
          <w:numId w:val="21"/>
        </w:numPr>
      </w:pPr>
      <w:r w:rsidRPr="00044EFF">
        <w:t xml:space="preserve">spring-boot-starter-validation for handling input </w:t>
      </w:r>
      <w:r w:rsidR="00044EFF" w:rsidRPr="00044EFF">
        <w:t>checks.</w:t>
      </w:r>
    </w:p>
    <w:p w14:paraId="3546297E" w14:textId="0817816A" w:rsidR="7E85E657" w:rsidRPr="00044EFF" w:rsidRDefault="7E85E657" w:rsidP="6255C0C3">
      <w:pPr>
        <w:pStyle w:val="Heading5"/>
      </w:pPr>
      <w:r w:rsidRPr="00044EFF">
        <w:t xml:space="preserve">JSON </w:t>
      </w:r>
      <w:r w:rsidR="0019452A">
        <w:t>H</w:t>
      </w:r>
      <w:r w:rsidRPr="00044EFF">
        <w:t>andling</w:t>
      </w:r>
    </w:p>
    <w:p w14:paraId="1B5BCD8D" w14:textId="697CEC73" w:rsidR="3B2ADE93" w:rsidRPr="00044EFF" w:rsidRDefault="3B2ADE93" w:rsidP="6255C0C3">
      <w:pPr>
        <w:pStyle w:val="ListParagraph"/>
        <w:numPr>
          <w:ilvl w:val="0"/>
          <w:numId w:val="20"/>
        </w:numPr>
      </w:pPr>
      <w:r w:rsidRPr="00044EFF">
        <w:t xml:space="preserve">jackson-module-kotlin is used to </w:t>
      </w:r>
      <w:r w:rsidR="00044EFF" w:rsidRPr="00044EFF">
        <w:t>manage</w:t>
      </w:r>
      <w:r w:rsidRPr="00044EFF">
        <w:t xml:space="preserve"> JSON conversion - it </w:t>
      </w:r>
      <w:r w:rsidR="00340EF0" w:rsidRPr="00340EF0">
        <w:t xml:space="preserve">deserialises </w:t>
      </w:r>
      <w:r w:rsidRPr="00044EFF">
        <w:t>incoming request bodies into Kotlin DTOs and seriali</w:t>
      </w:r>
      <w:r w:rsidR="0052035F">
        <w:t>s</w:t>
      </w:r>
      <w:r w:rsidRPr="00044EFF">
        <w:t>es response data into JSON before sending it to the frontend.</w:t>
      </w:r>
    </w:p>
    <w:p w14:paraId="6F2578A4" w14:textId="267AFE30" w:rsidR="47F564A8" w:rsidRPr="00044EFF" w:rsidRDefault="47F564A8" w:rsidP="6255C0C3">
      <w:pPr>
        <w:pStyle w:val="Heading5"/>
      </w:pPr>
      <w:r w:rsidRPr="00044EFF">
        <w:t xml:space="preserve">Authentication and </w:t>
      </w:r>
      <w:r w:rsidR="0019452A">
        <w:t>S</w:t>
      </w:r>
      <w:r w:rsidRPr="00044EFF">
        <w:t>ecurity</w:t>
      </w:r>
    </w:p>
    <w:p w14:paraId="59670139" w14:textId="0BE22AFC" w:rsidR="47F564A8" w:rsidRPr="00044EFF" w:rsidRDefault="47F564A8" w:rsidP="6255C0C3">
      <w:pPr>
        <w:pStyle w:val="ListParagraph"/>
        <w:numPr>
          <w:ilvl w:val="0"/>
          <w:numId w:val="19"/>
        </w:numPr>
        <w:rPr>
          <w:szCs w:val="22"/>
        </w:rPr>
      </w:pPr>
      <w:r w:rsidRPr="00044EFF">
        <w:t xml:space="preserve">JWTs are created and validated using </w:t>
      </w:r>
      <w:r w:rsidR="00562B03" w:rsidRPr="00044EFF">
        <w:t>JJWT</w:t>
      </w:r>
      <w:r w:rsidRPr="00044EFF">
        <w:t xml:space="preserve"> libraries. The backend signs a token on login and checks it on protected routes</w:t>
      </w:r>
      <w:r w:rsidR="00044EFF">
        <w:t>.</w:t>
      </w:r>
    </w:p>
    <w:p w14:paraId="10A028D7" w14:textId="6C16DC24" w:rsidR="47F564A8" w:rsidRPr="00044EFF" w:rsidRDefault="47F564A8" w:rsidP="6255C0C3">
      <w:pPr>
        <w:pStyle w:val="Heading5"/>
      </w:pPr>
      <w:r w:rsidRPr="00044EFF">
        <w:t xml:space="preserve">Database and </w:t>
      </w:r>
      <w:r w:rsidR="0019452A">
        <w:t>P</w:t>
      </w:r>
      <w:r w:rsidRPr="00044EFF">
        <w:t>ersistence</w:t>
      </w:r>
    </w:p>
    <w:p w14:paraId="6908C8EA" w14:textId="488405E0" w:rsidR="3E8B3E0B" w:rsidRPr="00044EFF" w:rsidRDefault="3E8B3E0B" w:rsidP="6255C0C3">
      <w:pPr>
        <w:pStyle w:val="ListParagraph"/>
        <w:numPr>
          <w:ilvl w:val="0"/>
          <w:numId w:val="18"/>
        </w:numPr>
        <w:rPr>
          <w:szCs w:val="22"/>
        </w:rPr>
      </w:pPr>
      <w:r w:rsidRPr="00044EFF">
        <w:t>PostgreSQL is used as the main database, and Spring Data JPA takes care of saving, updating, and querying data behind the scenes</w:t>
      </w:r>
      <w:r w:rsidR="251F9942" w:rsidRPr="00044EFF">
        <w:t>. H2 is used for running tests without needing the real database</w:t>
      </w:r>
      <w:r w:rsidR="00044EFF">
        <w:t>.</w:t>
      </w:r>
    </w:p>
    <w:p w14:paraId="0C3CE4C4" w14:textId="5A903D45" w:rsidR="251F9942" w:rsidRPr="00044EFF" w:rsidRDefault="251F9942" w:rsidP="6255C0C3">
      <w:pPr>
        <w:pStyle w:val="Heading5"/>
      </w:pPr>
      <w:r w:rsidRPr="00044EFF">
        <w:t>Validation</w:t>
      </w:r>
    </w:p>
    <w:p w14:paraId="786E1FC4" w14:textId="642708A8" w:rsidR="251F9942" w:rsidRPr="00044EFF" w:rsidRDefault="251F9942" w:rsidP="6255C0C3">
      <w:pPr>
        <w:pStyle w:val="ListParagraph"/>
        <w:numPr>
          <w:ilvl w:val="0"/>
          <w:numId w:val="17"/>
        </w:numPr>
        <w:rPr>
          <w:szCs w:val="22"/>
        </w:rPr>
      </w:pPr>
      <w:r w:rsidRPr="00044EFF">
        <w:t>DTOs use annotations like @NotBlank, @Size, and @Email from the Jakarta validation API to make sure the data coming in is clean</w:t>
      </w:r>
      <w:r w:rsidR="00044EFF">
        <w:t>.</w:t>
      </w:r>
    </w:p>
    <w:p w14:paraId="239BA243" w14:textId="0D8D8FA2" w:rsidR="251F9942" w:rsidRPr="00044EFF" w:rsidRDefault="251F9942" w:rsidP="6255C0C3">
      <w:pPr>
        <w:pStyle w:val="Heading5"/>
      </w:pPr>
      <w:r w:rsidRPr="00044EFF">
        <w:t xml:space="preserve">Testing </w:t>
      </w:r>
      <w:r w:rsidR="0019452A">
        <w:t>S</w:t>
      </w:r>
      <w:r w:rsidRPr="00044EFF">
        <w:t>tack</w:t>
      </w:r>
    </w:p>
    <w:p w14:paraId="4F8963E2" w14:textId="1D51BF5D" w:rsidR="251F9942" w:rsidRPr="00044EFF" w:rsidRDefault="251F9942" w:rsidP="6255C0C3">
      <w:pPr>
        <w:pStyle w:val="ListParagraph"/>
        <w:numPr>
          <w:ilvl w:val="0"/>
          <w:numId w:val="16"/>
        </w:numPr>
        <w:rPr>
          <w:szCs w:val="22"/>
        </w:rPr>
      </w:pPr>
      <w:r w:rsidRPr="00044EFF">
        <w:t xml:space="preserve">Tests are written using </w:t>
      </w:r>
      <w:r w:rsidR="00562B03" w:rsidRPr="00044EFF">
        <w:t>K</w:t>
      </w:r>
      <w:r w:rsidRPr="00044EFF">
        <w:t xml:space="preserve">otest and </w:t>
      </w:r>
      <w:r w:rsidR="00562B03" w:rsidRPr="00044EFF">
        <w:t>M</w:t>
      </w:r>
      <w:r w:rsidRPr="00044EFF">
        <w:t>ockk, along with Spring Boot’s test framework; It all runs on JUnit 5</w:t>
      </w:r>
      <w:r w:rsidR="00044EFF">
        <w:t>.</w:t>
      </w:r>
    </w:p>
    <w:p w14:paraId="790B100A" w14:textId="4560E320" w:rsidR="2734E31F" w:rsidRPr="00044EFF" w:rsidRDefault="2734E31F" w:rsidP="6255C0C3">
      <w:pPr>
        <w:pStyle w:val="Heading4"/>
        <w:rPr>
          <w:szCs w:val="22"/>
        </w:rPr>
      </w:pPr>
      <w:r w:rsidRPr="00044EFF">
        <w:lastRenderedPageBreak/>
        <w:t>Database Structure</w:t>
      </w:r>
    </w:p>
    <w:p w14:paraId="66489A95" w14:textId="1EFF903E" w:rsidR="2734E31F" w:rsidRPr="00044EFF" w:rsidRDefault="2734E31F" w:rsidP="6255C0C3">
      <w:pPr>
        <w:rPr>
          <w:szCs w:val="22"/>
        </w:rPr>
      </w:pPr>
      <w:r w:rsidRPr="00044EFF">
        <w:rPr>
          <w:szCs w:val="22"/>
        </w:rPr>
        <w:t>Figure 4.11 presents the relational structure of Plat-Imee's backend database. Given that the backend uses Spring Data JPA, this diagram closely reflec</w:t>
      </w:r>
      <w:r w:rsidR="022BCF5B" w:rsidRPr="00044EFF">
        <w:rPr>
          <w:szCs w:val="22"/>
        </w:rPr>
        <w:t>ts the system’s core domain model</w:t>
      </w:r>
      <w:r w:rsidR="72B7A38E" w:rsidRPr="00044EFF">
        <w:rPr>
          <w:szCs w:val="22"/>
        </w:rPr>
        <w:t xml:space="preserve">, </w:t>
      </w:r>
      <w:r w:rsidR="022BCF5B" w:rsidRPr="00044EFF">
        <w:rPr>
          <w:szCs w:val="22"/>
        </w:rPr>
        <w:t>which in turn makes it more suitable than</w:t>
      </w:r>
      <w:r w:rsidR="198D9741" w:rsidRPr="00044EFF">
        <w:rPr>
          <w:szCs w:val="22"/>
        </w:rPr>
        <w:t xml:space="preserve"> a class diagram that would otherwise detail each controller, service and repository </w:t>
      </w:r>
      <w:r w:rsidR="0ABF1AA3" w:rsidRPr="00044EFF">
        <w:rPr>
          <w:szCs w:val="22"/>
        </w:rPr>
        <w:t xml:space="preserve">and DTO – just to name a few of the components – </w:t>
      </w:r>
      <w:r w:rsidR="0011251F">
        <w:rPr>
          <w:szCs w:val="22"/>
        </w:rPr>
        <w:t>producing clutter</w:t>
      </w:r>
      <w:r w:rsidR="240A2683" w:rsidRPr="00044EFF">
        <w:rPr>
          <w:szCs w:val="22"/>
        </w:rPr>
        <w:t xml:space="preserve"> when instead that </w:t>
      </w:r>
      <w:r w:rsidR="0011251F">
        <w:rPr>
          <w:szCs w:val="22"/>
        </w:rPr>
        <w:t xml:space="preserve">further </w:t>
      </w:r>
      <w:r w:rsidR="240A2683" w:rsidRPr="00044EFF">
        <w:rPr>
          <w:szCs w:val="22"/>
        </w:rPr>
        <w:t>information can be derived from previous sequence diagrams.</w:t>
      </w:r>
    </w:p>
    <w:p w14:paraId="766B019E" w14:textId="49C79375" w:rsidR="66100C15" w:rsidRPr="00044EFF" w:rsidRDefault="66100C15" w:rsidP="6255C0C3">
      <w:pPr>
        <w:rPr>
          <w:szCs w:val="22"/>
        </w:rPr>
      </w:pPr>
      <w:r w:rsidRPr="00044EFF">
        <w:rPr>
          <w:szCs w:val="22"/>
        </w:rPr>
        <w:t xml:space="preserve">Each table in the database </w:t>
      </w:r>
      <w:r w:rsidR="7CB59938" w:rsidRPr="00044EFF">
        <w:rPr>
          <w:szCs w:val="22"/>
        </w:rPr>
        <w:t>corresponds</w:t>
      </w:r>
      <w:r w:rsidRPr="00044EFF">
        <w:rPr>
          <w:szCs w:val="22"/>
        </w:rPr>
        <w:t xml:space="preserve"> directly to an entity class (e.g., User, Anime, UserAnime) and includes foreign key relationships that enforce data integrity</w:t>
      </w:r>
      <w:r w:rsidR="5E3B7AC9" w:rsidRPr="00044EFF">
        <w:rPr>
          <w:szCs w:val="22"/>
        </w:rPr>
        <w:t xml:space="preserve"> and support the overall modular design of the backend.</w:t>
      </w:r>
    </w:p>
    <w:p w14:paraId="0F631EE9" w14:textId="4A7CF948" w:rsidR="19F5E00F" w:rsidRPr="00044EFF" w:rsidRDefault="19F5E00F" w:rsidP="0011251F">
      <w:pPr>
        <w:jc w:val="center"/>
        <w:rPr>
          <w:szCs w:val="22"/>
        </w:rPr>
      </w:pPr>
      <w:r w:rsidRPr="00044EFF">
        <w:rPr>
          <w:noProof/>
        </w:rPr>
        <w:drawing>
          <wp:inline distT="0" distB="0" distL="0" distR="0" wp14:anchorId="46AA57E3" wp14:editId="20984638">
            <wp:extent cx="5119352" cy="5647225"/>
            <wp:effectExtent l="0" t="0" r="5715" b="0"/>
            <wp:docPr id="997851957" name="Picture 99785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167485" cy="5700321"/>
                    </a:xfrm>
                    <a:prstGeom prst="rect">
                      <a:avLst/>
                    </a:prstGeom>
                  </pic:spPr>
                </pic:pic>
              </a:graphicData>
            </a:graphic>
          </wp:inline>
        </w:drawing>
      </w:r>
    </w:p>
    <w:p w14:paraId="731B8492" w14:textId="12EBE14A" w:rsidR="2D06BF99" w:rsidRPr="00044EFF" w:rsidRDefault="2D06BF99" w:rsidP="0011251F">
      <w:pPr>
        <w:jc w:val="center"/>
        <w:rPr>
          <w:szCs w:val="22"/>
        </w:rPr>
      </w:pPr>
      <w:r w:rsidRPr="00044EFF">
        <w:rPr>
          <w:szCs w:val="22"/>
        </w:rPr>
        <w:t xml:space="preserve">Figure 4.11: </w:t>
      </w:r>
      <w:r w:rsidR="04C61901" w:rsidRPr="00044EFF">
        <w:rPr>
          <w:szCs w:val="22"/>
        </w:rPr>
        <w:t xml:space="preserve">Entity Relationship Diagram of </w:t>
      </w:r>
      <w:r w:rsidRPr="00044EFF">
        <w:rPr>
          <w:szCs w:val="22"/>
        </w:rPr>
        <w:t>Plat-Imee's database structure</w:t>
      </w:r>
      <w:r w:rsidR="007C15DC">
        <w:rPr>
          <w:szCs w:val="22"/>
        </w:rPr>
        <w:t>.</w:t>
      </w:r>
    </w:p>
    <w:p w14:paraId="5496ECA5" w14:textId="2EAB6C5F" w:rsidR="666388AA" w:rsidRPr="00044EFF" w:rsidRDefault="666388AA" w:rsidP="6255C0C3">
      <w:pPr>
        <w:spacing w:before="240"/>
      </w:pPr>
      <w:r w:rsidRPr="00044EFF">
        <w:rPr>
          <w:rFonts w:eastAsia="Arial" w:cs="Arial"/>
          <w:szCs w:val="22"/>
        </w:rPr>
        <w:t xml:space="preserve">The diagram presents a clean and well-normalised schema centred around five tables. The users and anime tables represent core entities, each identified by unique primary keys (user_id and mal_id, respectively). The user_anime table functions as a join table enriched with user-specific metadata such as rating, status, and </w:t>
      </w:r>
      <w:r w:rsidR="00562B03" w:rsidRPr="00044EFF">
        <w:rPr>
          <w:rFonts w:eastAsia="Arial" w:cs="Arial"/>
          <w:szCs w:val="22"/>
        </w:rPr>
        <w:t>episodes watched</w:t>
      </w:r>
      <w:r w:rsidRPr="00044EFF">
        <w:rPr>
          <w:rFonts w:eastAsia="Arial" w:cs="Arial"/>
          <w:szCs w:val="22"/>
        </w:rPr>
        <w:t>, enabling many-to-many relationships with meaningful context – anime lists. Genre information is stored independently in the genre table and linked to anime entries via the anime_genre join table, allowing each anime to be associated with multiple genres</w:t>
      </w:r>
      <w:r w:rsidR="0011251F">
        <w:rPr>
          <w:rFonts w:eastAsia="Arial" w:cs="Arial"/>
          <w:szCs w:val="22"/>
        </w:rPr>
        <w:t xml:space="preserve"> in a consistent manner</w:t>
      </w:r>
      <w:r w:rsidRPr="00044EFF">
        <w:rPr>
          <w:rFonts w:eastAsia="Arial" w:cs="Arial"/>
          <w:szCs w:val="22"/>
        </w:rPr>
        <w:t>. Foreign</w:t>
      </w:r>
      <w:r w:rsidR="0011251F">
        <w:rPr>
          <w:rFonts w:eastAsia="Arial" w:cs="Arial"/>
          <w:szCs w:val="22"/>
        </w:rPr>
        <w:t>-</w:t>
      </w:r>
      <w:r w:rsidRPr="00044EFF">
        <w:rPr>
          <w:rFonts w:eastAsia="Arial" w:cs="Arial"/>
          <w:szCs w:val="22"/>
        </w:rPr>
        <w:t>key constraints maintain referential integrity, while consistent use of timestamp fields (created_date, updated_date) supports reliable tracking of data changes.</w:t>
      </w:r>
    </w:p>
    <w:p w14:paraId="559F4F53" w14:textId="27CECBD3" w:rsidR="159B4BFA" w:rsidRPr="00044EFF" w:rsidRDefault="159B4BFA" w:rsidP="6255C0C3">
      <w:pPr>
        <w:pStyle w:val="Heading4"/>
        <w:rPr>
          <w:rFonts w:eastAsia="Arial" w:cs="Arial"/>
          <w:szCs w:val="22"/>
        </w:rPr>
      </w:pPr>
      <w:r w:rsidRPr="00044EFF">
        <w:lastRenderedPageBreak/>
        <w:t>Database Seeding with Anime Dataset</w:t>
      </w:r>
    </w:p>
    <w:p w14:paraId="5C9DBA44" w14:textId="7AEEB72C" w:rsidR="159B4BFA" w:rsidRPr="00044EFF" w:rsidRDefault="159B4BFA" w:rsidP="6255C0C3">
      <w:pPr>
        <w:spacing w:before="240"/>
      </w:pPr>
      <w:r w:rsidRPr="00044EFF">
        <w:rPr>
          <w:rFonts w:eastAsia="Arial" w:cs="Arial"/>
          <w:szCs w:val="22"/>
        </w:rPr>
        <w:t xml:space="preserve">To initialise the platform’s content, Plat-Imee includes a startup seeding process that populates the anime and genre tables using </w:t>
      </w:r>
      <w:r w:rsidR="0011251F">
        <w:rPr>
          <w:rFonts w:eastAsia="Arial" w:cs="Arial"/>
          <w:szCs w:val="22"/>
        </w:rPr>
        <w:t>the</w:t>
      </w:r>
      <w:r w:rsidRPr="00044EFF">
        <w:rPr>
          <w:rFonts w:eastAsia="Arial" w:cs="Arial"/>
          <w:szCs w:val="22"/>
        </w:rPr>
        <w:t xml:space="preserve"> dataset anime.csv. This is handled by a Spring CommandLineRunner bean (AnimeSeeder), which is executed automatically on application startup, unless the active profile is set to test.</w:t>
      </w:r>
    </w:p>
    <w:p w14:paraId="1FC390BA" w14:textId="42B009AA" w:rsidR="159B4BFA" w:rsidRPr="00044EFF" w:rsidRDefault="159B4BFA" w:rsidP="6255C0C3">
      <w:pPr>
        <w:spacing w:before="240"/>
      </w:pPr>
      <w:r w:rsidRPr="00044EFF">
        <w:rPr>
          <w:rFonts w:eastAsia="Arial" w:cs="Arial"/>
          <w:szCs w:val="22"/>
        </w:rPr>
        <w:t>The seeder reads each row from the CSV file, parsing fields such as mal_id, name, score, episode count, and types (e.g., TV, OVA, Movie). It also extracts genres from a comma-separated string ensur</w:t>
      </w:r>
      <w:r w:rsidR="0011251F">
        <w:rPr>
          <w:rFonts w:eastAsia="Arial" w:cs="Arial"/>
          <w:szCs w:val="22"/>
        </w:rPr>
        <w:t>ing</w:t>
      </w:r>
      <w:r w:rsidRPr="00044EFF">
        <w:rPr>
          <w:rFonts w:eastAsia="Arial" w:cs="Arial"/>
          <w:szCs w:val="22"/>
        </w:rPr>
        <w:t xml:space="preserve"> each genre exists in the genre table—creating new ones if needed. These are then associated with the anime via a many-to-many relationship through anime_genre</w:t>
      </w:r>
      <w:r w:rsidR="004A79FC">
        <w:rPr>
          <w:rFonts w:eastAsia="Arial" w:cs="Arial"/>
          <w:szCs w:val="22"/>
        </w:rPr>
        <w:t xml:space="preserve">. </w:t>
      </w:r>
      <w:r w:rsidRPr="00044EFF">
        <w:rPr>
          <w:rFonts w:eastAsia="Arial" w:cs="Arial"/>
          <w:szCs w:val="22"/>
        </w:rPr>
        <w:t xml:space="preserve">To prevent unnecessary re-seeding, the system checks if any anime already </w:t>
      </w:r>
      <w:r w:rsidR="00562B03" w:rsidRPr="00044EFF">
        <w:rPr>
          <w:rFonts w:eastAsia="Arial" w:cs="Arial"/>
          <w:szCs w:val="22"/>
        </w:rPr>
        <w:t>exists</w:t>
      </w:r>
      <w:r w:rsidRPr="00044EFF">
        <w:rPr>
          <w:rFonts w:eastAsia="Arial" w:cs="Arial"/>
          <w:szCs w:val="22"/>
        </w:rPr>
        <w:t xml:space="preserve"> in the database and skips the process if records are present.</w:t>
      </w:r>
    </w:p>
    <w:p w14:paraId="6C795C93" w14:textId="4AF5315A" w:rsidR="433F068B" w:rsidRPr="00044EFF" w:rsidRDefault="004A79FC" w:rsidP="6255C0C3">
      <w:pPr>
        <w:pStyle w:val="Heading3"/>
        <w:rPr>
          <w:szCs w:val="22"/>
        </w:rPr>
      </w:pPr>
      <w:r>
        <w:t xml:space="preserve">  </w:t>
      </w:r>
      <w:r w:rsidR="433F068B" w:rsidRPr="00044EFF">
        <w:t xml:space="preserve">Recommendation Microservice </w:t>
      </w:r>
      <w:r w:rsidR="0019452A">
        <w:t>A</w:t>
      </w:r>
      <w:r w:rsidR="433F068B" w:rsidRPr="00044EFF">
        <w:t>rchitecture</w:t>
      </w:r>
    </w:p>
    <w:p w14:paraId="2C75B6C2" w14:textId="7E443C6A" w:rsidR="35365C5C" w:rsidRPr="00044EFF" w:rsidRDefault="35365C5C" w:rsidP="6255C0C3">
      <w:pPr>
        <w:rPr>
          <w:szCs w:val="22"/>
        </w:rPr>
      </w:pPr>
      <w:r w:rsidRPr="00044EFF">
        <w:rPr>
          <w:szCs w:val="22"/>
        </w:rPr>
        <w:t xml:space="preserve">The recommendation system in Plat-Imee is implemented as a standalone microservice using Python, FastAPI, and PyTorch. It is responsible for generating personalised anime recommendations based on user </w:t>
      </w:r>
      <w:r w:rsidR="004A79FC">
        <w:rPr>
          <w:szCs w:val="22"/>
        </w:rPr>
        <w:t xml:space="preserve">watchlist/ </w:t>
      </w:r>
      <w:r w:rsidRPr="00044EFF">
        <w:rPr>
          <w:szCs w:val="22"/>
        </w:rPr>
        <w:t>rating data. When a user requests recommendations via the frontend (</w:t>
      </w:r>
      <w:r w:rsidR="004A79FC">
        <w:rPr>
          <w:szCs w:val="22"/>
        </w:rPr>
        <w:t>more specifically</w:t>
      </w:r>
      <w:r w:rsidRPr="00044EFF">
        <w:rPr>
          <w:szCs w:val="22"/>
        </w:rPr>
        <w:t xml:space="preserve"> from the /recommendations page), the request is routed through the /api/v1/recs/me endpoint in the backend where the user's identity is extracted from the JWT token. The backend retrieves the user's anime ratings and sends them, along with a safeSearch flag, in a POST request to the external microservice at /api/recommendations. The microservice uses a matrix factorisation model to infer a user embedding and compute a relevance score for each anime. For users already present in the model (warm users), their learned embedding is used directly; for new or cold-start users, a temporary embedding is constructed by averaging the embeddings of rated items, weighted by the rating values. If safe search is enabled, the system filters out anime tagged as ecchi or hentai. It then returns a ranked list of anime mal</w:t>
      </w:r>
      <w:r w:rsidR="552D55AC" w:rsidRPr="00044EFF">
        <w:rPr>
          <w:szCs w:val="22"/>
        </w:rPr>
        <w:t>I</w:t>
      </w:r>
      <w:r w:rsidRPr="00044EFF">
        <w:rPr>
          <w:szCs w:val="22"/>
        </w:rPr>
        <w:t>ds, which the backend forwards to the frontend. This modular structure allows the recommendation logic to evolve independently of the web application stack.</w:t>
      </w:r>
    </w:p>
    <w:p w14:paraId="20B61A2E" w14:textId="2AABAF5D" w:rsidR="55AE2D48" w:rsidRPr="00044EFF" w:rsidRDefault="55AE2D48" w:rsidP="6255C0C3">
      <w:pPr>
        <w:rPr>
          <w:szCs w:val="22"/>
        </w:rPr>
      </w:pPr>
      <w:r w:rsidRPr="00044EFF">
        <w:rPr>
          <w:szCs w:val="22"/>
        </w:rPr>
        <w:t>As shown in Figure 4.2, the complete communication flow spans the frontend, backend, and recommendation microservice. The microservice is responsible for the core model inference and filtering, while the backend handles user validation, rating retrieval, and final response formatting.</w:t>
      </w:r>
    </w:p>
    <w:p w14:paraId="6AE67791" w14:textId="30CED202" w:rsidR="58BC5B65" w:rsidRPr="00044EFF" w:rsidRDefault="58BC5B65" w:rsidP="6255C0C3">
      <w:pPr>
        <w:pStyle w:val="Heading4"/>
      </w:pPr>
      <w:r w:rsidRPr="00044EFF">
        <w:t>Request Handling and Input Structure</w:t>
      </w:r>
    </w:p>
    <w:p w14:paraId="63DA0E34" w14:textId="0A60B607" w:rsidR="58BC5B65" w:rsidRPr="00044EFF" w:rsidRDefault="58BC5B65" w:rsidP="6255C0C3">
      <w:r w:rsidRPr="00044EFF">
        <w:t xml:space="preserve">The FastAPI endpoint /api/recommendations receives a POST request from the backend with a payload </w:t>
      </w:r>
      <w:r w:rsidR="02E592F5" w:rsidRPr="00044EFF">
        <w:t>containing</w:t>
      </w:r>
      <w:r w:rsidRPr="00044EFF">
        <w:t xml:space="preserve"> the user</w:t>
      </w:r>
      <w:r w:rsidR="0026242D">
        <w:t>s</w:t>
      </w:r>
      <w:r w:rsidRPr="00044EFF">
        <w:t xml:space="preserve"> ID, a list of rated anime</w:t>
      </w:r>
      <w:r w:rsidR="02AEE227" w:rsidRPr="00044EFF">
        <w:t>, and a safe search flag. The request is parsed and validated using Pydantic models</w:t>
      </w:r>
      <w:r w:rsidR="67DC760A" w:rsidRPr="00044EFF">
        <w:t xml:space="preserve"> which is essentially a DTO given that it's used for input/ output, enforces structure, handles defaults and validates data.</w:t>
      </w:r>
    </w:p>
    <w:p w14:paraId="367BC99E" w14:textId="77589FFB" w:rsidR="00F35B34" w:rsidRPr="00044EFF" w:rsidRDefault="00F35B34" w:rsidP="0026242D">
      <w:pPr>
        <w:jc w:val="center"/>
      </w:pPr>
      <w:r w:rsidRPr="00044EFF">
        <w:rPr>
          <w:noProof/>
        </w:rPr>
        <w:drawing>
          <wp:inline distT="0" distB="0" distL="0" distR="0" wp14:anchorId="1DFE6868" wp14:editId="200853A6">
            <wp:extent cx="3153215" cy="1886213"/>
            <wp:effectExtent l="0" t="0" r="9525" b="0"/>
            <wp:docPr id="7761609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60982" name="Picture 1" descr="A screen shot of a computer program&#10;&#10;AI-generated content may be incorrect."/>
                    <pic:cNvPicPr/>
                  </pic:nvPicPr>
                  <pic:blipFill>
                    <a:blip r:embed="rId26"/>
                    <a:stretch>
                      <a:fillRect/>
                    </a:stretch>
                  </pic:blipFill>
                  <pic:spPr>
                    <a:xfrm>
                      <a:off x="0" y="0"/>
                      <a:ext cx="3153215" cy="1886213"/>
                    </a:xfrm>
                    <a:prstGeom prst="rect">
                      <a:avLst/>
                    </a:prstGeom>
                  </pic:spPr>
                </pic:pic>
              </a:graphicData>
            </a:graphic>
          </wp:inline>
        </w:drawing>
      </w:r>
    </w:p>
    <w:p w14:paraId="2A8E6C89" w14:textId="2D3A14AF" w:rsidR="27255FE0" w:rsidRPr="00044EFF" w:rsidRDefault="27255FE0" w:rsidP="0026242D">
      <w:pPr>
        <w:jc w:val="center"/>
      </w:pPr>
      <w:r w:rsidRPr="00044EFF">
        <w:t>Listing</w:t>
      </w:r>
      <w:r w:rsidR="5C41E76F" w:rsidRPr="00044EFF">
        <w:t xml:space="preserve"> 4.1: The format of input of the microservice</w:t>
      </w:r>
      <w:r w:rsidR="007C15DC">
        <w:t>.</w:t>
      </w:r>
    </w:p>
    <w:p w14:paraId="2FF7F70E" w14:textId="3B33F3D3" w:rsidR="2CE258F2" w:rsidRPr="00044EFF" w:rsidRDefault="2CE258F2" w:rsidP="229D07D6">
      <w:r w:rsidRPr="00044EFF">
        <w:t xml:space="preserve">This design ensures the recommendation service can function even </w:t>
      </w:r>
      <w:r w:rsidR="0026242D">
        <w:t>i</w:t>
      </w:r>
      <w:r w:rsidRPr="00044EFF">
        <w:t>f the user did not explicitly rate each anime. In such cases, a default score of 7.0 is assumed to represent mild preference.</w:t>
      </w:r>
    </w:p>
    <w:p w14:paraId="53A14AF7" w14:textId="4E25529B" w:rsidR="31E9E28F" w:rsidRPr="00044EFF" w:rsidRDefault="31E9E28F" w:rsidP="229D07D6">
      <w:pPr>
        <w:pStyle w:val="Heading4"/>
      </w:pPr>
      <w:r w:rsidRPr="00044EFF">
        <w:lastRenderedPageBreak/>
        <w:t>Neural Network-Based Matrix Factorisation Model</w:t>
      </w:r>
    </w:p>
    <w:p w14:paraId="310B7E4B" w14:textId="380A72CA" w:rsidR="02BF95D3" w:rsidRPr="00044EFF" w:rsidRDefault="02BF95D3" w:rsidP="229D07D6">
      <w:pPr>
        <w:spacing w:line="259" w:lineRule="auto"/>
      </w:pPr>
      <w:r w:rsidRPr="00044EFF">
        <w:t>At the core of the microservice lies a matrix factorisation model – a shallow neural network implemented using PyTorch. A neural network is a type of machine learning model that draws inspiration from the human brain, with the goal of learning patterns from data by making predictions and then adjusting its internal parameters based on error. This learning happens through a training loop that consists of two main phases: forward propagation, where the model makes a prediction from the input, and backward propagation, where it compares the prediction to the correct answer, calculates the error, and adjusts the weights to improve future predictions. This process is handled internally by PyTorch.</w:t>
      </w:r>
    </w:p>
    <w:p w14:paraId="4010C89A" w14:textId="4D8F453A" w:rsidR="02BF95D3" w:rsidRPr="00044EFF" w:rsidRDefault="02BF95D3" w:rsidP="229D07D6">
      <w:pPr>
        <w:spacing w:line="259" w:lineRule="auto"/>
      </w:pPr>
      <w:r w:rsidRPr="00044EFF">
        <w:t>A shallow neural network refers to a model with only one or two layers of learnable parameters. In this case, the model consists solely of embedding layers, which are special layers that convert user and anime IDs into dense vectors of numbers (called embeddings). These embeddings capture traits like preferences or content similarity and are used directly to make predictions without any extra processing steps</w:t>
      </w:r>
      <w:r w:rsidR="0028309D">
        <w:t>/</w:t>
      </w:r>
      <w:r w:rsidRPr="00044EFF">
        <w:t xml:space="preserve"> deeper layers in between. This simple structure keeps the model lightweight and fast to train, while still allowing it to learn useful patterns from rating data.</w:t>
      </w:r>
    </w:p>
    <w:p w14:paraId="3257418D" w14:textId="4C7BF6CB" w:rsidR="6DD3D740" w:rsidRPr="00044EFF" w:rsidRDefault="6DD3D740" w:rsidP="229D07D6">
      <w:pPr>
        <w:spacing w:line="259" w:lineRule="auto"/>
      </w:pPr>
      <w:r w:rsidRPr="00044EFF">
        <w:t>In Plat-Imee, the model learns:</w:t>
      </w:r>
    </w:p>
    <w:p w14:paraId="54336D9A" w14:textId="6F1A5FF1" w:rsidR="6DD3D740" w:rsidRPr="00044EFF" w:rsidRDefault="6DD3D740" w:rsidP="229D07D6">
      <w:pPr>
        <w:pStyle w:val="ListParagraph"/>
        <w:numPr>
          <w:ilvl w:val="0"/>
          <w:numId w:val="15"/>
        </w:numPr>
        <w:spacing w:line="259" w:lineRule="auto"/>
        <w:rPr>
          <w:szCs w:val="22"/>
        </w:rPr>
      </w:pPr>
      <w:r w:rsidRPr="00044EFF">
        <w:rPr>
          <w:szCs w:val="22"/>
        </w:rPr>
        <w:t>A vector (embedding) for each user w</w:t>
      </w:r>
      <w:r w:rsidR="78A21782" w:rsidRPr="00044EFF">
        <w:rPr>
          <w:szCs w:val="22"/>
        </w:rPr>
        <w:t xml:space="preserve">here each entry is a latent </w:t>
      </w:r>
      <w:r w:rsidR="006A78A2" w:rsidRPr="00044EFF">
        <w:rPr>
          <w:szCs w:val="22"/>
        </w:rPr>
        <w:t>factor.</w:t>
      </w:r>
    </w:p>
    <w:p w14:paraId="42D23C4F" w14:textId="61DF9630" w:rsidR="78A21782" w:rsidRPr="00044EFF" w:rsidRDefault="78A21782" w:rsidP="229D07D6">
      <w:pPr>
        <w:pStyle w:val="ListParagraph"/>
        <w:numPr>
          <w:ilvl w:val="0"/>
          <w:numId w:val="15"/>
        </w:numPr>
        <w:spacing w:line="259" w:lineRule="auto"/>
        <w:rPr>
          <w:szCs w:val="22"/>
        </w:rPr>
      </w:pPr>
      <w:r w:rsidRPr="00044EFF">
        <w:rPr>
          <w:szCs w:val="22"/>
        </w:rPr>
        <w:t>A vector for each anime</w:t>
      </w:r>
      <w:r w:rsidR="006A78A2">
        <w:rPr>
          <w:szCs w:val="22"/>
        </w:rPr>
        <w:t>.</w:t>
      </w:r>
    </w:p>
    <w:p w14:paraId="2F56F874" w14:textId="5991902B" w:rsidR="78A21782" w:rsidRPr="00044EFF" w:rsidRDefault="78A21782" w:rsidP="229D07D6">
      <w:pPr>
        <w:pStyle w:val="ListParagraph"/>
        <w:numPr>
          <w:ilvl w:val="0"/>
          <w:numId w:val="15"/>
        </w:numPr>
        <w:spacing w:line="259" w:lineRule="auto"/>
        <w:rPr>
          <w:szCs w:val="22"/>
        </w:rPr>
      </w:pPr>
      <w:r w:rsidRPr="00044EFF">
        <w:rPr>
          <w:szCs w:val="22"/>
        </w:rPr>
        <w:t>A bias term for each user to capture consistent tendencies (e.g., lenient or harsh raters)</w:t>
      </w:r>
      <w:r w:rsidR="006A78A2">
        <w:rPr>
          <w:szCs w:val="22"/>
        </w:rPr>
        <w:t>.</w:t>
      </w:r>
    </w:p>
    <w:p w14:paraId="2EC00BBC" w14:textId="4054AE91" w:rsidR="78A21782" w:rsidRPr="00044EFF" w:rsidRDefault="78A21782" w:rsidP="229D07D6">
      <w:pPr>
        <w:pStyle w:val="ListParagraph"/>
        <w:numPr>
          <w:ilvl w:val="0"/>
          <w:numId w:val="15"/>
        </w:numPr>
        <w:spacing w:line="259" w:lineRule="auto"/>
        <w:rPr>
          <w:szCs w:val="22"/>
        </w:rPr>
      </w:pPr>
      <w:r w:rsidRPr="00044EFF">
        <w:rPr>
          <w:szCs w:val="22"/>
        </w:rPr>
        <w:t xml:space="preserve">A bias for each anime (e.g., </w:t>
      </w:r>
      <w:r w:rsidR="2B92B7AA" w:rsidRPr="00044EFF">
        <w:rPr>
          <w:szCs w:val="22"/>
        </w:rPr>
        <w:t xml:space="preserve">consistently </w:t>
      </w:r>
      <w:r w:rsidRPr="00044EFF">
        <w:rPr>
          <w:szCs w:val="22"/>
        </w:rPr>
        <w:t>highly or poorly rated</w:t>
      </w:r>
      <w:r w:rsidR="3503C632" w:rsidRPr="00044EFF">
        <w:rPr>
          <w:szCs w:val="22"/>
        </w:rPr>
        <w:t xml:space="preserve"> content</w:t>
      </w:r>
      <w:r w:rsidRPr="00044EFF">
        <w:rPr>
          <w:szCs w:val="22"/>
        </w:rPr>
        <w:t>)</w:t>
      </w:r>
      <w:r w:rsidR="006A78A2">
        <w:rPr>
          <w:szCs w:val="22"/>
        </w:rPr>
        <w:t>.</w:t>
      </w:r>
    </w:p>
    <w:p w14:paraId="2918A5A4" w14:textId="393743E0" w:rsidR="125CFCE0" w:rsidRPr="00044EFF" w:rsidRDefault="125CFCE0" w:rsidP="229D07D6">
      <w:pPr>
        <w:spacing w:line="259" w:lineRule="auto"/>
        <w:rPr>
          <w:szCs w:val="22"/>
        </w:rPr>
      </w:pPr>
      <w:r w:rsidRPr="00044EFF">
        <w:rPr>
          <w:szCs w:val="22"/>
        </w:rPr>
        <w:t xml:space="preserve">The final prediction for how much a user will like a given anime is computed using a dot produce between their </w:t>
      </w:r>
      <w:r w:rsidR="1F833893" w:rsidRPr="00044EFF">
        <w:rPr>
          <w:szCs w:val="22"/>
        </w:rPr>
        <w:t>respective</w:t>
      </w:r>
      <w:r w:rsidRPr="00044EFF">
        <w:rPr>
          <w:szCs w:val="22"/>
        </w:rPr>
        <w:t xml:space="preserve"> embeddings plus the biases.</w:t>
      </w:r>
    </w:p>
    <w:p w14:paraId="477B7969" w14:textId="29689E87" w:rsidR="00F35B34" w:rsidRPr="00044EFF" w:rsidRDefault="00F35B34" w:rsidP="0028309D">
      <w:pPr>
        <w:spacing w:line="259" w:lineRule="auto"/>
        <w:jc w:val="center"/>
        <w:rPr>
          <w:szCs w:val="22"/>
        </w:rPr>
      </w:pPr>
      <w:r w:rsidRPr="00044EFF">
        <w:rPr>
          <w:noProof/>
          <w:szCs w:val="22"/>
        </w:rPr>
        <w:drawing>
          <wp:inline distT="0" distB="0" distL="0" distR="0" wp14:anchorId="2D966DEC" wp14:editId="37C011F0">
            <wp:extent cx="5400675" cy="211540"/>
            <wp:effectExtent l="0" t="0" r="0" b="0"/>
            <wp:docPr id="61765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51373" name=""/>
                    <pic:cNvPicPr/>
                  </pic:nvPicPr>
                  <pic:blipFill rotWithShape="1">
                    <a:blip r:embed="rId27"/>
                    <a:srcRect b="9474"/>
                    <a:stretch/>
                  </pic:blipFill>
                  <pic:spPr bwMode="auto">
                    <a:xfrm>
                      <a:off x="0" y="0"/>
                      <a:ext cx="5400675" cy="211540"/>
                    </a:xfrm>
                    <a:prstGeom prst="rect">
                      <a:avLst/>
                    </a:prstGeom>
                    <a:ln>
                      <a:noFill/>
                    </a:ln>
                    <a:extLst>
                      <a:ext uri="{53640926-AAD7-44D8-BBD7-CCE9431645EC}">
                        <a14:shadowObscured xmlns:a14="http://schemas.microsoft.com/office/drawing/2010/main"/>
                      </a:ext>
                    </a:extLst>
                  </pic:spPr>
                </pic:pic>
              </a:graphicData>
            </a:graphic>
          </wp:inline>
        </w:drawing>
      </w:r>
    </w:p>
    <w:p w14:paraId="654114A2" w14:textId="3D75D019" w:rsidR="229D07D6" w:rsidRPr="00044EFF" w:rsidRDefault="69EC728D" w:rsidP="006C3436">
      <w:pPr>
        <w:spacing w:line="259" w:lineRule="auto"/>
        <w:jc w:val="center"/>
        <w:rPr>
          <w:szCs w:val="22"/>
        </w:rPr>
      </w:pPr>
      <w:r w:rsidRPr="00044EFF">
        <w:rPr>
          <w:szCs w:val="22"/>
        </w:rPr>
        <w:t>Listing</w:t>
      </w:r>
      <w:r w:rsidR="751FE16F" w:rsidRPr="00044EFF">
        <w:rPr>
          <w:szCs w:val="22"/>
        </w:rPr>
        <w:t xml:space="preserve"> 4.</w:t>
      </w:r>
      <w:r w:rsidR="2EDB62B2" w:rsidRPr="00044EFF">
        <w:rPr>
          <w:szCs w:val="22"/>
        </w:rPr>
        <w:t>2</w:t>
      </w:r>
      <w:r w:rsidR="751FE16F" w:rsidRPr="00044EFF">
        <w:rPr>
          <w:szCs w:val="22"/>
        </w:rPr>
        <w:t>: The calculation of the prediction</w:t>
      </w:r>
      <w:r w:rsidR="007C15DC">
        <w:rPr>
          <w:szCs w:val="22"/>
        </w:rPr>
        <w:t>.</w:t>
      </w:r>
    </w:p>
    <w:p w14:paraId="11B3E03E" w14:textId="0C5FA7C0" w:rsidR="59CB0437" w:rsidRPr="00044EFF" w:rsidRDefault="59CB0437" w:rsidP="229D07D6">
      <w:pPr>
        <w:spacing w:line="259" w:lineRule="auto"/>
        <w:rPr>
          <w:szCs w:val="22"/>
        </w:rPr>
      </w:pPr>
      <w:r w:rsidRPr="00044EFF">
        <w:rPr>
          <w:szCs w:val="22"/>
        </w:rPr>
        <w:t>The sum(dim=1) operation in PyTorch sums across the embedding dimensions, effectively computing the dot product between each user–anime embedding pair.</w:t>
      </w:r>
    </w:p>
    <w:p w14:paraId="08173386" w14:textId="124D568B" w:rsidR="59CB0437" w:rsidRPr="00044EFF" w:rsidRDefault="59CB0437" w:rsidP="229D07D6">
      <w:pPr>
        <w:spacing w:line="259" w:lineRule="auto"/>
      </w:pPr>
      <w:r w:rsidRPr="00044EFF">
        <w:t xml:space="preserve">During training, the model minimises prediction error using the Mean Squared Error (MSE) loss function </w:t>
      </w:r>
      <w:r w:rsidR="0028309D">
        <w:t>-</w:t>
      </w:r>
      <w:r w:rsidRPr="00044EFF">
        <w:t xml:space="preserve"> a standard choice for regression tasks like rating prediction. Optimisation is performed using the Adam algorithm, which adaptively adjusts learning rates for each parameter and typically converges faster than basic gradient descent.</w:t>
      </w:r>
    </w:p>
    <w:p w14:paraId="6AC5391F" w14:textId="2F8E9CFE" w:rsidR="59CB0437" w:rsidRPr="00044EFF" w:rsidRDefault="59CB0437" w:rsidP="229D07D6">
      <w:pPr>
        <w:spacing w:line="259" w:lineRule="auto"/>
      </w:pPr>
      <w:r w:rsidRPr="00044EFF">
        <w:t>To promote stable learning at the start of training, embedding weights are initialised using a normal distribution with small variance (mean = 0, std = 0.01)</w:t>
      </w:r>
      <w:r w:rsidR="1D50BD7A" w:rsidRPr="00044EFF">
        <w:t xml:space="preserve"> - this means that numbers will be </w:t>
      </w:r>
      <w:r w:rsidR="68244311" w:rsidRPr="00044EFF">
        <w:t>centred</w:t>
      </w:r>
      <w:r w:rsidR="1D50BD7A" w:rsidRPr="00044EFF">
        <w:t xml:space="preserve"> around 0 and stay small to discour</w:t>
      </w:r>
      <w:r w:rsidR="535393B0" w:rsidRPr="00044EFF">
        <w:t>age large/ erratic predictions</w:t>
      </w:r>
      <w:r w:rsidR="002565DA" w:rsidRPr="00044EFF">
        <w:t xml:space="preserve">. </w:t>
      </w:r>
      <w:r w:rsidR="3C76DE43" w:rsidRPr="00044EFF">
        <w:t>To add, b</w:t>
      </w:r>
      <w:r w:rsidRPr="00044EFF">
        <w:t>ias terms are initialised to zero to avoid introducing skewed predictions in early iterations.</w:t>
      </w:r>
    </w:p>
    <w:p w14:paraId="7E1BA553" w14:textId="6604BC90" w:rsidR="59CB0437" w:rsidRPr="00044EFF" w:rsidRDefault="59CB0437" w:rsidP="229D07D6">
      <w:pPr>
        <w:spacing w:line="259" w:lineRule="auto"/>
      </w:pPr>
      <w:r w:rsidRPr="00044EFF">
        <w:t>This structure is compact, fast to train, and expressive enough to capture meaningful patterns in sparse user–anime interactions.</w:t>
      </w:r>
    </w:p>
    <w:p w14:paraId="471B7584" w14:textId="7C502FC5" w:rsidR="009A1977" w:rsidRPr="00044EFF" w:rsidRDefault="009A1977" w:rsidP="0028309D">
      <w:pPr>
        <w:spacing w:line="259" w:lineRule="auto"/>
        <w:jc w:val="center"/>
      </w:pPr>
      <w:r w:rsidRPr="00044EFF">
        <w:rPr>
          <w:noProof/>
        </w:rPr>
        <w:lastRenderedPageBreak/>
        <w:drawing>
          <wp:inline distT="0" distB="0" distL="0" distR="0" wp14:anchorId="2B45855D" wp14:editId="3460055F">
            <wp:extent cx="5400675" cy="3272790"/>
            <wp:effectExtent l="0" t="0" r="9525" b="3810"/>
            <wp:docPr id="70434228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42287" name="Picture 1" descr="A computer screen shot of a program code&#10;&#10;AI-generated content may be incorrect."/>
                    <pic:cNvPicPr/>
                  </pic:nvPicPr>
                  <pic:blipFill>
                    <a:blip r:embed="rId28"/>
                    <a:stretch>
                      <a:fillRect/>
                    </a:stretch>
                  </pic:blipFill>
                  <pic:spPr>
                    <a:xfrm>
                      <a:off x="0" y="0"/>
                      <a:ext cx="5400675" cy="3272790"/>
                    </a:xfrm>
                    <a:prstGeom prst="rect">
                      <a:avLst/>
                    </a:prstGeom>
                  </pic:spPr>
                </pic:pic>
              </a:graphicData>
            </a:graphic>
          </wp:inline>
        </w:drawing>
      </w:r>
    </w:p>
    <w:p w14:paraId="0BB3697E" w14:textId="74BA3B84" w:rsidR="44C68574" w:rsidRPr="00044EFF" w:rsidRDefault="44C68574" w:rsidP="0028309D">
      <w:pPr>
        <w:spacing w:line="259" w:lineRule="auto"/>
        <w:jc w:val="center"/>
      </w:pPr>
      <w:r w:rsidRPr="00044EFF">
        <w:t xml:space="preserve">Listing </w:t>
      </w:r>
      <w:r w:rsidR="2B06B734" w:rsidRPr="00044EFF">
        <w:t>4:</w:t>
      </w:r>
      <w:r w:rsidR="2CF2A526" w:rsidRPr="00044EFF">
        <w:t>3</w:t>
      </w:r>
      <w:r w:rsidR="09E035D5" w:rsidRPr="00044EFF">
        <w:t xml:space="preserve">: Implementation of the </w:t>
      </w:r>
      <w:r w:rsidR="0052035F">
        <w:t>‘</w:t>
      </w:r>
      <w:r w:rsidR="09E035D5" w:rsidRPr="00044EFF">
        <w:t>MatrixFactorizationModel</w:t>
      </w:r>
      <w:r w:rsidR="0052035F">
        <w:t>’</w:t>
      </w:r>
      <w:r w:rsidR="09E035D5" w:rsidRPr="00044EFF">
        <w:t xml:space="preserve"> class. This shallow neural network learns user and anime embeddings along with bias terms and computes predicted relevance scores using a dot product.</w:t>
      </w:r>
    </w:p>
    <w:p w14:paraId="763DD7AD" w14:textId="0B29B55A" w:rsidR="55C51F53" w:rsidRPr="00044EFF" w:rsidRDefault="55C51F53" w:rsidP="229D07D6">
      <w:pPr>
        <w:pStyle w:val="Heading4"/>
      </w:pPr>
      <w:r w:rsidRPr="00044EFF">
        <w:t>Cold-Start Inference: User Embedding Construction at Runtime</w:t>
      </w:r>
    </w:p>
    <w:p w14:paraId="0BF6863C" w14:textId="2CE6BADE" w:rsidR="55C51F53" w:rsidRPr="00044EFF" w:rsidRDefault="55C51F53" w:rsidP="229D07D6">
      <w:r w:rsidRPr="00044EFF">
        <w:t xml:space="preserve">Plat-Imee's recommendation system generates predictions for all users, using a cold–start strategy. This comes </w:t>
      </w:r>
      <w:r w:rsidR="0028309D" w:rsidRPr="00044EFF">
        <w:t>consequently</w:t>
      </w:r>
      <w:r w:rsidRPr="00044EFF">
        <w:t xml:space="preserve"> to the matrix factorisation model not being retrained after deployment</w:t>
      </w:r>
      <w:r w:rsidR="453BF0C9" w:rsidRPr="00044EFF">
        <w:t xml:space="preserve">, meaning that no </w:t>
      </w:r>
      <w:r w:rsidR="3287C74A" w:rsidRPr="00044EFF">
        <w:t>persistent</w:t>
      </w:r>
      <w:r w:rsidR="453BF0C9" w:rsidRPr="00044EFF">
        <w:t xml:space="preserve"> user embeddings </w:t>
      </w:r>
      <w:r w:rsidR="0028309D" w:rsidRPr="00044EFF">
        <w:t>exist</w:t>
      </w:r>
      <w:r w:rsidR="453BF0C9" w:rsidRPr="00044EFF">
        <w:t xml:space="preserve"> outside of the initial training set. Instead, the microservice constructs temporary user embeddings; it comes based on the user</w:t>
      </w:r>
      <w:r w:rsidR="35C235B2" w:rsidRPr="00044EFF">
        <w:t xml:space="preserve">’s submitted </w:t>
      </w:r>
      <w:r w:rsidR="0028309D">
        <w:t>watch list and ratings</w:t>
      </w:r>
      <w:r w:rsidR="35C235B2" w:rsidRPr="00044EFF">
        <w:t>. This approach avoids the overhead of retraining</w:t>
      </w:r>
      <w:r w:rsidR="1F69D8EA" w:rsidRPr="00044EFF">
        <w:t xml:space="preserve"> </w:t>
      </w:r>
      <w:r w:rsidR="002565DA" w:rsidRPr="00044EFF">
        <w:t>every time</w:t>
      </w:r>
      <w:r w:rsidR="1F69D8EA" w:rsidRPr="00044EFF">
        <w:t xml:space="preserve"> a new user shows up and</w:t>
      </w:r>
      <w:r w:rsidR="35C235B2" w:rsidRPr="00044EFF">
        <w:t xml:space="preserve"> ensures the system can serve recommendations to any user without historical data</w:t>
      </w:r>
      <w:r w:rsidR="1282D994" w:rsidRPr="00044EFF">
        <w:t xml:space="preserve"> on the service.</w:t>
      </w:r>
    </w:p>
    <w:p w14:paraId="1CF16FCE" w14:textId="55859131" w:rsidR="1282D994" w:rsidRPr="00044EFF" w:rsidRDefault="1282D994" w:rsidP="229D07D6">
      <w:r w:rsidRPr="00044EFF">
        <w:t>While the underlying model structure supports warm-start inference</w:t>
      </w:r>
      <w:r w:rsidR="0C072626" w:rsidRPr="00044EFF">
        <w:t xml:space="preserve">—as noted in the generation of user embeddings for </w:t>
      </w:r>
      <w:r w:rsidR="72383FC8" w:rsidRPr="00044EFF">
        <w:t>warm start users—th</w:t>
      </w:r>
      <w:r w:rsidR="7BF18E0D" w:rsidRPr="00044EFF">
        <w:t>is feature is not currently in practice</w:t>
      </w:r>
      <w:r w:rsidR="557D599A" w:rsidRPr="00044EFF">
        <w:t xml:space="preserve"> given that the recommendations are only ever requested by new</w:t>
      </w:r>
      <w:r w:rsidR="558F8400" w:rsidRPr="00044EFF">
        <w:t>, untrained users from Plat-Imee.</w:t>
      </w:r>
      <w:r w:rsidR="42045EFB" w:rsidRPr="00044EFF">
        <w:t xml:space="preserve"> The current design always builds embedding</w:t>
      </w:r>
      <w:r w:rsidR="125817B1" w:rsidRPr="00044EFF">
        <w:t xml:space="preserve">s on the fly leaving </w:t>
      </w:r>
      <w:r w:rsidR="6ADF35F0" w:rsidRPr="00044EFF">
        <w:t>cold-start inference as</w:t>
      </w:r>
      <w:r w:rsidR="42045EFB" w:rsidRPr="00044EFF">
        <w:t xml:space="preserve"> the standard mode of operation</w:t>
      </w:r>
      <w:r w:rsidR="28B5EB93" w:rsidRPr="00044EFF">
        <w:t>.</w:t>
      </w:r>
    </w:p>
    <w:p w14:paraId="35D76A0D" w14:textId="3776C2F6" w:rsidR="009A1977" w:rsidRPr="00044EFF" w:rsidRDefault="009A1977" w:rsidP="0028309D">
      <w:pPr>
        <w:jc w:val="center"/>
      </w:pPr>
      <w:r w:rsidRPr="00044EFF">
        <w:rPr>
          <w:noProof/>
        </w:rPr>
        <w:lastRenderedPageBreak/>
        <w:drawing>
          <wp:inline distT="0" distB="0" distL="0" distR="0" wp14:anchorId="6222176E" wp14:editId="71CBB149">
            <wp:extent cx="5400675" cy="2980055"/>
            <wp:effectExtent l="0" t="0" r="9525" b="0"/>
            <wp:docPr id="5892277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7728" name="Picture 1" descr="A screen shot of a computer program&#10;&#10;AI-generated content may be incorrect."/>
                    <pic:cNvPicPr/>
                  </pic:nvPicPr>
                  <pic:blipFill>
                    <a:blip r:embed="rId29"/>
                    <a:stretch>
                      <a:fillRect/>
                    </a:stretch>
                  </pic:blipFill>
                  <pic:spPr>
                    <a:xfrm>
                      <a:off x="0" y="0"/>
                      <a:ext cx="5400675" cy="2980055"/>
                    </a:xfrm>
                    <a:prstGeom prst="rect">
                      <a:avLst/>
                    </a:prstGeom>
                  </pic:spPr>
                </pic:pic>
              </a:graphicData>
            </a:graphic>
          </wp:inline>
        </w:drawing>
      </w:r>
    </w:p>
    <w:p w14:paraId="2F27EDE4" w14:textId="600F9A51" w:rsidR="5D6FC2BF" w:rsidRPr="00044EFF" w:rsidRDefault="5D6FC2BF" w:rsidP="0028309D">
      <w:pPr>
        <w:jc w:val="center"/>
      </w:pPr>
      <w:r w:rsidRPr="00044EFF">
        <w:t>Listing</w:t>
      </w:r>
      <w:r w:rsidR="5BA98EA7" w:rsidRPr="00044EFF">
        <w:t xml:space="preserve"> 4.</w:t>
      </w:r>
      <w:r w:rsidR="73FBC1E1" w:rsidRPr="00044EFF">
        <w:t>4</w:t>
      </w:r>
      <w:r w:rsidR="5BA98EA7" w:rsidRPr="00044EFF">
        <w:t>: The separated logic for recommending anime for warm and cold start users. A buffer of 1,000,000 is applied to the user</w:t>
      </w:r>
      <w:r w:rsidR="0028309D">
        <w:t xml:space="preserve"> IDs</w:t>
      </w:r>
      <w:r w:rsidR="5BA98EA7" w:rsidRPr="00044EFF">
        <w:t xml:space="preserve"> to ensure that they are not present in the training dat</w:t>
      </w:r>
      <w:r w:rsidR="3174CC50" w:rsidRPr="00044EFF">
        <w:t xml:space="preserve">a which only goes into the </w:t>
      </w:r>
      <w:r w:rsidR="1226491D" w:rsidRPr="00044EFF">
        <w:t>thousands</w:t>
      </w:r>
      <w:r w:rsidR="3174CC50" w:rsidRPr="00044EFF">
        <w:t xml:space="preserve">, </w:t>
      </w:r>
      <w:r w:rsidR="0028309D">
        <w:t>therefore it</w:t>
      </w:r>
      <w:r w:rsidR="3174CC50" w:rsidRPr="00044EFF">
        <w:t xml:space="preserve"> always trigger</w:t>
      </w:r>
      <w:r w:rsidR="0028309D">
        <w:t>s</w:t>
      </w:r>
      <w:r w:rsidR="3174CC50" w:rsidRPr="00044EFF">
        <w:t xml:space="preserve"> the ‘else’ portion of the code</w:t>
      </w:r>
      <w:r w:rsidR="782DB307" w:rsidRPr="00044EFF">
        <w:t>.</w:t>
      </w:r>
    </w:p>
    <w:p w14:paraId="69D2113A" w14:textId="4D8B54E5" w:rsidR="01312E6E" w:rsidRPr="00044EFF" w:rsidRDefault="01312E6E" w:rsidP="229D07D6">
      <w:pPr>
        <w:pStyle w:val="Heading4"/>
      </w:pPr>
      <w:r w:rsidRPr="00044EFF">
        <w:t xml:space="preserve">Constructing Cold-Start </w:t>
      </w:r>
      <w:r w:rsidR="0019452A">
        <w:t>E</w:t>
      </w:r>
      <w:r w:rsidRPr="00044EFF">
        <w:t>mbeddings</w:t>
      </w:r>
    </w:p>
    <w:p w14:paraId="67A82D68" w14:textId="248E589D" w:rsidR="01312E6E" w:rsidRPr="00044EFF" w:rsidRDefault="01312E6E" w:rsidP="229D07D6">
      <w:r w:rsidRPr="00044EFF">
        <w:t xml:space="preserve">Given that recommendations are centred around the similarity between user and item embeddings, a user’s tastes can be approximated by averaging the embeddings of the content they’ve consumed, weighted by their rating for each item. In Plat-Imee, this is achieved by taking the learned anime embeddings, multiplying them by their corresponding user ratings, and averaging the result to form a temporary user </w:t>
      </w:r>
      <w:r w:rsidR="006A78A2" w:rsidRPr="00044EFF">
        <w:t>vector.</w:t>
      </w:r>
    </w:p>
    <w:p w14:paraId="44FA4ABD" w14:textId="649511A9" w:rsidR="01312E6E" w:rsidRPr="00044EFF" w:rsidRDefault="01312E6E" w:rsidP="229D07D6">
      <w:r w:rsidRPr="00044EFF">
        <w:t>This approach allows the system to simulate a user embedding even if the user was never seen during training. The resulting vector—built from known item embeddings and the user’s expressed preferences—can then be used directly to generate recommendation scores just like a regular embedding.</w:t>
      </w:r>
    </w:p>
    <w:p w14:paraId="48AB8440" w14:textId="6361378D" w:rsidR="009A1977" w:rsidRPr="00044EFF" w:rsidRDefault="009A1977" w:rsidP="0028309D">
      <w:pPr>
        <w:jc w:val="center"/>
      </w:pPr>
      <w:r w:rsidRPr="00044EFF">
        <w:rPr>
          <w:noProof/>
        </w:rPr>
        <w:drawing>
          <wp:inline distT="0" distB="0" distL="0" distR="0" wp14:anchorId="239D0A12" wp14:editId="2308790D">
            <wp:extent cx="5400675" cy="1985645"/>
            <wp:effectExtent l="0" t="0" r="9525" b="0"/>
            <wp:docPr id="187559552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5520" name="Picture 1" descr="A computer screen with text on it&#10;&#10;AI-generated content may be incorrect."/>
                    <pic:cNvPicPr/>
                  </pic:nvPicPr>
                  <pic:blipFill>
                    <a:blip r:embed="rId30"/>
                    <a:stretch>
                      <a:fillRect/>
                    </a:stretch>
                  </pic:blipFill>
                  <pic:spPr>
                    <a:xfrm>
                      <a:off x="0" y="0"/>
                      <a:ext cx="5400675" cy="1985645"/>
                    </a:xfrm>
                    <a:prstGeom prst="rect">
                      <a:avLst/>
                    </a:prstGeom>
                  </pic:spPr>
                </pic:pic>
              </a:graphicData>
            </a:graphic>
          </wp:inline>
        </w:drawing>
      </w:r>
    </w:p>
    <w:p w14:paraId="05AA344F" w14:textId="77777777" w:rsidR="006D5588" w:rsidRDefault="38E28A98" w:rsidP="006D5588">
      <w:pPr>
        <w:jc w:val="center"/>
      </w:pPr>
      <w:r w:rsidRPr="00044EFF">
        <w:t>Listing</w:t>
      </w:r>
      <w:r w:rsidR="01312E6E" w:rsidRPr="00044EFF">
        <w:t xml:space="preserve"> 4.</w:t>
      </w:r>
      <w:r w:rsidR="2AA1DC9D" w:rsidRPr="00044EFF">
        <w:t>5</w:t>
      </w:r>
      <w:r w:rsidR="01312E6E" w:rsidRPr="00044EFF">
        <w:t>: The code for computing a cold start users temporary embedding.</w:t>
      </w:r>
    </w:p>
    <w:p w14:paraId="598FEB7D" w14:textId="2302A3EA" w:rsidR="01312E6E" w:rsidRPr="00044EFF" w:rsidRDefault="006D5588" w:rsidP="006D5588">
      <w:pPr>
        <w:jc w:val="left"/>
      </w:pPr>
      <w:r>
        <w:t>To make this more concrete, consider the example of Table 4.2:</w:t>
      </w:r>
      <w:r w:rsidR="01312E6E" w:rsidRPr="00044EFF">
        <w:br/>
      </w:r>
      <w:r w:rsidR="01312E6E" w:rsidRPr="00044EFF">
        <w:br/>
      </w:r>
    </w:p>
    <w:tbl>
      <w:tblPr>
        <w:tblStyle w:val="TableGrid"/>
        <w:tblW w:w="0" w:type="auto"/>
        <w:tblLayout w:type="fixed"/>
        <w:tblLook w:val="06A0" w:firstRow="1" w:lastRow="0" w:firstColumn="1" w:lastColumn="0" w:noHBand="1" w:noVBand="1"/>
      </w:tblPr>
      <w:tblGrid>
        <w:gridCol w:w="2547"/>
        <w:gridCol w:w="3123"/>
        <w:gridCol w:w="3823"/>
      </w:tblGrid>
      <w:tr w:rsidR="229D07D6" w:rsidRPr="00044EFF" w14:paraId="36B5A86F" w14:textId="77777777" w:rsidTr="006D5588">
        <w:trPr>
          <w:trHeight w:val="300"/>
        </w:trPr>
        <w:tc>
          <w:tcPr>
            <w:tcW w:w="2547" w:type="dxa"/>
          </w:tcPr>
          <w:p w14:paraId="3A57229F" w14:textId="5AF049E7" w:rsidR="229D07D6" w:rsidRPr="006D5588" w:rsidRDefault="229D07D6" w:rsidP="006C3436">
            <w:pPr>
              <w:jc w:val="center"/>
              <w:rPr>
                <w:b/>
                <w:bCs/>
              </w:rPr>
            </w:pPr>
            <w:r w:rsidRPr="006D5588">
              <w:rPr>
                <w:b/>
                <w:bCs/>
              </w:rPr>
              <w:t>Anime</w:t>
            </w:r>
          </w:p>
        </w:tc>
        <w:tc>
          <w:tcPr>
            <w:tcW w:w="3123" w:type="dxa"/>
          </w:tcPr>
          <w:p w14:paraId="6B8D52DA" w14:textId="4F4B48B4" w:rsidR="229D07D6" w:rsidRPr="006D5588" w:rsidRDefault="229D07D6" w:rsidP="006C3436">
            <w:pPr>
              <w:jc w:val="center"/>
              <w:rPr>
                <w:b/>
                <w:bCs/>
              </w:rPr>
            </w:pPr>
            <w:r w:rsidRPr="006D5588">
              <w:rPr>
                <w:b/>
                <w:bCs/>
              </w:rPr>
              <w:t>Rating</w:t>
            </w:r>
          </w:p>
        </w:tc>
        <w:tc>
          <w:tcPr>
            <w:tcW w:w="3823" w:type="dxa"/>
          </w:tcPr>
          <w:p w14:paraId="7EAE04E7" w14:textId="5A86CAB3" w:rsidR="229D07D6" w:rsidRPr="006D5588" w:rsidRDefault="229D07D6" w:rsidP="006C3436">
            <w:pPr>
              <w:jc w:val="center"/>
              <w:rPr>
                <w:b/>
                <w:bCs/>
              </w:rPr>
            </w:pPr>
            <w:r w:rsidRPr="006D5588">
              <w:rPr>
                <w:b/>
                <w:bCs/>
              </w:rPr>
              <w:t>Embedding</w:t>
            </w:r>
          </w:p>
        </w:tc>
      </w:tr>
      <w:tr w:rsidR="229D07D6" w:rsidRPr="00044EFF" w14:paraId="0F9C38A2" w14:textId="77777777" w:rsidTr="006D5588">
        <w:trPr>
          <w:trHeight w:val="300"/>
        </w:trPr>
        <w:tc>
          <w:tcPr>
            <w:tcW w:w="2547" w:type="dxa"/>
          </w:tcPr>
          <w:p w14:paraId="3243C365" w14:textId="3F56F9C2" w:rsidR="229D07D6" w:rsidRPr="00044EFF" w:rsidRDefault="229D07D6" w:rsidP="229D07D6">
            <w:r w:rsidRPr="00044EFF">
              <w:lastRenderedPageBreak/>
              <w:t>A</w:t>
            </w:r>
          </w:p>
        </w:tc>
        <w:tc>
          <w:tcPr>
            <w:tcW w:w="3123" w:type="dxa"/>
          </w:tcPr>
          <w:p w14:paraId="21C625A0" w14:textId="17C1ADAB" w:rsidR="229D07D6" w:rsidRPr="00044EFF" w:rsidRDefault="229D07D6" w:rsidP="229D07D6">
            <w:r w:rsidRPr="00044EFF">
              <w:t>8.0</w:t>
            </w:r>
          </w:p>
        </w:tc>
        <w:tc>
          <w:tcPr>
            <w:tcW w:w="3823" w:type="dxa"/>
          </w:tcPr>
          <w:p w14:paraId="09708D4F" w14:textId="55619AB1" w:rsidR="229D07D6" w:rsidRPr="00044EFF" w:rsidRDefault="229D07D6" w:rsidP="229D07D6">
            <w:r w:rsidRPr="00044EFF">
              <w:t>[0.1, 0.4, -0.3]</w:t>
            </w:r>
          </w:p>
        </w:tc>
      </w:tr>
      <w:tr w:rsidR="229D07D6" w:rsidRPr="00044EFF" w14:paraId="090887FB" w14:textId="77777777" w:rsidTr="006D5588">
        <w:trPr>
          <w:trHeight w:val="300"/>
        </w:trPr>
        <w:tc>
          <w:tcPr>
            <w:tcW w:w="2547" w:type="dxa"/>
          </w:tcPr>
          <w:p w14:paraId="0024F829" w14:textId="0BBA68BA" w:rsidR="229D07D6" w:rsidRPr="00044EFF" w:rsidRDefault="229D07D6" w:rsidP="229D07D6">
            <w:r w:rsidRPr="00044EFF">
              <w:t>B</w:t>
            </w:r>
          </w:p>
        </w:tc>
        <w:tc>
          <w:tcPr>
            <w:tcW w:w="3123" w:type="dxa"/>
          </w:tcPr>
          <w:p w14:paraId="69A0BA6B" w14:textId="40EECE05" w:rsidR="229D07D6" w:rsidRPr="00044EFF" w:rsidRDefault="229D07D6" w:rsidP="229D07D6">
            <w:r w:rsidRPr="00044EFF">
              <w:t>9.0</w:t>
            </w:r>
          </w:p>
        </w:tc>
        <w:tc>
          <w:tcPr>
            <w:tcW w:w="3823" w:type="dxa"/>
          </w:tcPr>
          <w:p w14:paraId="1A15CC33" w14:textId="3C289FC4" w:rsidR="229D07D6" w:rsidRPr="00044EFF" w:rsidRDefault="229D07D6" w:rsidP="229D07D6">
            <w:r w:rsidRPr="00044EFF">
              <w:t>[0.0, -0.2, 0.7]</w:t>
            </w:r>
          </w:p>
        </w:tc>
      </w:tr>
      <w:tr w:rsidR="229D07D6" w:rsidRPr="00044EFF" w14:paraId="440F39DC" w14:textId="77777777" w:rsidTr="006D5588">
        <w:trPr>
          <w:trHeight w:val="300"/>
        </w:trPr>
        <w:tc>
          <w:tcPr>
            <w:tcW w:w="2547" w:type="dxa"/>
          </w:tcPr>
          <w:p w14:paraId="432A3BAB" w14:textId="39F7F3A9" w:rsidR="229D07D6" w:rsidRPr="00044EFF" w:rsidRDefault="229D07D6" w:rsidP="229D07D6">
            <w:r w:rsidRPr="00044EFF">
              <w:t>C</w:t>
            </w:r>
          </w:p>
        </w:tc>
        <w:tc>
          <w:tcPr>
            <w:tcW w:w="3123" w:type="dxa"/>
          </w:tcPr>
          <w:p w14:paraId="393F7912" w14:textId="24B0F0C5" w:rsidR="229D07D6" w:rsidRPr="00044EFF" w:rsidRDefault="229D07D6" w:rsidP="229D07D6">
            <w:r w:rsidRPr="00044EFF">
              <w:t>7.0</w:t>
            </w:r>
          </w:p>
        </w:tc>
        <w:tc>
          <w:tcPr>
            <w:tcW w:w="3823" w:type="dxa"/>
          </w:tcPr>
          <w:p w14:paraId="492BCFE2" w14:textId="22FA056B" w:rsidR="229D07D6" w:rsidRPr="00044EFF" w:rsidRDefault="229D07D6" w:rsidP="229D07D6">
            <w:r w:rsidRPr="00044EFF">
              <w:t>[0.2, 0.0, 0.5]</w:t>
            </w:r>
          </w:p>
        </w:tc>
      </w:tr>
    </w:tbl>
    <w:p w14:paraId="34A97AA1" w14:textId="5E1CBFDA" w:rsidR="006D5588" w:rsidRDefault="006D5588" w:rsidP="006D5588">
      <w:pPr>
        <w:jc w:val="center"/>
      </w:pPr>
      <w:r>
        <w:t>Table 4.2: Example data</w:t>
      </w:r>
      <w:r w:rsidR="00461CCD">
        <w:t>.</w:t>
      </w:r>
    </w:p>
    <w:p w14:paraId="77D34E66" w14:textId="2DC333DD" w:rsidR="01312E6E" w:rsidRPr="00044EFF" w:rsidRDefault="01312E6E" w:rsidP="229D07D6">
      <w:r w:rsidRPr="00044EFF">
        <w:t>Step 1: Multiply each embedding by its rating:</w:t>
      </w:r>
    </w:p>
    <w:p w14:paraId="416B44CE" w14:textId="601EB43C" w:rsidR="01312E6E" w:rsidRPr="00044EFF" w:rsidRDefault="01312E6E" w:rsidP="229D07D6">
      <w:pPr>
        <w:pStyle w:val="ListParagraph"/>
        <w:numPr>
          <w:ilvl w:val="0"/>
          <w:numId w:val="12"/>
        </w:numPr>
        <w:rPr>
          <w:szCs w:val="22"/>
        </w:rPr>
      </w:pPr>
      <w:r w:rsidRPr="00044EFF">
        <w:rPr>
          <w:szCs w:val="22"/>
        </w:rPr>
        <w:t>A × 8 = [0.8, 3.2, -2.4]</w:t>
      </w:r>
    </w:p>
    <w:p w14:paraId="01058778" w14:textId="39E46106" w:rsidR="01312E6E" w:rsidRPr="00044EFF" w:rsidRDefault="01312E6E" w:rsidP="229D07D6">
      <w:pPr>
        <w:pStyle w:val="ListParagraph"/>
        <w:numPr>
          <w:ilvl w:val="0"/>
          <w:numId w:val="12"/>
        </w:numPr>
        <w:rPr>
          <w:szCs w:val="22"/>
        </w:rPr>
      </w:pPr>
      <w:r w:rsidRPr="00044EFF">
        <w:rPr>
          <w:szCs w:val="22"/>
        </w:rPr>
        <w:t>B × 9 = [0.0, -1.8, 6.3]</w:t>
      </w:r>
    </w:p>
    <w:p w14:paraId="3821E9E0" w14:textId="4D37682A" w:rsidR="01312E6E" w:rsidRPr="00044EFF" w:rsidRDefault="01312E6E" w:rsidP="229D07D6">
      <w:pPr>
        <w:pStyle w:val="ListParagraph"/>
        <w:numPr>
          <w:ilvl w:val="0"/>
          <w:numId w:val="12"/>
        </w:numPr>
        <w:rPr>
          <w:szCs w:val="22"/>
        </w:rPr>
      </w:pPr>
      <w:r w:rsidRPr="00044EFF">
        <w:rPr>
          <w:szCs w:val="22"/>
        </w:rPr>
        <w:t>C × 7 = [1.4, 0.0, 3.5]</w:t>
      </w:r>
    </w:p>
    <w:p w14:paraId="5F8A8BE2" w14:textId="73CDB70E" w:rsidR="01312E6E" w:rsidRPr="00044EFF" w:rsidRDefault="01312E6E" w:rsidP="229D07D6">
      <w:pPr>
        <w:rPr>
          <w:szCs w:val="22"/>
        </w:rPr>
      </w:pPr>
      <w:r w:rsidRPr="00044EFF">
        <w:rPr>
          <w:szCs w:val="22"/>
        </w:rPr>
        <w:t>Step 2: Sum and average</w:t>
      </w:r>
    </w:p>
    <w:p w14:paraId="268520DF" w14:textId="75B53296" w:rsidR="01312E6E" w:rsidRPr="00044EFF" w:rsidRDefault="01312E6E" w:rsidP="229D07D6">
      <w:pPr>
        <w:pStyle w:val="ListParagraph"/>
        <w:numPr>
          <w:ilvl w:val="0"/>
          <w:numId w:val="11"/>
        </w:numPr>
        <w:rPr>
          <w:szCs w:val="22"/>
        </w:rPr>
      </w:pPr>
      <w:r w:rsidRPr="00044EFF">
        <w:rPr>
          <w:szCs w:val="22"/>
        </w:rPr>
        <w:t>Sum = [0.8 + 0.0 + 1.4, 3.2 - 1.8 + 0.0, -2.4 + 6.3 + 3.5] = [2.2, 1.4, 7.4]</w:t>
      </w:r>
    </w:p>
    <w:p w14:paraId="23098DF9" w14:textId="07BF3804" w:rsidR="01312E6E" w:rsidRPr="00044EFF" w:rsidRDefault="01312E6E" w:rsidP="229D07D6">
      <w:pPr>
        <w:pStyle w:val="ListParagraph"/>
        <w:numPr>
          <w:ilvl w:val="0"/>
          <w:numId w:val="11"/>
        </w:numPr>
        <w:rPr>
          <w:szCs w:val="22"/>
        </w:rPr>
      </w:pPr>
      <w:r w:rsidRPr="00044EFF">
        <w:rPr>
          <w:szCs w:val="22"/>
        </w:rPr>
        <w:t>Average = [2.2 / 24, 1.4 / 24, 7.4 / 24] ≈ [0.092, 0.058, 0.308]</w:t>
      </w:r>
    </w:p>
    <w:p w14:paraId="20A6B1AC" w14:textId="06A5E80D" w:rsidR="01312E6E" w:rsidRPr="00044EFF" w:rsidRDefault="01312E6E" w:rsidP="229D07D6">
      <w:pPr>
        <w:rPr>
          <w:szCs w:val="22"/>
        </w:rPr>
      </w:pPr>
      <w:r w:rsidRPr="00044EFF">
        <w:rPr>
          <w:szCs w:val="22"/>
        </w:rPr>
        <w:t xml:space="preserve">This temporary vector becomes the cold-start user </w:t>
      </w:r>
      <w:r w:rsidR="006A78A2" w:rsidRPr="00044EFF">
        <w:rPr>
          <w:szCs w:val="22"/>
        </w:rPr>
        <w:t>embedding.</w:t>
      </w:r>
    </w:p>
    <w:p w14:paraId="2FCC2960" w14:textId="4CE94AAD" w:rsidR="19BED9DD" w:rsidRPr="00044EFF" w:rsidRDefault="19BED9DD" w:rsidP="229D07D6">
      <w:pPr>
        <w:pStyle w:val="Heading5"/>
      </w:pPr>
      <w:r w:rsidRPr="00044EFF">
        <w:t>Prediction Logic: Cold vs Warm</w:t>
      </w:r>
    </w:p>
    <w:p w14:paraId="45EAA645" w14:textId="73E72116" w:rsidR="19BED9DD" w:rsidRPr="00044EFF" w:rsidRDefault="19BED9DD" w:rsidP="229D07D6">
      <w:r w:rsidRPr="00044EFF">
        <w:t>In both warm and cold-start scenarios, the system produces a relevance score for each anime. However, the way these scores are computed differs slightly in implementation.</w:t>
      </w:r>
    </w:p>
    <w:p w14:paraId="38D27EC8" w14:textId="7BBC5B3A" w:rsidR="19BED9DD" w:rsidRPr="00044EFF" w:rsidRDefault="19BED9DD" w:rsidP="229D07D6">
      <w:r w:rsidRPr="00044EFF">
        <w:t>For warm users, the model uses the learned embedding for that user along with the item embeddings and respective biases:</w:t>
      </w:r>
    </w:p>
    <w:p w14:paraId="61A33C0A" w14:textId="4B3DDE42" w:rsidR="009A1977" w:rsidRPr="00044EFF" w:rsidRDefault="009A1977" w:rsidP="006D5588">
      <w:pPr>
        <w:jc w:val="center"/>
      </w:pPr>
      <w:r w:rsidRPr="00044EFF">
        <w:rPr>
          <w:noProof/>
        </w:rPr>
        <w:drawing>
          <wp:inline distT="0" distB="0" distL="0" distR="0" wp14:anchorId="1F846E88" wp14:editId="19B41754">
            <wp:extent cx="5400675" cy="197495"/>
            <wp:effectExtent l="0" t="0" r="0" b="0"/>
            <wp:docPr id="21386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75804" name=""/>
                    <pic:cNvPicPr/>
                  </pic:nvPicPr>
                  <pic:blipFill rotWithShape="1">
                    <a:blip r:embed="rId31"/>
                    <a:srcRect t="12142"/>
                    <a:stretch/>
                  </pic:blipFill>
                  <pic:spPr bwMode="auto">
                    <a:xfrm>
                      <a:off x="0" y="0"/>
                      <a:ext cx="5400675" cy="197495"/>
                    </a:xfrm>
                    <a:prstGeom prst="rect">
                      <a:avLst/>
                    </a:prstGeom>
                    <a:ln>
                      <a:noFill/>
                    </a:ln>
                    <a:extLst>
                      <a:ext uri="{53640926-AAD7-44D8-BBD7-CCE9431645EC}">
                        <a14:shadowObscured xmlns:a14="http://schemas.microsoft.com/office/drawing/2010/main"/>
                      </a:ext>
                    </a:extLst>
                  </pic:spPr>
                </pic:pic>
              </a:graphicData>
            </a:graphic>
          </wp:inline>
        </w:drawing>
      </w:r>
    </w:p>
    <w:p w14:paraId="325BCF6A" w14:textId="40036A95" w:rsidR="36354821" w:rsidRPr="00044EFF" w:rsidRDefault="36354821" w:rsidP="006D5588">
      <w:pPr>
        <w:jc w:val="center"/>
      </w:pPr>
      <w:r w:rsidRPr="00044EFF">
        <w:t>Listing</w:t>
      </w:r>
      <w:r w:rsidR="19BED9DD" w:rsidRPr="00044EFF">
        <w:t xml:space="preserve"> 4.</w:t>
      </w:r>
      <w:r w:rsidR="0DA302BA" w:rsidRPr="00044EFF">
        <w:t>6</w:t>
      </w:r>
      <w:r w:rsidR="19BED9DD" w:rsidRPr="00044EFF">
        <w:t>: Prediction calculation for warm start users</w:t>
      </w:r>
      <w:r w:rsidR="00461CCD">
        <w:t>.</w:t>
      </w:r>
    </w:p>
    <w:p w14:paraId="5F4FE25D" w14:textId="3016497F" w:rsidR="19BED9DD" w:rsidRPr="00044EFF" w:rsidRDefault="19BED9DD" w:rsidP="229D07D6">
      <w:r w:rsidRPr="00044EFF">
        <w:t xml:space="preserve">This operation multiplies the user and anime embedding vectors </w:t>
      </w:r>
      <w:r w:rsidR="006D5588" w:rsidRPr="00044EFF">
        <w:t>elementwise</w:t>
      </w:r>
      <w:r w:rsidRPr="00044EFF">
        <w:t>, sums the result across dimensions (i.e., performs a dot product), and adds the user and anime biases.</w:t>
      </w:r>
    </w:p>
    <w:p w14:paraId="69070759" w14:textId="655B68A1" w:rsidR="19BED9DD" w:rsidRPr="00044EFF" w:rsidRDefault="19BED9DD" w:rsidP="229D07D6">
      <w:r w:rsidRPr="00044EFF">
        <w:t>For cold-start users, there’s no learned user embedding or bias. Instead, the system computes a temporary embedding on the fly, and the prediction is made via:</w:t>
      </w:r>
    </w:p>
    <w:p w14:paraId="008B1699" w14:textId="0EEAABEE" w:rsidR="009A1977" w:rsidRPr="00044EFF" w:rsidRDefault="009A1977" w:rsidP="006D5588">
      <w:pPr>
        <w:jc w:val="center"/>
      </w:pPr>
      <w:r w:rsidRPr="00044EFF">
        <w:rPr>
          <w:noProof/>
        </w:rPr>
        <w:drawing>
          <wp:inline distT="0" distB="0" distL="0" distR="0" wp14:anchorId="5BD282A1" wp14:editId="4C75BC15">
            <wp:extent cx="5400675" cy="178435"/>
            <wp:effectExtent l="0" t="0" r="9525" b="0"/>
            <wp:docPr id="186857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71725" name=""/>
                    <pic:cNvPicPr/>
                  </pic:nvPicPr>
                  <pic:blipFill>
                    <a:blip r:embed="rId32"/>
                    <a:stretch>
                      <a:fillRect/>
                    </a:stretch>
                  </pic:blipFill>
                  <pic:spPr>
                    <a:xfrm>
                      <a:off x="0" y="0"/>
                      <a:ext cx="5400675" cy="178435"/>
                    </a:xfrm>
                    <a:prstGeom prst="rect">
                      <a:avLst/>
                    </a:prstGeom>
                  </pic:spPr>
                </pic:pic>
              </a:graphicData>
            </a:graphic>
          </wp:inline>
        </w:drawing>
      </w:r>
    </w:p>
    <w:p w14:paraId="6323B639" w14:textId="2381A77F" w:rsidR="0039B7A8" w:rsidRPr="00044EFF" w:rsidRDefault="0039B7A8" w:rsidP="006D5588">
      <w:pPr>
        <w:jc w:val="center"/>
      </w:pPr>
      <w:r w:rsidRPr="00044EFF">
        <w:t xml:space="preserve">Listing </w:t>
      </w:r>
      <w:r w:rsidR="19BED9DD" w:rsidRPr="00044EFF">
        <w:t>4.</w:t>
      </w:r>
      <w:r w:rsidR="3130492F" w:rsidRPr="00044EFF">
        <w:t>7</w:t>
      </w:r>
      <w:r w:rsidR="19BED9DD" w:rsidRPr="00044EFF">
        <w:t>: Prediction calculation for cold start users</w:t>
      </w:r>
      <w:r w:rsidR="00461CCD">
        <w:t>.</w:t>
      </w:r>
    </w:p>
    <w:p w14:paraId="0FE38B32" w14:textId="57A4E534" w:rsidR="19BED9DD" w:rsidRPr="00044EFF" w:rsidRDefault="19BED9DD" w:rsidP="229D07D6">
      <w:r w:rsidRPr="00044EFF">
        <w:t>Here, @ represents matrix multiplication between all anime embeddings and the new user embedding. This results in a single relevance score for each anime.</w:t>
      </w:r>
      <w:r w:rsidR="07A8CC59" w:rsidRPr="00044EFF">
        <w:t xml:space="preserve"> To explain what’s happening mathematically:</w:t>
      </w:r>
    </w:p>
    <w:p w14:paraId="1B377D37" w14:textId="5C548C33" w:rsidR="229D07D6" w:rsidRPr="00044EFF" w:rsidRDefault="00000000" w:rsidP="229D07D6">
      <m:oMathPara>
        <m:oMath>
          <m:sSub>
            <m:sSubPr>
              <m:ctrlPr>
                <w:rPr>
                  <w:rFonts w:ascii="Cambria Math" w:hAnsi="Cambria Math"/>
                </w:rPr>
              </m:ctrlPr>
            </m:sSubPr>
            <m:e>
              <m:r>
                <m:rPr>
                  <m:nor/>
                </m:rPr>
                <m:t>score</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d</m:t>
              </m:r>
            </m:sup>
            <m:e/>
          </m:nary>
          <m:acc>
            <m:accPr>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k</m:t>
                  </m:r>
                </m:sub>
              </m:sSub>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oMath>
      </m:oMathPara>
    </w:p>
    <w:p w14:paraId="5CE89C38" w14:textId="6D3D5C91" w:rsidR="42B670E5" w:rsidRPr="00044EFF" w:rsidRDefault="42B670E5" w:rsidP="229D07D6">
      <w:r w:rsidRPr="00044EFF">
        <w:t>Where:</w:t>
      </w:r>
    </w:p>
    <w:p w14:paraId="1F7A88D9" w14:textId="4D41C5DF" w:rsidR="229D07D6" w:rsidRPr="00044EFF" w:rsidRDefault="00000000" w:rsidP="229D07D6">
      <w:pPr>
        <w:pStyle w:val="ListParagraph"/>
        <w:numPr>
          <w:ilvl w:val="0"/>
          <w:numId w:val="13"/>
        </w:numPr>
      </w:pPr>
      <m:oMath>
        <m:acc>
          <m:accPr>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k</m:t>
                </m:r>
              </m:sub>
            </m:sSub>
          </m:e>
        </m:acc>
        <m:r>
          <w:rPr>
            <w:rFonts w:ascii="Cambria Math" w:hAnsi="Cambria Math"/>
            <w:i/>
          </w:rPr>
          <m:t> </m:t>
        </m:r>
        <m:r>
          <m:rPr>
            <m:nor/>
          </m:rPr>
          <m:t>is the </m:t>
        </m:r>
        <m:r>
          <w:rPr>
            <w:rFonts w:ascii="Cambria Math" w:hAnsi="Cambria Math"/>
          </w:rPr>
          <m:t>k</m:t>
        </m:r>
        <m:r>
          <m:rPr>
            <m:nor/>
          </m:rPr>
          <m:t>-th entry in the temporary user embedding</m:t>
        </m:r>
        <m:r>
          <w:rPr>
            <w:rFonts w:ascii="Cambria Math" w:hAnsi="Cambria Math"/>
          </w:rPr>
          <m:t> </m:t>
        </m:r>
      </m:oMath>
    </w:p>
    <w:p w14:paraId="28100051" w14:textId="47FE79F2" w:rsidR="229D07D6" w:rsidRPr="00044EFF" w:rsidRDefault="00000000" w:rsidP="229D07D6">
      <w:pPr>
        <w:pStyle w:val="ListParagraph"/>
        <w:numPr>
          <w:ilvl w:val="0"/>
          <w:numId w:val="13"/>
        </w:numPr>
      </w:pPr>
      <m:oMath>
        <m:sSub>
          <m:sSubPr>
            <m:ctrlPr>
              <w:rPr>
                <w:rFonts w:ascii="Cambria Math" w:hAnsi="Cambria Math"/>
              </w:rPr>
            </m:ctrlPr>
          </m:sSubPr>
          <m:e>
            <m:r>
              <w:rPr>
                <w:rFonts w:ascii="Cambria Math" w:hAnsi="Cambria Math"/>
              </w:rPr>
              <m:t>v</m:t>
            </m:r>
          </m:e>
          <m:sub>
            <m:r>
              <w:rPr>
                <w:rFonts w:ascii="Cambria Math" w:hAnsi="Cambria Math"/>
              </w:rPr>
              <m:t>i,k</m:t>
            </m:r>
          </m:sub>
        </m:sSub>
        <m:r>
          <w:rPr>
            <w:rFonts w:ascii="Cambria Math" w:hAnsi="Cambria Math"/>
            <w:i/>
          </w:rPr>
          <m:t> </m:t>
        </m:r>
        <m:r>
          <m:rPr>
            <m:nor/>
          </m:rPr>
          <m:t>is the </m:t>
        </m:r>
        <m:r>
          <w:rPr>
            <w:rFonts w:ascii="Cambria Math" w:hAnsi="Cambria Math"/>
          </w:rPr>
          <m:t>k</m:t>
        </m:r>
        <m:r>
          <m:rPr>
            <m:nor/>
          </m:rPr>
          <m:t>-th entry in the embedding of anime </m:t>
        </m:r>
        <m:r>
          <w:rPr>
            <w:rFonts w:ascii="Cambria Math" w:hAnsi="Cambria Math"/>
          </w:rPr>
          <m:t>i </m:t>
        </m:r>
      </m:oMath>
    </w:p>
    <w:p w14:paraId="6E38389F" w14:textId="3F2FDA89" w:rsidR="229D07D6" w:rsidRPr="00044EFF" w:rsidRDefault="00000000" w:rsidP="229D07D6">
      <w:pPr>
        <w:pStyle w:val="ListParagraph"/>
        <w:numPr>
          <w:ilvl w:val="0"/>
          <w:numId w:val="13"/>
        </w:numPr>
      </w:pP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i/>
          </w:rPr>
          <m:t> </m:t>
        </m:r>
        <m:r>
          <m:rPr>
            <m:nor/>
          </m:rPr>
          <m:t>is the bias term for anime </m:t>
        </m:r>
        <m:r>
          <w:rPr>
            <w:rFonts w:ascii="Cambria Math" w:hAnsi="Cambria Math"/>
          </w:rPr>
          <m:t>i</m:t>
        </m:r>
      </m:oMath>
    </w:p>
    <w:p w14:paraId="184AF20E" w14:textId="126A00B5" w:rsidR="229D07D6" w:rsidRPr="00044EFF" w:rsidRDefault="229D07D6" w:rsidP="229D07D6">
      <w:pPr>
        <w:pStyle w:val="ListParagraph"/>
        <w:numPr>
          <w:ilvl w:val="0"/>
          <w:numId w:val="13"/>
        </w:numPr>
      </w:pPr>
      <m:oMath>
        <m:r>
          <w:rPr>
            <w:rFonts w:ascii="Cambria Math" w:hAnsi="Cambria Math"/>
          </w:rPr>
          <w:lastRenderedPageBreak/>
          <m:t>d</m:t>
        </m:r>
        <m:r>
          <w:rPr>
            <w:rFonts w:ascii="Cambria Math" w:hAnsi="Cambria Math"/>
            <w:i/>
          </w:rPr>
          <m:t> </m:t>
        </m:r>
        <m:r>
          <m:rPr>
            <m:nor/>
          </m:rPr>
          <m:t>is the embedding dimension</m:t>
        </m:r>
      </m:oMath>
    </w:p>
    <w:p w14:paraId="0FF1BD39" w14:textId="0AE0087A" w:rsidR="31E13E74" w:rsidRPr="00044EFF" w:rsidRDefault="31E13E74" w:rsidP="229D07D6">
      <w:r w:rsidRPr="00044EFF">
        <w:t xml:space="preserve">This formula computes the dot product between the user's vector and an anime's </w:t>
      </w:r>
      <w:r w:rsidR="3FD60EEB" w:rsidRPr="00044EFF">
        <w:t>vector and</w:t>
      </w:r>
      <w:r w:rsidRPr="00044EFF">
        <w:t xml:space="preserve"> then adds the anime bias. This is the same as in the warm-start approach, except that it does not include a user bias.</w:t>
      </w:r>
    </w:p>
    <w:p w14:paraId="7CF4F71B" w14:textId="2B646B51" w:rsidR="31E13E74" w:rsidRPr="00044EFF" w:rsidRDefault="31E13E74" w:rsidP="229D07D6">
      <w:r w:rsidRPr="00044EFF">
        <w:t>The reason there is no user bias for cold-start predictions is because the user does not have a persistent identity in the trained model. User biases are parameters that are specifically learned during training for each individual user ID. Since cold-start users are handled dynamically during inference, and were not part of the training process, the model has no stored bias term for them.</w:t>
      </w:r>
    </w:p>
    <w:p w14:paraId="76C074CB" w14:textId="583A1C94" w:rsidR="31E13E74" w:rsidRPr="00044EFF" w:rsidRDefault="31E13E74" w:rsidP="229D07D6">
      <w:r w:rsidRPr="00044EFF">
        <w:t>As a result, the predictions for cold users are based only on the temporary user embedding and the anime's learned characteristics. While this can lead to slightly less accurate predictions in some cases—especially for users who consistently rate things higher or lower than average—the weighted embedding still captures the user's overall preferences effectively.</w:t>
      </w:r>
    </w:p>
    <w:p w14:paraId="52FF52CC" w14:textId="2764C1BD" w:rsidR="5ACA3C5B" w:rsidRPr="00044EFF" w:rsidRDefault="5ACA3C5B" w:rsidP="229D07D6">
      <w:pPr>
        <w:pStyle w:val="Heading4"/>
      </w:pPr>
      <w:r w:rsidRPr="00044EFF">
        <w:t>Safe Search Filtering</w:t>
      </w:r>
    </w:p>
    <w:p w14:paraId="06D7EEE6" w14:textId="4ED9A1D1" w:rsidR="631A09C6" w:rsidRPr="00044EFF" w:rsidRDefault="5ACA3C5B" w:rsidP="229D07D6">
      <w:r w:rsidRPr="00044EFF">
        <w:t>To ensure user preference for content moderation are respected</w:t>
      </w:r>
      <w:r w:rsidR="631A09C6" w:rsidRPr="00044EFF">
        <w:t xml:space="preserve"> </w:t>
      </w:r>
      <w:r w:rsidR="006D5588">
        <w:t>- t</w:t>
      </w:r>
      <w:r w:rsidR="631A09C6" w:rsidRPr="00044EFF">
        <w:t>his filtering occurs after the recommendation scores are compute</w:t>
      </w:r>
      <w:r w:rsidR="006D5588">
        <w:t>d</w:t>
      </w:r>
      <w:r w:rsidR="631A09C6" w:rsidRPr="00044EFF">
        <w:t>. The system iterates through the ranked list of recommended anime and excludes any entry</w:t>
      </w:r>
      <w:r w:rsidR="35A8E1EC" w:rsidRPr="00044EFF">
        <w:t xml:space="preserve"> whose genre field includes a restricted tag. This allows the model to remain unchanged while enforcing a post-processing filter tailored to user preference.</w:t>
      </w:r>
    </w:p>
    <w:p w14:paraId="7F9CDCE0" w14:textId="42EA4B76" w:rsidR="35A8E1EC" w:rsidRPr="00044EFF" w:rsidRDefault="35A8E1EC" w:rsidP="229D07D6">
      <w:r w:rsidRPr="00044EFF">
        <w:t>In addition to safe search, the system also filters out anime that the user has already rated. These are removed by comparing the recommended malIds with the list of anime</w:t>
      </w:r>
      <w:r w:rsidR="006D5588">
        <w:t xml:space="preserve"> ID</w:t>
      </w:r>
      <w:r w:rsidRPr="00044EFF">
        <w:t>s received in the request body. This ensures that the recommendations surface novel content rather than repeating previously consumed titles.</w:t>
      </w:r>
    </w:p>
    <w:p w14:paraId="0769D341" w14:textId="6D68300F" w:rsidR="009A1977" w:rsidRPr="00044EFF" w:rsidRDefault="009A1977" w:rsidP="006D5588">
      <w:pPr>
        <w:jc w:val="center"/>
      </w:pPr>
      <w:r w:rsidRPr="00044EFF">
        <w:rPr>
          <w:noProof/>
        </w:rPr>
        <w:drawing>
          <wp:inline distT="0" distB="0" distL="0" distR="0" wp14:anchorId="510892E1" wp14:editId="4651CBDA">
            <wp:extent cx="5363323" cy="2076740"/>
            <wp:effectExtent l="0" t="0" r="0" b="0"/>
            <wp:docPr id="205088990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9906" name="Picture 1" descr="A computer screen with text&#10;&#10;AI-generated content may be incorrect."/>
                    <pic:cNvPicPr/>
                  </pic:nvPicPr>
                  <pic:blipFill>
                    <a:blip r:embed="rId33"/>
                    <a:stretch>
                      <a:fillRect/>
                    </a:stretch>
                  </pic:blipFill>
                  <pic:spPr>
                    <a:xfrm>
                      <a:off x="0" y="0"/>
                      <a:ext cx="5363323" cy="2076740"/>
                    </a:xfrm>
                    <a:prstGeom prst="rect">
                      <a:avLst/>
                    </a:prstGeom>
                  </pic:spPr>
                </pic:pic>
              </a:graphicData>
            </a:graphic>
          </wp:inline>
        </w:drawing>
      </w:r>
    </w:p>
    <w:p w14:paraId="7A8BB38B" w14:textId="12A3730E" w:rsidR="7A6F5E4E" w:rsidRPr="00044EFF" w:rsidRDefault="7A6F5E4E" w:rsidP="006D5588">
      <w:pPr>
        <w:jc w:val="center"/>
      </w:pPr>
      <w:r w:rsidRPr="00044EFF">
        <w:t xml:space="preserve">Listing </w:t>
      </w:r>
      <w:r w:rsidR="5EFE9733" w:rsidRPr="00044EFF">
        <w:t>4.</w:t>
      </w:r>
      <w:r w:rsidR="3C3D92C4" w:rsidRPr="00044EFF">
        <w:t>8</w:t>
      </w:r>
      <w:r w:rsidR="5EFE9733" w:rsidRPr="00044EFF">
        <w:t>: The filtering system</w:t>
      </w:r>
      <w:r w:rsidR="00461CCD">
        <w:t>.</w:t>
      </w:r>
    </w:p>
    <w:p w14:paraId="0E3271E5" w14:textId="540A5158" w:rsidR="012B2E1A" w:rsidRPr="00044EFF" w:rsidRDefault="012B2E1A" w:rsidP="229D07D6">
      <w:pPr>
        <w:pStyle w:val="Heading4"/>
        <w:spacing w:line="259" w:lineRule="auto"/>
      </w:pPr>
      <w:r w:rsidRPr="00044EFF">
        <w:t>Preprocessing for Model Training</w:t>
      </w:r>
    </w:p>
    <w:p w14:paraId="7E45BC68" w14:textId="450933CC" w:rsidR="15AD662F" w:rsidRPr="00044EFF" w:rsidRDefault="15AD662F" w:rsidP="229D07D6">
      <w:r w:rsidRPr="00044EFF">
        <w:t>To give some insight into the training data itself; Plat-Imee is trained using historical user–anime rating data sourced from the rating.csv dataset. This dataset consists of user IDs, anime IDs (malIds), and their corresponding ratings.</w:t>
      </w:r>
    </w:p>
    <w:p w14:paraId="7CC48452" w14:textId="3D7FFD43" w:rsidR="0E774721" w:rsidRPr="00044EFF" w:rsidRDefault="5B31C5B7" w:rsidP="229D07D6">
      <w:r w:rsidRPr="00044EFF">
        <w:t>Before the matrix factorisation model can be trained,</w:t>
      </w:r>
      <w:r w:rsidR="5532038E" w:rsidRPr="00044EFF">
        <w:t xml:space="preserve"> raw </w:t>
      </w:r>
      <w:r w:rsidRPr="00044EFF">
        <w:t xml:space="preserve">rating data must be formatted to </w:t>
      </w:r>
      <w:r w:rsidR="42A831A2" w:rsidRPr="00044EFF">
        <w:t>fit</w:t>
      </w:r>
      <w:r w:rsidRPr="00044EFF">
        <w:t xml:space="preserve"> the requirements of PyTorch’s neural network components</w:t>
      </w:r>
      <w:r w:rsidR="326E0154" w:rsidRPr="00044EFF">
        <w:t xml:space="preserve"> -</w:t>
      </w:r>
      <w:r w:rsidRPr="00044EFF">
        <w:t xml:space="preserve"> specifically, the embedding</w:t>
      </w:r>
      <w:r w:rsidR="0898A0A1" w:rsidRPr="00044EFF">
        <w:t>-based architecture</w:t>
      </w:r>
      <w:r w:rsidRPr="00044EFF">
        <w:t>.</w:t>
      </w:r>
      <w:r w:rsidR="00461CCD">
        <w:t xml:space="preserve"> </w:t>
      </w:r>
      <w:r w:rsidR="0E774721" w:rsidRPr="00044EFF">
        <w:t>Note: An embedding layer maps discrete indices (like user or anime IDs) to continuous vectors. These vectors are trainable parameters that are updated through backpropagation. While the layer looks up an initial vector for a given index, it also learns those vectors over time, making it more than just a static lookup.</w:t>
      </w:r>
    </w:p>
    <w:p w14:paraId="299E794E" w14:textId="73DBF1C2" w:rsidR="5FE59687" w:rsidRPr="00044EFF" w:rsidRDefault="5FE59687" w:rsidP="229D07D6">
      <w:r w:rsidRPr="00044EFF">
        <w:lastRenderedPageBreak/>
        <w:t>This involves transforming the original user and anime IDs into zero-based integers (a contiguous range of integers starting from 0). The embedding layers in PyTorch expect this format, as they are index-based where each index refers to a row in the trainable embedding matrix.</w:t>
      </w:r>
    </w:p>
    <w:p w14:paraId="5D99C7F2" w14:textId="297DF0D8" w:rsidR="21D2DBD3" w:rsidRPr="00044EFF" w:rsidRDefault="21D2DBD3" w:rsidP="229D07D6">
      <w:r w:rsidRPr="00044EFF">
        <w:t xml:space="preserve">In Plat-Imee, this is handled </w:t>
      </w:r>
      <w:r w:rsidR="1DEB5D36" w:rsidRPr="00044EFF">
        <w:t>through</w:t>
      </w:r>
      <w:r w:rsidR="5C0DF4A3" w:rsidRPr="00044EFF">
        <w:t xml:space="preserve"> the following preprocessing steps</w:t>
      </w:r>
      <w:r w:rsidR="1DEB5D36" w:rsidRPr="00044EFF">
        <w:t>:</w:t>
      </w:r>
    </w:p>
    <w:p w14:paraId="4981298C" w14:textId="50D8BB55" w:rsidR="009A1977" w:rsidRDefault="009A1977" w:rsidP="00461CCD">
      <w:pPr>
        <w:jc w:val="center"/>
      </w:pPr>
      <w:r w:rsidRPr="00044EFF">
        <w:rPr>
          <w:noProof/>
        </w:rPr>
        <w:drawing>
          <wp:inline distT="0" distB="0" distL="0" distR="0" wp14:anchorId="2597917C" wp14:editId="08966F78">
            <wp:extent cx="5400675" cy="2479675"/>
            <wp:effectExtent l="0" t="0" r="9525" b="0"/>
            <wp:docPr id="15437262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26235" name="Picture 1" descr="A screen shot of a computer code&#10;&#10;AI-generated content may be incorrect."/>
                    <pic:cNvPicPr/>
                  </pic:nvPicPr>
                  <pic:blipFill>
                    <a:blip r:embed="rId34"/>
                    <a:stretch>
                      <a:fillRect/>
                    </a:stretch>
                  </pic:blipFill>
                  <pic:spPr>
                    <a:xfrm>
                      <a:off x="0" y="0"/>
                      <a:ext cx="5400675" cy="2479675"/>
                    </a:xfrm>
                    <a:prstGeom prst="rect">
                      <a:avLst/>
                    </a:prstGeom>
                  </pic:spPr>
                </pic:pic>
              </a:graphicData>
            </a:graphic>
          </wp:inline>
        </w:drawing>
      </w:r>
    </w:p>
    <w:p w14:paraId="62AE4D71" w14:textId="7F203BCF" w:rsidR="00461CCD" w:rsidRPr="00044EFF" w:rsidRDefault="00461CCD" w:rsidP="00461CCD">
      <w:pPr>
        <w:jc w:val="center"/>
      </w:pPr>
      <w:r>
        <w:t>Listing 4.9: Preprocessing the data during the startup event.</w:t>
      </w:r>
    </w:p>
    <w:p w14:paraId="69BAB959" w14:textId="2BB1A3B7" w:rsidR="66CA393C" w:rsidRPr="00044EFF" w:rsidRDefault="5630DA55" w:rsidP="229D07D6">
      <w:pPr>
        <w:spacing w:before="240"/>
      </w:pPr>
      <w:r w:rsidRPr="00044EFF">
        <w:rPr>
          <w:rFonts w:eastAsia="Arial" w:cs="Arial"/>
          <w:szCs w:val="22"/>
        </w:rPr>
        <w:t xml:space="preserve">This snippet reads in the ratings data, removes entries that are either missing or marked as unrated (-1), and casts IDs to integers for consistency. Then, each unique user and anime ID is remapped to a zero-based index. These new indices are the values that will </w:t>
      </w:r>
      <w:r w:rsidR="00461CCD" w:rsidRPr="00044EFF">
        <w:rPr>
          <w:rFonts w:eastAsia="Arial" w:cs="Arial"/>
          <w:szCs w:val="22"/>
        </w:rPr>
        <w:t>be</w:t>
      </w:r>
      <w:r w:rsidRPr="00044EFF">
        <w:rPr>
          <w:rFonts w:eastAsia="Arial" w:cs="Arial"/>
          <w:szCs w:val="22"/>
        </w:rPr>
        <w:t xml:space="preserve"> passed into the model’s embedding layers during training.</w:t>
      </w:r>
    </w:p>
    <w:p w14:paraId="4053005D" w14:textId="51ABFBF2" w:rsidR="5630DA55" w:rsidRPr="00044EFF" w:rsidRDefault="5630DA55" w:rsidP="229D07D6">
      <w:pPr>
        <w:spacing w:before="240"/>
      </w:pPr>
      <w:r w:rsidRPr="00044EFF">
        <w:rPr>
          <w:rFonts w:eastAsia="Arial" w:cs="Arial"/>
          <w:szCs w:val="22"/>
        </w:rPr>
        <w:t>The user_to_idx and anime_to_idx dictionaries are saved and used during both training and inference to keep mappings consistent, while unique_anime_rev stores the reverse mapping to allow output predictions to be re-associated with their original malIds when presenting results.</w:t>
      </w:r>
    </w:p>
    <w:p w14:paraId="0E8B091F" w14:textId="4DFAD286" w:rsidR="5630DA55" w:rsidRPr="00044EFF" w:rsidRDefault="5630DA55" w:rsidP="229D07D6">
      <w:pPr>
        <w:spacing w:before="240"/>
        <w:rPr>
          <w:rFonts w:eastAsia="Arial" w:cs="Arial"/>
          <w:szCs w:val="22"/>
        </w:rPr>
      </w:pPr>
      <w:r w:rsidRPr="00044EFF">
        <w:rPr>
          <w:rFonts w:eastAsia="Arial" w:cs="Arial"/>
          <w:szCs w:val="22"/>
        </w:rPr>
        <w:t>Additionally, the anime.csv file is also loaded and cleaned to ensure the genre data needed for safe-search filtering is available later in the pipeline:</w:t>
      </w:r>
    </w:p>
    <w:p w14:paraId="211FCB25" w14:textId="32280A80" w:rsidR="009A1977" w:rsidRPr="00044EFF" w:rsidRDefault="009A1977" w:rsidP="00461CCD">
      <w:pPr>
        <w:spacing w:before="240"/>
        <w:jc w:val="center"/>
      </w:pPr>
      <w:r w:rsidRPr="00044EFF">
        <w:rPr>
          <w:noProof/>
        </w:rPr>
        <w:drawing>
          <wp:inline distT="0" distB="0" distL="0" distR="0" wp14:anchorId="45278E9E" wp14:editId="52DF7AA3">
            <wp:extent cx="5020376" cy="1305107"/>
            <wp:effectExtent l="0" t="0" r="8890" b="9525"/>
            <wp:docPr id="17292272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7291" name="Picture 1" descr="A screen shot of a computer code&#10;&#10;AI-generated content may be incorrect."/>
                    <pic:cNvPicPr/>
                  </pic:nvPicPr>
                  <pic:blipFill>
                    <a:blip r:embed="rId35"/>
                    <a:stretch>
                      <a:fillRect/>
                    </a:stretch>
                  </pic:blipFill>
                  <pic:spPr>
                    <a:xfrm>
                      <a:off x="0" y="0"/>
                      <a:ext cx="5020376" cy="1305107"/>
                    </a:xfrm>
                    <a:prstGeom prst="rect">
                      <a:avLst/>
                    </a:prstGeom>
                  </pic:spPr>
                </pic:pic>
              </a:graphicData>
            </a:graphic>
          </wp:inline>
        </w:drawing>
      </w:r>
    </w:p>
    <w:p w14:paraId="6B2951B8" w14:textId="58E25D40" w:rsidR="41550D15" w:rsidRPr="00044EFF" w:rsidRDefault="41550D15" w:rsidP="00461CCD">
      <w:pPr>
        <w:spacing w:before="240"/>
        <w:jc w:val="center"/>
        <w:rPr>
          <w:rFonts w:eastAsia="Arial" w:cs="Arial"/>
          <w:szCs w:val="22"/>
        </w:rPr>
      </w:pPr>
      <w:r w:rsidRPr="00044EFF">
        <w:rPr>
          <w:rFonts w:eastAsia="Arial" w:cs="Arial"/>
          <w:szCs w:val="22"/>
        </w:rPr>
        <w:t>Listing</w:t>
      </w:r>
      <w:r w:rsidR="2091D3D8" w:rsidRPr="00044EFF">
        <w:rPr>
          <w:rFonts w:eastAsia="Arial" w:cs="Arial"/>
          <w:szCs w:val="22"/>
        </w:rPr>
        <w:t xml:space="preserve"> 4.</w:t>
      </w:r>
      <w:r w:rsidR="7F7E77D0" w:rsidRPr="00044EFF">
        <w:rPr>
          <w:rFonts w:eastAsia="Arial" w:cs="Arial"/>
          <w:szCs w:val="22"/>
        </w:rPr>
        <w:t>10</w:t>
      </w:r>
      <w:r w:rsidR="2091D3D8" w:rsidRPr="00044EFF">
        <w:rPr>
          <w:rFonts w:eastAsia="Arial" w:cs="Arial"/>
          <w:szCs w:val="22"/>
        </w:rPr>
        <w:t xml:space="preserve">: </w:t>
      </w:r>
      <w:r w:rsidR="7FCA7927" w:rsidRPr="00044EFF">
        <w:rPr>
          <w:rFonts w:eastAsia="Arial" w:cs="Arial"/>
          <w:szCs w:val="22"/>
        </w:rPr>
        <w:t>Loading the anime.csv file and checking if it’s p</w:t>
      </w:r>
      <w:r w:rsidR="250AD50F" w:rsidRPr="00044EFF">
        <w:rPr>
          <w:rFonts w:eastAsia="Arial" w:cs="Arial"/>
          <w:szCs w:val="22"/>
        </w:rPr>
        <w:t>roperly formatted under the required columns</w:t>
      </w:r>
      <w:r w:rsidR="00461CCD">
        <w:rPr>
          <w:rFonts w:eastAsia="Arial" w:cs="Arial"/>
          <w:szCs w:val="22"/>
        </w:rPr>
        <w:t>.</w:t>
      </w:r>
    </w:p>
    <w:p w14:paraId="05DA824C" w14:textId="3A95C0FB" w:rsidR="40E976E2" w:rsidRPr="00044EFF" w:rsidRDefault="40E976E2" w:rsidP="229D07D6">
      <w:pPr>
        <w:pStyle w:val="Heading4"/>
      </w:pPr>
      <w:r w:rsidRPr="00044EFF">
        <w:t>Training Loop and Model Saving Process</w:t>
      </w:r>
    </w:p>
    <w:p w14:paraId="035E1F43" w14:textId="120953C2" w:rsidR="76B9F74A" w:rsidRPr="00044EFF" w:rsidRDefault="76B9F74A" w:rsidP="229D07D6">
      <w:r w:rsidRPr="00044EFF">
        <w:t xml:space="preserve">With the data now formatted as zero-based integer indices, the system </w:t>
      </w:r>
      <w:r w:rsidR="1104BB0B" w:rsidRPr="00044EFF">
        <w:t>enters its training phase</w:t>
      </w:r>
      <w:r w:rsidRPr="00044EFF">
        <w:t xml:space="preserve">. The training process involves iterating over batches of user–anime–rating triples, using PyTorch’s </w:t>
      </w:r>
      <w:r w:rsidR="002565DA" w:rsidRPr="00044EFF">
        <w:t>data loader</w:t>
      </w:r>
      <w:r w:rsidRPr="00044EFF">
        <w:t xml:space="preserve"> to manage shuffling and batching</w:t>
      </w:r>
      <w:r w:rsidR="01581298" w:rsidRPr="00044EFF">
        <w:t>. In each epoch, the training loop performs the following:</w:t>
      </w:r>
    </w:p>
    <w:p w14:paraId="7010E315" w14:textId="693FE991" w:rsidR="01581298" w:rsidRPr="00A5218F" w:rsidRDefault="01581298" w:rsidP="229D07D6">
      <w:pPr>
        <w:spacing w:before="0" w:after="0"/>
        <w:rPr>
          <w:rFonts w:eastAsia="Arial" w:cs="Arial"/>
          <w:b/>
          <w:bCs/>
          <w:szCs w:val="22"/>
        </w:rPr>
      </w:pPr>
      <w:r w:rsidRPr="00A5218F">
        <w:rPr>
          <w:rFonts w:eastAsia="Arial" w:cs="Arial"/>
          <w:b/>
          <w:bCs/>
          <w:szCs w:val="22"/>
        </w:rPr>
        <w:t>Forward pass:</w:t>
      </w:r>
    </w:p>
    <w:p w14:paraId="77C9F0E1" w14:textId="00D9D7CD" w:rsidR="01581298" w:rsidRPr="00044EFF" w:rsidRDefault="01581298" w:rsidP="229D07D6">
      <w:pPr>
        <w:spacing w:before="0" w:after="0"/>
        <w:rPr>
          <w:rFonts w:eastAsia="Arial" w:cs="Arial"/>
          <w:szCs w:val="22"/>
        </w:rPr>
      </w:pPr>
      <w:r w:rsidRPr="00044EFF">
        <w:rPr>
          <w:rFonts w:eastAsia="Arial" w:cs="Arial"/>
          <w:szCs w:val="22"/>
        </w:rPr>
        <w:t>The model receives batches of (user, anime) pairs and predicts a rating for each using the matrix factorisation formula found in the forward() function:</w:t>
      </w:r>
    </w:p>
    <w:p w14:paraId="582B3F67" w14:textId="2F372932" w:rsidR="229D07D6" w:rsidRPr="00044EFF" w:rsidRDefault="229D07D6" w:rsidP="229D07D6">
      <w:pPr>
        <w:spacing w:before="0" w:after="0"/>
        <w:rPr>
          <w:rFonts w:eastAsia="Arial" w:cs="Arial"/>
          <w:szCs w:val="22"/>
        </w:rPr>
      </w:pPr>
    </w:p>
    <w:p w14:paraId="247F8505" w14:textId="77777777" w:rsidR="009A1977" w:rsidRPr="00044EFF" w:rsidRDefault="009A1977" w:rsidP="00A5218F">
      <w:pPr>
        <w:spacing w:before="0" w:after="0"/>
        <w:jc w:val="center"/>
        <w:rPr>
          <w:rFonts w:eastAsia="Arial" w:cs="Arial"/>
          <w:szCs w:val="22"/>
        </w:rPr>
      </w:pPr>
      <w:r w:rsidRPr="00044EFF">
        <w:rPr>
          <w:rFonts w:ascii="Consolas" w:eastAsia="Consolas" w:hAnsi="Consolas" w:cs="Consolas"/>
          <w:noProof/>
          <w:color w:val="9CDCFE"/>
          <w:sz w:val="21"/>
          <w:szCs w:val="21"/>
        </w:rPr>
        <w:lastRenderedPageBreak/>
        <w:drawing>
          <wp:inline distT="0" distB="0" distL="0" distR="0" wp14:anchorId="57776F89" wp14:editId="1BFEB8F5">
            <wp:extent cx="2486372" cy="200053"/>
            <wp:effectExtent l="0" t="0" r="0" b="9525"/>
            <wp:docPr id="204656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67672" name=""/>
                    <pic:cNvPicPr/>
                  </pic:nvPicPr>
                  <pic:blipFill>
                    <a:blip r:embed="rId36"/>
                    <a:stretch>
                      <a:fillRect/>
                    </a:stretch>
                  </pic:blipFill>
                  <pic:spPr>
                    <a:xfrm>
                      <a:off x="0" y="0"/>
                      <a:ext cx="2486372" cy="200053"/>
                    </a:xfrm>
                    <a:prstGeom prst="rect">
                      <a:avLst/>
                    </a:prstGeom>
                  </pic:spPr>
                </pic:pic>
              </a:graphicData>
            </a:graphic>
          </wp:inline>
        </w:drawing>
      </w:r>
    </w:p>
    <w:p w14:paraId="532CEA01" w14:textId="2B46B797" w:rsidR="6BC8C80E" w:rsidRPr="00044EFF" w:rsidRDefault="6BC8C80E" w:rsidP="00A5218F">
      <w:pPr>
        <w:spacing w:before="0" w:after="0"/>
        <w:jc w:val="center"/>
        <w:rPr>
          <w:rFonts w:eastAsia="Arial" w:cs="Arial"/>
          <w:szCs w:val="22"/>
        </w:rPr>
      </w:pPr>
      <w:r w:rsidRPr="00044EFF">
        <w:rPr>
          <w:rFonts w:eastAsia="Arial" w:cs="Arial"/>
          <w:szCs w:val="22"/>
        </w:rPr>
        <w:t>Listing 4.11: Forward propagation</w:t>
      </w:r>
      <w:r w:rsidR="00A5218F">
        <w:rPr>
          <w:rFonts w:eastAsia="Arial" w:cs="Arial"/>
          <w:szCs w:val="22"/>
        </w:rPr>
        <w:t>.</w:t>
      </w:r>
    </w:p>
    <w:p w14:paraId="773A1FFC" w14:textId="735A6E7B" w:rsidR="229D07D6" w:rsidRPr="00044EFF" w:rsidRDefault="229D07D6" w:rsidP="229D07D6">
      <w:pPr>
        <w:spacing w:before="0" w:after="0"/>
        <w:rPr>
          <w:rFonts w:eastAsia="Arial" w:cs="Arial"/>
          <w:szCs w:val="22"/>
        </w:rPr>
      </w:pPr>
    </w:p>
    <w:p w14:paraId="59F80AB4" w14:textId="63DF7D6B" w:rsidR="01581298" w:rsidRPr="00A5218F" w:rsidRDefault="01581298" w:rsidP="229D07D6">
      <w:pPr>
        <w:spacing w:before="0" w:after="0"/>
        <w:rPr>
          <w:rFonts w:eastAsia="Arial" w:cs="Arial"/>
          <w:b/>
          <w:bCs/>
          <w:szCs w:val="22"/>
        </w:rPr>
      </w:pPr>
      <w:r w:rsidRPr="00A5218F">
        <w:rPr>
          <w:rFonts w:eastAsia="Arial" w:cs="Arial"/>
          <w:b/>
          <w:bCs/>
          <w:szCs w:val="22"/>
        </w:rPr>
        <w:t>Loss computation:</w:t>
      </w:r>
    </w:p>
    <w:p w14:paraId="37F0B5B1" w14:textId="75861E51" w:rsidR="01581298" w:rsidRPr="00044EFF" w:rsidRDefault="01581298" w:rsidP="229D07D6">
      <w:pPr>
        <w:spacing w:before="0" w:after="0"/>
        <w:rPr>
          <w:rFonts w:eastAsia="Arial" w:cs="Arial"/>
          <w:szCs w:val="22"/>
        </w:rPr>
      </w:pPr>
      <w:r w:rsidRPr="00044EFF">
        <w:rPr>
          <w:rFonts w:eastAsia="Arial" w:cs="Arial"/>
          <w:szCs w:val="22"/>
        </w:rPr>
        <w:t>The prediction error is calculated using the Mean Squared Error (MSE) loss function:</w:t>
      </w:r>
    </w:p>
    <w:p w14:paraId="4C6F2B12" w14:textId="77777777" w:rsidR="009A1977" w:rsidRPr="00044EFF" w:rsidRDefault="009A1977" w:rsidP="229D07D6">
      <w:pPr>
        <w:spacing w:before="0" w:after="0"/>
        <w:rPr>
          <w:rFonts w:eastAsia="Arial" w:cs="Arial"/>
          <w:szCs w:val="22"/>
        </w:rPr>
      </w:pPr>
    </w:p>
    <w:p w14:paraId="77E15175" w14:textId="6412897A" w:rsidR="009A1977" w:rsidRPr="00044EFF" w:rsidRDefault="009A1977" w:rsidP="00A5218F">
      <w:pPr>
        <w:spacing w:before="0" w:after="0"/>
        <w:jc w:val="center"/>
        <w:rPr>
          <w:rFonts w:eastAsia="Arial" w:cs="Arial"/>
          <w:szCs w:val="22"/>
        </w:rPr>
      </w:pPr>
      <w:r w:rsidRPr="00044EFF">
        <w:rPr>
          <w:rFonts w:eastAsia="Arial" w:cs="Arial"/>
          <w:noProof/>
          <w:szCs w:val="22"/>
        </w:rPr>
        <w:drawing>
          <wp:inline distT="0" distB="0" distL="0" distR="0" wp14:anchorId="3630EE6E" wp14:editId="0E37B506">
            <wp:extent cx="2810267" cy="219106"/>
            <wp:effectExtent l="0" t="0" r="0" b="9525"/>
            <wp:docPr id="45726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68877" name=""/>
                    <pic:cNvPicPr/>
                  </pic:nvPicPr>
                  <pic:blipFill>
                    <a:blip r:embed="rId37"/>
                    <a:stretch>
                      <a:fillRect/>
                    </a:stretch>
                  </pic:blipFill>
                  <pic:spPr>
                    <a:xfrm>
                      <a:off x="0" y="0"/>
                      <a:ext cx="2810267" cy="219106"/>
                    </a:xfrm>
                    <a:prstGeom prst="rect">
                      <a:avLst/>
                    </a:prstGeom>
                  </pic:spPr>
                </pic:pic>
              </a:graphicData>
            </a:graphic>
          </wp:inline>
        </w:drawing>
      </w:r>
    </w:p>
    <w:p w14:paraId="6839FB28" w14:textId="52FDED87" w:rsidR="7E3DCACF" w:rsidRPr="00044EFF" w:rsidRDefault="7E3DCACF" w:rsidP="00A5218F">
      <w:pPr>
        <w:spacing w:before="0" w:after="0"/>
        <w:jc w:val="center"/>
        <w:rPr>
          <w:rFonts w:eastAsia="Arial" w:cs="Arial"/>
          <w:szCs w:val="22"/>
        </w:rPr>
      </w:pPr>
      <w:r w:rsidRPr="00044EFF">
        <w:rPr>
          <w:rFonts w:eastAsia="Arial" w:cs="Arial"/>
          <w:szCs w:val="22"/>
        </w:rPr>
        <w:t>Listing 4.12: Loss calculation</w:t>
      </w:r>
      <w:r w:rsidR="00A5218F">
        <w:rPr>
          <w:rFonts w:eastAsia="Arial" w:cs="Arial"/>
          <w:szCs w:val="22"/>
        </w:rPr>
        <w:t>.</w:t>
      </w:r>
    </w:p>
    <w:p w14:paraId="7517C12F" w14:textId="2DECEDEC" w:rsidR="229D07D6" w:rsidRPr="00044EFF" w:rsidRDefault="229D07D6" w:rsidP="229D07D6">
      <w:pPr>
        <w:spacing w:before="0" w:after="0"/>
        <w:rPr>
          <w:rFonts w:eastAsia="Arial" w:cs="Arial"/>
          <w:szCs w:val="22"/>
        </w:rPr>
      </w:pPr>
    </w:p>
    <w:p w14:paraId="4DF0786E" w14:textId="6A409BF0" w:rsidR="01581298" w:rsidRPr="00A5218F" w:rsidRDefault="01581298" w:rsidP="229D07D6">
      <w:pPr>
        <w:spacing w:before="0" w:after="0"/>
        <w:rPr>
          <w:rFonts w:eastAsia="Arial" w:cs="Arial"/>
          <w:b/>
          <w:bCs/>
          <w:szCs w:val="22"/>
        </w:rPr>
      </w:pPr>
      <w:r w:rsidRPr="00A5218F">
        <w:rPr>
          <w:rFonts w:eastAsia="Arial" w:cs="Arial"/>
          <w:b/>
          <w:bCs/>
          <w:szCs w:val="22"/>
        </w:rPr>
        <w:t>Backward pass:</w:t>
      </w:r>
    </w:p>
    <w:p w14:paraId="1EFB501E" w14:textId="4F4DF1F9" w:rsidR="01581298" w:rsidRPr="00044EFF" w:rsidRDefault="01581298" w:rsidP="229D07D6">
      <w:pPr>
        <w:spacing w:before="0" w:after="0"/>
        <w:rPr>
          <w:rFonts w:eastAsia="Arial" w:cs="Arial"/>
          <w:szCs w:val="22"/>
        </w:rPr>
      </w:pPr>
      <w:r w:rsidRPr="00044EFF">
        <w:rPr>
          <w:rFonts w:eastAsia="Arial" w:cs="Arial"/>
          <w:szCs w:val="22"/>
        </w:rPr>
        <w:t>PyTorch computes the gradients of the loss with respect to each trainable parameter</w:t>
      </w:r>
      <w:r w:rsidR="00A5218F">
        <w:rPr>
          <w:rFonts w:eastAsia="Arial" w:cs="Arial"/>
          <w:szCs w:val="22"/>
        </w:rPr>
        <w:t>:</w:t>
      </w:r>
    </w:p>
    <w:p w14:paraId="68016BE2" w14:textId="77777777" w:rsidR="009A1977" w:rsidRPr="00044EFF" w:rsidRDefault="009A1977" w:rsidP="229D07D6">
      <w:pPr>
        <w:spacing w:before="0" w:after="0"/>
        <w:rPr>
          <w:rFonts w:eastAsia="Arial" w:cs="Arial"/>
          <w:szCs w:val="22"/>
        </w:rPr>
      </w:pPr>
    </w:p>
    <w:p w14:paraId="06851B67" w14:textId="0584C491" w:rsidR="229D07D6" w:rsidRPr="00044EFF" w:rsidRDefault="00B7505B" w:rsidP="00A5218F">
      <w:pPr>
        <w:spacing w:before="0" w:after="0"/>
        <w:jc w:val="center"/>
        <w:rPr>
          <w:rFonts w:eastAsia="Arial" w:cs="Arial"/>
          <w:szCs w:val="22"/>
        </w:rPr>
      </w:pPr>
      <w:r w:rsidRPr="00044EFF">
        <w:rPr>
          <w:rFonts w:eastAsia="Arial" w:cs="Arial"/>
          <w:noProof/>
          <w:szCs w:val="22"/>
        </w:rPr>
        <w:drawing>
          <wp:inline distT="0" distB="0" distL="0" distR="0" wp14:anchorId="73F32701" wp14:editId="522C389D">
            <wp:extent cx="1114581" cy="209579"/>
            <wp:effectExtent l="0" t="0" r="9525" b="0"/>
            <wp:docPr id="131656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67600" name=""/>
                    <pic:cNvPicPr/>
                  </pic:nvPicPr>
                  <pic:blipFill>
                    <a:blip r:embed="rId38"/>
                    <a:stretch>
                      <a:fillRect/>
                    </a:stretch>
                  </pic:blipFill>
                  <pic:spPr>
                    <a:xfrm>
                      <a:off x="0" y="0"/>
                      <a:ext cx="1114581" cy="209579"/>
                    </a:xfrm>
                    <a:prstGeom prst="rect">
                      <a:avLst/>
                    </a:prstGeom>
                  </pic:spPr>
                </pic:pic>
              </a:graphicData>
            </a:graphic>
          </wp:inline>
        </w:drawing>
      </w:r>
    </w:p>
    <w:p w14:paraId="6E8BA027" w14:textId="728E2D6E" w:rsidR="2107DE39" w:rsidRPr="00044EFF" w:rsidRDefault="2107DE39" w:rsidP="00A5218F">
      <w:pPr>
        <w:spacing w:before="0" w:after="0"/>
        <w:jc w:val="center"/>
        <w:rPr>
          <w:rFonts w:eastAsia="Arial" w:cs="Arial"/>
          <w:szCs w:val="22"/>
        </w:rPr>
      </w:pPr>
      <w:r w:rsidRPr="00044EFF">
        <w:rPr>
          <w:rFonts w:eastAsia="Arial" w:cs="Arial"/>
          <w:szCs w:val="22"/>
        </w:rPr>
        <w:t>Listing 4.13: Backwards propagation</w:t>
      </w:r>
      <w:r w:rsidR="00A5218F">
        <w:rPr>
          <w:rFonts w:eastAsia="Arial" w:cs="Arial"/>
          <w:szCs w:val="22"/>
        </w:rPr>
        <w:t>.</w:t>
      </w:r>
    </w:p>
    <w:p w14:paraId="4C00B17D" w14:textId="081EF331" w:rsidR="229D07D6" w:rsidRPr="00044EFF" w:rsidRDefault="229D07D6" w:rsidP="229D07D6">
      <w:pPr>
        <w:spacing w:before="0" w:after="0"/>
        <w:rPr>
          <w:rFonts w:eastAsia="Arial" w:cs="Arial"/>
          <w:szCs w:val="22"/>
        </w:rPr>
      </w:pPr>
    </w:p>
    <w:p w14:paraId="52FA34ED" w14:textId="641B57EB" w:rsidR="70DD0EEB" w:rsidRPr="00A5218F" w:rsidRDefault="70DD0EEB" w:rsidP="229D07D6">
      <w:pPr>
        <w:spacing w:before="0" w:after="0"/>
        <w:rPr>
          <w:rFonts w:eastAsia="Arial" w:cs="Arial"/>
          <w:b/>
          <w:bCs/>
          <w:szCs w:val="22"/>
        </w:rPr>
      </w:pPr>
      <w:r w:rsidRPr="00A5218F">
        <w:rPr>
          <w:rFonts w:eastAsia="Arial" w:cs="Arial"/>
          <w:b/>
          <w:bCs/>
          <w:szCs w:val="22"/>
        </w:rPr>
        <w:t>Weight update:</w:t>
      </w:r>
    </w:p>
    <w:p w14:paraId="0BB961FB" w14:textId="28D41727" w:rsidR="70DD0EEB" w:rsidRPr="00044EFF" w:rsidRDefault="70DD0EEB" w:rsidP="229D07D6">
      <w:pPr>
        <w:spacing w:before="0" w:after="0"/>
        <w:rPr>
          <w:rFonts w:eastAsia="Arial" w:cs="Arial"/>
          <w:szCs w:val="22"/>
        </w:rPr>
      </w:pPr>
      <w:r w:rsidRPr="00044EFF">
        <w:rPr>
          <w:rFonts w:eastAsia="Arial" w:cs="Arial"/>
          <w:szCs w:val="22"/>
        </w:rPr>
        <w:t>The Adam optimiser updates the model’s parameters:</w:t>
      </w:r>
    </w:p>
    <w:p w14:paraId="4BF30113" w14:textId="77777777" w:rsidR="00B7505B" w:rsidRPr="00044EFF" w:rsidRDefault="00B7505B" w:rsidP="229D07D6">
      <w:pPr>
        <w:spacing w:before="0" w:after="0"/>
        <w:rPr>
          <w:rFonts w:eastAsia="Arial" w:cs="Arial"/>
          <w:szCs w:val="22"/>
        </w:rPr>
      </w:pPr>
    </w:p>
    <w:p w14:paraId="0B9B4BAA" w14:textId="0CEA0968" w:rsidR="00B7505B" w:rsidRPr="00044EFF" w:rsidRDefault="00B7505B" w:rsidP="00A5218F">
      <w:pPr>
        <w:spacing w:before="0" w:after="0"/>
        <w:jc w:val="center"/>
        <w:rPr>
          <w:rFonts w:eastAsia="Arial" w:cs="Arial"/>
          <w:szCs w:val="22"/>
        </w:rPr>
      </w:pPr>
      <w:r w:rsidRPr="00044EFF">
        <w:rPr>
          <w:rFonts w:eastAsia="Arial" w:cs="Arial"/>
          <w:noProof/>
          <w:szCs w:val="22"/>
        </w:rPr>
        <w:drawing>
          <wp:inline distT="0" distB="0" distL="0" distR="0" wp14:anchorId="0977898A" wp14:editId="49E433CC">
            <wp:extent cx="1209844" cy="181000"/>
            <wp:effectExtent l="0" t="0" r="9525" b="9525"/>
            <wp:docPr id="21073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35795" name=""/>
                    <pic:cNvPicPr/>
                  </pic:nvPicPr>
                  <pic:blipFill>
                    <a:blip r:embed="rId39"/>
                    <a:stretch>
                      <a:fillRect/>
                    </a:stretch>
                  </pic:blipFill>
                  <pic:spPr>
                    <a:xfrm>
                      <a:off x="0" y="0"/>
                      <a:ext cx="1209844" cy="181000"/>
                    </a:xfrm>
                    <a:prstGeom prst="rect">
                      <a:avLst/>
                    </a:prstGeom>
                  </pic:spPr>
                </pic:pic>
              </a:graphicData>
            </a:graphic>
          </wp:inline>
        </w:drawing>
      </w:r>
    </w:p>
    <w:p w14:paraId="69B3D2B1" w14:textId="5371C98C" w:rsidR="7BBE8164" w:rsidRPr="00044EFF" w:rsidRDefault="7BBE8164" w:rsidP="00A5218F">
      <w:pPr>
        <w:spacing w:before="0" w:after="0"/>
        <w:jc w:val="center"/>
        <w:rPr>
          <w:rFonts w:eastAsia="Arial" w:cs="Arial"/>
          <w:szCs w:val="22"/>
        </w:rPr>
      </w:pPr>
      <w:r w:rsidRPr="00044EFF">
        <w:rPr>
          <w:rFonts w:eastAsia="Arial" w:cs="Arial"/>
          <w:szCs w:val="22"/>
        </w:rPr>
        <w:t>Listing 4.14: Weight updates</w:t>
      </w:r>
      <w:r w:rsidR="00A5218F">
        <w:rPr>
          <w:rFonts w:eastAsia="Arial" w:cs="Arial"/>
          <w:szCs w:val="22"/>
        </w:rPr>
        <w:t>.</w:t>
      </w:r>
    </w:p>
    <w:p w14:paraId="7544D61D" w14:textId="77777777" w:rsidR="00B7505B" w:rsidRPr="00044EFF" w:rsidRDefault="00B7505B" w:rsidP="229D07D6">
      <w:pPr>
        <w:spacing w:before="0" w:after="0"/>
        <w:rPr>
          <w:rFonts w:eastAsia="Arial" w:cs="Arial"/>
          <w:szCs w:val="22"/>
        </w:rPr>
      </w:pPr>
    </w:p>
    <w:p w14:paraId="02B86058" w14:textId="0042C4F3" w:rsidR="70DD0EEB" w:rsidRPr="00044EFF" w:rsidRDefault="70DD0EEB" w:rsidP="229D07D6">
      <w:pPr>
        <w:spacing w:before="0" w:after="0"/>
        <w:rPr>
          <w:rFonts w:eastAsia="Arial" w:cs="Arial"/>
          <w:szCs w:val="22"/>
        </w:rPr>
      </w:pPr>
      <w:r w:rsidRPr="00044EFF">
        <w:rPr>
          <w:rFonts w:eastAsia="Arial" w:cs="Arial"/>
          <w:szCs w:val="22"/>
        </w:rPr>
        <w:t xml:space="preserve">The full training loop looks like this </w:t>
      </w:r>
      <w:r w:rsidR="00B7505B" w:rsidRPr="00044EFF">
        <w:rPr>
          <w:rFonts w:eastAsia="Arial" w:cs="Arial"/>
          <w:szCs w:val="22"/>
        </w:rPr>
        <w:t>eventually</w:t>
      </w:r>
      <w:r w:rsidRPr="00044EFF">
        <w:rPr>
          <w:rFonts w:eastAsia="Arial" w:cs="Arial"/>
          <w:szCs w:val="22"/>
        </w:rPr>
        <w:t xml:space="preserve"> returning the trained model:</w:t>
      </w:r>
    </w:p>
    <w:p w14:paraId="0F34A901" w14:textId="77777777" w:rsidR="00B7505B" w:rsidRPr="00044EFF" w:rsidRDefault="00B7505B" w:rsidP="229D07D6">
      <w:pPr>
        <w:spacing w:before="0" w:after="0"/>
        <w:rPr>
          <w:rFonts w:eastAsia="Arial" w:cs="Arial"/>
          <w:szCs w:val="22"/>
        </w:rPr>
      </w:pPr>
    </w:p>
    <w:p w14:paraId="3FCC8889" w14:textId="0F4AACDF" w:rsidR="00B7505B" w:rsidRPr="00044EFF" w:rsidRDefault="00B7505B" w:rsidP="00A5218F">
      <w:pPr>
        <w:spacing w:before="0" w:after="0"/>
        <w:jc w:val="center"/>
        <w:rPr>
          <w:rFonts w:eastAsia="Arial" w:cs="Arial"/>
          <w:szCs w:val="22"/>
        </w:rPr>
      </w:pPr>
      <w:r w:rsidRPr="00044EFF">
        <w:rPr>
          <w:rFonts w:eastAsia="Arial" w:cs="Arial"/>
          <w:noProof/>
          <w:szCs w:val="22"/>
        </w:rPr>
        <w:drawing>
          <wp:inline distT="0" distB="0" distL="0" distR="0" wp14:anchorId="3ED6904C" wp14:editId="28389973">
            <wp:extent cx="5400675" cy="2221865"/>
            <wp:effectExtent l="0" t="0" r="9525" b="6985"/>
            <wp:docPr id="422073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3188" name="Picture 1" descr="A screen shot of a computer program&#10;&#10;AI-generated content may be incorrect."/>
                    <pic:cNvPicPr/>
                  </pic:nvPicPr>
                  <pic:blipFill>
                    <a:blip r:embed="rId40"/>
                    <a:stretch>
                      <a:fillRect/>
                    </a:stretch>
                  </pic:blipFill>
                  <pic:spPr>
                    <a:xfrm>
                      <a:off x="0" y="0"/>
                      <a:ext cx="5400675" cy="2221865"/>
                    </a:xfrm>
                    <a:prstGeom prst="rect">
                      <a:avLst/>
                    </a:prstGeom>
                  </pic:spPr>
                </pic:pic>
              </a:graphicData>
            </a:graphic>
          </wp:inline>
        </w:drawing>
      </w:r>
    </w:p>
    <w:p w14:paraId="4509D9C8" w14:textId="7C48CFCB" w:rsidR="0C21EAC8" w:rsidRPr="00044EFF" w:rsidRDefault="0C21EAC8" w:rsidP="00A5218F">
      <w:pPr>
        <w:spacing w:before="0" w:after="0"/>
        <w:jc w:val="center"/>
        <w:rPr>
          <w:rFonts w:eastAsia="Arial" w:cs="Arial"/>
          <w:szCs w:val="22"/>
        </w:rPr>
      </w:pPr>
      <w:r w:rsidRPr="00044EFF">
        <w:rPr>
          <w:rFonts w:eastAsia="Arial" w:cs="Arial"/>
          <w:szCs w:val="22"/>
        </w:rPr>
        <w:t>Listing 4.15: Full training loop</w:t>
      </w:r>
      <w:r w:rsidR="00A5218F">
        <w:rPr>
          <w:rFonts w:eastAsia="Arial" w:cs="Arial"/>
          <w:szCs w:val="22"/>
        </w:rPr>
        <w:t>.</w:t>
      </w:r>
    </w:p>
    <w:p w14:paraId="29522977" w14:textId="7CCD6A64" w:rsidR="229D07D6" w:rsidRPr="00044EFF" w:rsidRDefault="229D07D6" w:rsidP="229D07D6">
      <w:pPr>
        <w:spacing w:before="0" w:after="0"/>
        <w:rPr>
          <w:rFonts w:eastAsia="Arial" w:cs="Arial"/>
          <w:szCs w:val="22"/>
        </w:rPr>
      </w:pPr>
    </w:p>
    <w:p w14:paraId="516DE31E" w14:textId="63B5D6AF" w:rsidR="70DD0EEB" w:rsidRPr="00044EFF" w:rsidRDefault="70DD0EEB" w:rsidP="229D07D6">
      <w:pPr>
        <w:spacing w:before="0" w:after="0"/>
        <w:rPr>
          <w:rFonts w:eastAsia="Arial" w:cs="Arial"/>
          <w:szCs w:val="22"/>
        </w:rPr>
      </w:pPr>
      <w:r w:rsidRPr="00044EFF">
        <w:rPr>
          <w:rFonts w:eastAsia="Arial" w:cs="Arial"/>
          <w:szCs w:val="22"/>
        </w:rPr>
        <w:t>Over time, the model learns to assign embeddings that represent a user’s preferences and an anime’s characteristics, minimising the gap between predicted and actual ratings.</w:t>
      </w:r>
    </w:p>
    <w:p w14:paraId="579BB0AD" w14:textId="3494E370" w:rsidR="78ABCD9D" w:rsidRPr="00044EFF" w:rsidRDefault="78ABCD9D" w:rsidP="229D07D6">
      <w:pPr>
        <w:pStyle w:val="Heading4"/>
      </w:pPr>
      <w:r w:rsidRPr="00044EFF">
        <w:t>Model Saving and Inference Preparation</w:t>
      </w:r>
    </w:p>
    <w:p w14:paraId="6FCA6352" w14:textId="6BEAA465" w:rsidR="78ABCD9D" w:rsidRPr="00044EFF" w:rsidRDefault="78ABCD9D" w:rsidP="229D07D6">
      <w:r w:rsidRPr="00044EFF">
        <w:t xml:space="preserve">After training, the model is ready to be used for generating recommendations. At this point, there’s no need to continue calculating gradients </w:t>
      </w:r>
      <w:r w:rsidR="00F85398">
        <w:t>(</w:t>
      </w:r>
      <w:r w:rsidRPr="00044EFF">
        <w:t>numerical values that represent how much each parameter (like an embedding weight) influences the prediction error</w:t>
      </w:r>
      <w:r w:rsidR="00F85398">
        <w:t>)</w:t>
      </w:r>
      <w:r w:rsidRPr="00044EFF">
        <w:t xml:space="preserve">. During training, gradients are essential </w:t>
      </w:r>
      <w:r w:rsidR="00F85398">
        <w:t>as</w:t>
      </w:r>
      <w:r w:rsidRPr="00044EFF">
        <w:t xml:space="preserve"> they guide the adjustments to the model’s parameters through backpropagation.  </w:t>
      </w:r>
      <w:r w:rsidR="00F85398">
        <w:t>D</w:t>
      </w:r>
      <w:r w:rsidRPr="00044EFF">
        <w:t>uring inference</w:t>
      </w:r>
      <w:r w:rsidR="00F85398">
        <w:t xml:space="preserve"> however,</w:t>
      </w:r>
      <w:r w:rsidRPr="00044EFF">
        <w:t xml:space="preserve"> where the model only makes predictions</w:t>
      </w:r>
      <w:r w:rsidR="00F85398">
        <w:t xml:space="preserve">, </w:t>
      </w:r>
      <w:r w:rsidRPr="00044EFF">
        <w:t>they add unnecessary computation and memory usage.</w:t>
      </w:r>
    </w:p>
    <w:p w14:paraId="7D2BD65C" w14:textId="7CBAA172" w:rsidR="78ABCD9D" w:rsidRPr="00044EFF" w:rsidRDefault="78ABCD9D" w:rsidP="229D07D6">
      <w:r w:rsidRPr="00044EFF">
        <w:t>To disable gradient tracking and enable faster, more efficient prediction, PyTorch provides torch.no_grad():</w:t>
      </w:r>
    </w:p>
    <w:p w14:paraId="3C85E170" w14:textId="2F25089B" w:rsidR="229D07D6" w:rsidRPr="00044EFF" w:rsidRDefault="00B7505B" w:rsidP="00F85398">
      <w:pPr>
        <w:jc w:val="center"/>
      </w:pPr>
      <w:r w:rsidRPr="00044EFF">
        <w:rPr>
          <w:noProof/>
        </w:rPr>
        <w:drawing>
          <wp:inline distT="0" distB="0" distL="0" distR="0" wp14:anchorId="3AC7DDCD" wp14:editId="2094E3DB">
            <wp:extent cx="5144218" cy="390580"/>
            <wp:effectExtent l="0" t="0" r="0" b="9525"/>
            <wp:docPr id="173347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7456" name=""/>
                    <pic:cNvPicPr/>
                  </pic:nvPicPr>
                  <pic:blipFill>
                    <a:blip r:embed="rId41"/>
                    <a:stretch>
                      <a:fillRect/>
                    </a:stretch>
                  </pic:blipFill>
                  <pic:spPr>
                    <a:xfrm>
                      <a:off x="0" y="0"/>
                      <a:ext cx="5144218" cy="390580"/>
                    </a:xfrm>
                    <a:prstGeom prst="rect">
                      <a:avLst/>
                    </a:prstGeom>
                  </pic:spPr>
                </pic:pic>
              </a:graphicData>
            </a:graphic>
          </wp:inline>
        </w:drawing>
      </w:r>
    </w:p>
    <w:p w14:paraId="1CA9F639" w14:textId="6ED99BC7" w:rsidR="00B7505B" w:rsidRPr="00044EFF" w:rsidRDefault="00B7505B" w:rsidP="00F85398">
      <w:pPr>
        <w:jc w:val="center"/>
      </w:pPr>
      <w:r w:rsidRPr="00044EFF">
        <w:lastRenderedPageBreak/>
        <w:t>Listing 4.16</w:t>
      </w:r>
      <w:r w:rsidR="00F85398">
        <w:t xml:space="preserve">: </w:t>
      </w:r>
      <w:r w:rsidR="007C15DC">
        <w:t>D</w:t>
      </w:r>
      <w:r w:rsidR="00F85398">
        <w:t>isabling gradients.</w:t>
      </w:r>
    </w:p>
    <w:p w14:paraId="490E2BB1" w14:textId="16BB6751" w:rsidR="0AE3A7E2" w:rsidRPr="00044EFF" w:rsidRDefault="0AE3A7E2" w:rsidP="229D07D6">
      <w:r w:rsidRPr="00044EFF">
        <w:t>The model’s learned parameters, including user and anime embeddings and biases, are then saved using:</w:t>
      </w:r>
    </w:p>
    <w:p w14:paraId="3022682D" w14:textId="3E01E5B4" w:rsidR="229D07D6" w:rsidRPr="00044EFF" w:rsidRDefault="00B7505B" w:rsidP="00F85398">
      <w:pPr>
        <w:jc w:val="center"/>
      </w:pPr>
      <w:r w:rsidRPr="00044EFF">
        <w:rPr>
          <w:noProof/>
        </w:rPr>
        <w:drawing>
          <wp:inline distT="0" distB="0" distL="0" distR="0" wp14:anchorId="69D60F3E" wp14:editId="38BC948D">
            <wp:extent cx="4058216" cy="181000"/>
            <wp:effectExtent l="0" t="0" r="0" b="9525"/>
            <wp:docPr id="3095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0709" name=""/>
                    <pic:cNvPicPr/>
                  </pic:nvPicPr>
                  <pic:blipFill>
                    <a:blip r:embed="rId42"/>
                    <a:stretch>
                      <a:fillRect/>
                    </a:stretch>
                  </pic:blipFill>
                  <pic:spPr>
                    <a:xfrm>
                      <a:off x="0" y="0"/>
                      <a:ext cx="4058216" cy="181000"/>
                    </a:xfrm>
                    <a:prstGeom prst="rect">
                      <a:avLst/>
                    </a:prstGeom>
                  </pic:spPr>
                </pic:pic>
              </a:graphicData>
            </a:graphic>
          </wp:inline>
        </w:drawing>
      </w:r>
    </w:p>
    <w:p w14:paraId="401C768F" w14:textId="52791444" w:rsidR="00B7505B" w:rsidRPr="00044EFF" w:rsidRDefault="00B7505B" w:rsidP="00F85398">
      <w:pPr>
        <w:jc w:val="center"/>
      </w:pPr>
      <w:r w:rsidRPr="00044EFF">
        <w:t>Listing 4.17</w:t>
      </w:r>
      <w:r w:rsidR="00F85398">
        <w:t xml:space="preserve">: </w:t>
      </w:r>
      <w:r w:rsidR="007C15DC">
        <w:t>S</w:t>
      </w:r>
      <w:r w:rsidR="00F85398">
        <w:t>aving the model.</w:t>
      </w:r>
    </w:p>
    <w:p w14:paraId="0CCB5836" w14:textId="6D93856B" w:rsidR="0AE3A7E2" w:rsidRPr="00044EFF" w:rsidRDefault="0AE3A7E2" w:rsidP="229D07D6">
      <w:r w:rsidRPr="00044EFF">
        <w:t>This stores only the weights, so during startup the model structure must be re-instantiated and loaded with those weights:</w:t>
      </w:r>
    </w:p>
    <w:p w14:paraId="30967629" w14:textId="4C747116" w:rsidR="00B7505B" w:rsidRPr="00044EFF" w:rsidRDefault="00B7505B" w:rsidP="00F85398">
      <w:pPr>
        <w:jc w:val="center"/>
      </w:pPr>
      <w:r w:rsidRPr="00044EFF">
        <w:rPr>
          <w:noProof/>
        </w:rPr>
        <w:drawing>
          <wp:inline distT="0" distB="0" distL="0" distR="0" wp14:anchorId="2A2326D8" wp14:editId="1B229F3E">
            <wp:extent cx="5400675" cy="652780"/>
            <wp:effectExtent l="0" t="0" r="9525" b="0"/>
            <wp:docPr id="168305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1831" name=""/>
                    <pic:cNvPicPr/>
                  </pic:nvPicPr>
                  <pic:blipFill>
                    <a:blip r:embed="rId43"/>
                    <a:stretch>
                      <a:fillRect/>
                    </a:stretch>
                  </pic:blipFill>
                  <pic:spPr>
                    <a:xfrm>
                      <a:off x="0" y="0"/>
                      <a:ext cx="5400675" cy="652780"/>
                    </a:xfrm>
                    <a:prstGeom prst="rect">
                      <a:avLst/>
                    </a:prstGeom>
                  </pic:spPr>
                </pic:pic>
              </a:graphicData>
            </a:graphic>
          </wp:inline>
        </w:drawing>
      </w:r>
    </w:p>
    <w:p w14:paraId="377D6A13" w14:textId="202D7D3E" w:rsidR="00B7505B" w:rsidRPr="00044EFF" w:rsidRDefault="00B7505B" w:rsidP="00F85398">
      <w:pPr>
        <w:jc w:val="center"/>
      </w:pPr>
      <w:r w:rsidRPr="00044EFF">
        <w:t>Listing 4.18</w:t>
      </w:r>
      <w:r w:rsidR="00F85398">
        <w:t xml:space="preserve">: </w:t>
      </w:r>
      <w:r w:rsidR="007C15DC">
        <w:t>L</w:t>
      </w:r>
      <w:r w:rsidR="00F85398">
        <w:t>oading the existing model.</w:t>
      </w:r>
    </w:p>
    <w:p w14:paraId="16DB6F5E" w14:textId="596D6CC8" w:rsidR="229D07D6" w:rsidRPr="00F85398" w:rsidRDefault="207508A8" w:rsidP="229D07D6">
      <w:pPr>
        <w:spacing w:before="240"/>
      </w:pPr>
      <w:r w:rsidRPr="00044EFF">
        <w:rPr>
          <w:rFonts w:eastAsia="Arial" w:cs="Arial"/>
          <w:szCs w:val="22"/>
        </w:rPr>
        <w:t xml:space="preserve">Finally, during inference, the system switches between warm and cold-start logic based on whether the user ID exists in the training data. This logic </w:t>
      </w:r>
      <w:r w:rsidR="00F85398">
        <w:rPr>
          <w:rFonts w:eastAsia="Arial" w:cs="Arial"/>
          <w:szCs w:val="22"/>
        </w:rPr>
        <w:t xml:space="preserve">for this </w:t>
      </w:r>
      <w:r w:rsidRPr="00044EFF">
        <w:rPr>
          <w:rFonts w:eastAsia="Arial" w:cs="Arial"/>
          <w:szCs w:val="22"/>
        </w:rPr>
        <w:t>is handled within the recommend_anime_for_user</w:t>
      </w:r>
      <w:r w:rsidR="00F85398">
        <w:rPr>
          <w:rFonts w:eastAsia="Arial" w:cs="Arial"/>
          <w:szCs w:val="22"/>
        </w:rPr>
        <w:t>()</w:t>
      </w:r>
      <w:r w:rsidRPr="00044EFF">
        <w:rPr>
          <w:rFonts w:eastAsia="Arial" w:cs="Arial"/>
          <w:szCs w:val="22"/>
        </w:rPr>
        <w:t xml:space="preserve"> function and avoids unnecessary </w:t>
      </w:r>
      <w:r w:rsidR="7FFE3C15" w:rsidRPr="00044EFF">
        <w:rPr>
          <w:rFonts w:eastAsia="Arial" w:cs="Arial"/>
          <w:szCs w:val="22"/>
        </w:rPr>
        <w:t>recomputation</w:t>
      </w:r>
      <w:r w:rsidRPr="00044EFF">
        <w:rPr>
          <w:rFonts w:eastAsia="Arial" w:cs="Arial"/>
          <w:szCs w:val="22"/>
        </w:rPr>
        <w:t xml:space="preserve"> for trained users, while still enabling recommendations for new users.</w:t>
      </w:r>
    </w:p>
    <w:p w14:paraId="4EDE5131" w14:textId="6799B077" w:rsidR="55C7FAD2" w:rsidRPr="00044EFF" w:rsidRDefault="00DB131E" w:rsidP="229D07D6">
      <w:pPr>
        <w:pStyle w:val="Heading3"/>
      </w:pPr>
      <w:r>
        <w:t xml:space="preserve">  </w:t>
      </w:r>
      <w:r w:rsidR="55C7FAD2" w:rsidRPr="00044EFF">
        <w:t xml:space="preserve">React frontend </w:t>
      </w:r>
      <w:r w:rsidR="0019452A">
        <w:t>S</w:t>
      </w:r>
      <w:r w:rsidR="55C7FAD2" w:rsidRPr="00044EFF">
        <w:t>tructure</w:t>
      </w:r>
    </w:p>
    <w:p w14:paraId="705414E6" w14:textId="3DABFDFB" w:rsidR="50CF59F9" w:rsidRPr="00044EFF" w:rsidRDefault="50CF59F9" w:rsidP="229D07D6">
      <w:r w:rsidRPr="00044EFF">
        <w:t>The React frontend for Plat-Imee is structured around a clear separation of concerns. Each major page is handled by its own component, and utility files handle shared tasks like API requests or navigation logic. The routing system defines how users move between pages, and the overall layout is tied together through App.js. Core behaviour like authentication and route protection is centralised in context and wrapper components, helping the app stay organised even as it grows.</w:t>
      </w:r>
    </w:p>
    <w:p w14:paraId="5AB031B1" w14:textId="68BC7BD8" w:rsidR="04017299" w:rsidRPr="00044EFF" w:rsidRDefault="04017299" w:rsidP="229D07D6">
      <w:pPr>
        <w:pStyle w:val="Heading4"/>
      </w:pPr>
      <w:r w:rsidRPr="00044EFF">
        <w:t>Authentication</w:t>
      </w:r>
      <w:r w:rsidR="55C7FAD2" w:rsidRPr="00044EFF">
        <w:t xml:space="preserve"> and Routing</w:t>
      </w:r>
    </w:p>
    <w:p w14:paraId="6AA9D4DA" w14:textId="7CE95634" w:rsidR="35A4D8AA" w:rsidRPr="00044EFF" w:rsidRDefault="35A4D8AA" w:rsidP="229D07D6">
      <w:r w:rsidRPr="00044EFF">
        <w:t xml:space="preserve">Plat-Imee manages user authentication and route protection through the pairing of JWT tokens, a React context, and a dedicated </w:t>
      </w:r>
      <w:r w:rsidR="00340EF0">
        <w:t>private route</w:t>
      </w:r>
      <w:r w:rsidRPr="00044EFF">
        <w:t xml:space="preserve"> wrapper. This ensures that users can securely sign in, with protected pages only being accessible to authenticated users.</w:t>
      </w:r>
    </w:p>
    <w:p w14:paraId="0F31DF0B" w14:textId="274563BF" w:rsidR="35A4D8AA" w:rsidRPr="00044EFF" w:rsidRDefault="35A4D8AA" w:rsidP="229D07D6">
      <w:r w:rsidRPr="00044EFF">
        <w:t xml:space="preserve">When a user logs in via the /login page, their credentials are sent to the backend at /api/v1/auth/login. If the login is successful, the backend returns a </w:t>
      </w:r>
      <w:r w:rsidR="006A78A2">
        <w:t>‘</w:t>
      </w:r>
      <w:r w:rsidRPr="00044EFF">
        <w:t>LoginResponseDTO</w:t>
      </w:r>
      <w:r w:rsidR="006A78A2">
        <w:t>’</w:t>
      </w:r>
      <w:r w:rsidRPr="00044EFF">
        <w:t xml:space="preserve"> </w:t>
      </w:r>
      <w:r w:rsidR="00DB131E">
        <w:t xml:space="preserve">(In JSON as with all requests and responses) </w:t>
      </w:r>
      <w:r w:rsidRPr="00044EFF">
        <w:t>containing both a JWT token and basic user data. This token is stored in the browser’s local storage and used to authenticate future API requests.</w:t>
      </w:r>
    </w:p>
    <w:p w14:paraId="5B2DC562" w14:textId="3B7B732D" w:rsidR="35A4D8AA" w:rsidRPr="00044EFF" w:rsidRDefault="35A4D8AA" w:rsidP="229D07D6">
      <w:r w:rsidRPr="00044EFF">
        <w:t>The AuthContext.js file defines the global context for managing authentication state. Upon successful login, the frontend sets the user data directly using the response from the login endpoint. The token is stored locally, and the user data is made available across the application via the context, enabling authenticated components to reactively render based on login state.</w:t>
      </w:r>
    </w:p>
    <w:p w14:paraId="443C03E0" w14:textId="71B918D6" w:rsidR="7B0F92BB" w:rsidRPr="00044EFF" w:rsidRDefault="7B0F92BB" w:rsidP="229D07D6">
      <w:pPr>
        <w:pStyle w:val="Heading4"/>
      </w:pPr>
      <w:r w:rsidRPr="00044EFF">
        <w:t>Route Protection</w:t>
      </w:r>
    </w:p>
    <w:p w14:paraId="76AB2CE5" w14:textId="55450C48" w:rsidR="7B0F92BB" w:rsidRPr="00044EFF" w:rsidRDefault="7B0F92BB" w:rsidP="229D07D6">
      <w:r w:rsidRPr="00044EFF">
        <w:t>To ensure that only authenticated users can access certain parts of Plat-Imee, such as a user's anime list page, the application defines a custom PrivateRoute component. This wrapper relies on the global authentication context to check whether a user is currently logged in.</w:t>
      </w:r>
    </w:p>
    <w:p w14:paraId="5658383B" w14:textId="7A358E51" w:rsidR="7B0F92BB" w:rsidRPr="00044EFF" w:rsidRDefault="7B0F92BB" w:rsidP="229D07D6">
      <w:r w:rsidRPr="00044EFF">
        <w:t>Internally, PrivateRoute.js pulls the user and loading states from AuthContext. If the authentication status is still being determined (loading is true), a simple loading message is displayed. If no user is present, the route redirects to /login. Otherwise, it renders the target route as expected.</w:t>
      </w:r>
    </w:p>
    <w:p w14:paraId="30A1DE7B" w14:textId="44D24A77" w:rsidR="7B0F92BB" w:rsidRPr="00044EFF" w:rsidRDefault="7B0F92BB" w:rsidP="229D07D6">
      <w:r w:rsidRPr="00044EFF">
        <w:lastRenderedPageBreak/>
        <w:t>This approach centralises access control logic in one reusable component, keeping protected pages clean and focused on their specific responsibilities.</w:t>
      </w:r>
    </w:p>
    <w:p w14:paraId="18B27F64" w14:textId="58F14A93" w:rsidR="229D07D6" w:rsidRPr="00044EFF" w:rsidRDefault="229D07D6" w:rsidP="229D07D6"/>
    <w:p w14:paraId="2677D730" w14:textId="022CC4BC" w:rsidR="53AC841E" w:rsidRPr="00044EFF" w:rsidRDefault="53AC841E" w:rsidP="229D07D6">
      <w:pPr>
        <w:pStyle w:val="Heading4"/>
      </w:pPr>
      <w:r w:rsidRPr="00044EFF">
        <w:t>Centralised HTTP Requests with Axios</w:t>
      </w:r>
    </w:p>
    <w:p w14:paraId="25AB050B" w14:textId="647D2193" w:rsidR="53AC841E" w:rsidRPr="00044EFF" w:rsidRDefault="53AC841E" w:rsidP="229D07D6">
      <w:r w:rsidRPr="00044EFF">
        <w:t>Plat-Imee uses a centralised Axios instance (axiosInstance) to handle all frontend communication with the backend API. This instance is configured once with a base URL (http://localhost:8000/api/v1) and includes logic for automatically attaching the JWT token to each request.</w:t>
      </w:r>
    </w:p>
    <w:p w14:paraId="761C410D" w14:textId="5D12616D" w:rsidR="53AC841E" w:rsidRPr="00044EFF" w:rsidRDefault="53AC841E" w:rsidP="229D07D6">
      <w:r w:rsidRPr="00044EFF">
        <w:t>The token is retrieved from localStorage and injected into the Authori</w:t>
      </w:r>
      <w:r w:rsidR="0052035F">
        <w:t>s</w:t>
      </w:r>
      <w:r w:rsidRPr="00044EFF">
        <w:t xml:space="preserve">ation header of each outgoing request via an Axios request interceptor. This ensures that protected endpoints always receive the required credentials without duplicating logic in each request. </w:t>
      </w:r>
    </w:p>
    <w:p w14:paraId="1BB9C293" w14:textId="714BF75D" w:rsidR="53AC841E" w:rsidRPr="00044EFF" w:rsidRDefault="53AC841E" w:rsidP="229D07D6">
      <w:r w:rsidRPr="00044EFF">
        <w:t>By wrapping Axios this way, Plat-Imee maintains consistency and reduces boilerplate across all API calls.</w:t>
      </w:r>
    </w:p>
    <w:p w14:paraId="0DDD3CD2" w14:textId="56B6E860" w:rsidR="42C95C51" w:rsidRPr="00044EFF" w:rsidRDefault="42C95C51" w:rsidP="229D07D6">
      <w:pPr>
        <w:pStyle w:val="Heading4"/>
      </w:pPr>
      <w:r w:rsidRPr="00044EFF">
        <w:t>Adding Anime to the User’s List</w:t>
      </w:r>
    </w:p>
    <w:p w14:paraId="6FA93128" w14:textId="0818FBD5" w:rsidR="42C95C51" w:rsidRPr="00044EFF" w:rsidRDefault="42C95C51" w:rsidP="229D07D6">
      <w:r w:rsidRPr="00044EFF">
        <w:t xml:space="preserve">The </w:t>
      </w:r>
      <w:r w:rsidR="006A78A2">
        <w:t>‘</w:t>
      </w:r>
      <w:r w:rsidRPr="00044EFF">
        <w:t>handleAddToList.js</w:t>
      </w:r>
      <w:r w:rsidR="006A78A2">
        <w:t>’</w:t>
      </w:r>
      <w:r w:rsidRPr="00044EFF">
        <w:t xml:space="preserve"> file defines a reusable function that allows users to add anime to their personal list, typically triggered </w:t>
      </w:r>
      <w:r w:rsidR="4EB66779" w:rsidRPr="00044EFF">
        <w:t>by selecting the ‘add to list’ buttons on anime entries.</w:t>
      </w:r>
    </w:p>
    <w:p w14:paraId="78205DCC" w14:textId="5704C6D6" w:rsidR="3DBF64D0" w:rsidRPr="00044EFF" w:rsidRDefault="3DBF64D0" w:rsidP="229D07D6">
      <w:r w:rsidRPr="00044EFF">
        <w:t xml:space="preserve">When triggered, the function </w:t>
      </w:r>
      <w:r w:rsidR="42EFCCB6" w:rsidRPr="00044EFF">
        <w:t>builds</w:t>
      </w:r>
      <w:r w:rsidRPr="00044EFF">
        <w:t xml:space="preserve"> a request body containing:</w:t>
      </w:r>
    </w:p>
    <w:p w14:paraId="73C84425" w14:textId="6C87C7A0" w:rsidR="3DBF64D0" w:rsidRPr="00044EFF" w:rsidRDefault="3DBF64D0" w:rsidP="229D07D6">
      <w:pPr>
        <w:pStyle w:val="ListParagraph"/>
        <w:numPr>
          <w:ilvl w:val="0"/>
          <w:numId w:val="8"/>
        </w:numPr>
        <w:rPr>
          <w:szCs w:val="22"/>
        </w:rPr>
      </w:pPr>
      <w:r w:rsidRPr="00044EFF">
        <w:t xml:space="preserve">malId: the anime’s </w:t>
      </w:r>
      <w:r w:rsidR="00340EF0">
        <w:t>MAL</w:t>
      </w:r>
      <w:r w:rsidRPr="00044EFF">
        <w:t xml:space="preserve"> ID</w:t>
      </w:r>
      <w:r w:rsidR="006A78A2">
        <w:t>.</w:t>
      </w:r>
    </w:p>
    <w:p w14:paraId="036E25DB" w14:textId="5E8341FF" w:rsidR="3DBF64D0" w:rsidRPr="00044EFF" w:rsidRDefault="3DBF64D0" w:rsidP="229D07D6">
      <w:pPr>
        <w:pStyle w:val="ListParagraph"/>
        <w:numPr>
          <w:ilvl w:val="0"/>
          <w:numId w:val="7"/>
        </w:numPr>
        <w:rPr>
          <w:szCs w:val="22"/>
        </w:rPr>
      </w:pPr>
      <w:r w:rsidRPr="00044EFF">
        <w:t>userId: the current user’s ID</w:t>
      </w:r>
      <w:r w:rsidR="006A78A2">
        <w:t>.</w:t>
      </w:r>
    </w:p>
    <w:p w14:paraId="39A62124" w14:textId="60A53D6D" w:rsidR="3DBF64D0" w:rsidRPr="00044EFF" w:rsidRDefault="3DBF64D0" w:rsidP="229D07D6">
      <w:pPr>
        <w:pStyle w:val="ListParagraph"/>
        <w:numPr>
          <w:ilvl w:val="0"/>
          <w:numId w:val="6"/>
        </w:numPr>
        <w:rPr>
          <w:szCs w:val="22"/>
        </w:rPr>
      </w:pPr>
      <w:r w:rsidRPr="00044EFF">
        <w:t xml:space="preserve">status: set to “Watching” by default in the </w:t>
      </w:r>
      <w:r w:rsidR="006A78A2" w:rsidRPr="00044EFF">
        <w:t>backend.</w:t>
      </w:r>
    </w:p>
    <w:p w14:paraId="4A8EE67C" w14:textId="7596315B" w:rsidR="3DBF64D0" w:rsidRPr="00044EFF" w:rsidRDefault="3DBF64D0" w:rsidP="229D07D6">
      <w:pPr>
        <w:pStyle w:val="ListParagraph"/>
        <w:numPr>
          <w:ilvl w:val="0"/>
          <w:numId w:val="5"/>
        </w:numPr>
        <w:rPr>
          <w:szCs w:val="22"/>
        </w:rPr>
      </w:pPr>
      <w:r w:rsidRPr="00044EFF">
        <w:t xml:space="preserve">rating: left as null to given that the user has not yet provided a </w:t>
      </w:r>
      <w:r w:rsidR="006A78A2" w:rsidRPr="00044EFF">
        <w:t>rating.</w:t>
      </w:r>
    </w:p>
    <w:p w14:paraId="17F7D224" w14:textId="346D41D4" w:rsidR="3DBF64D0" w:rsidRPr="00044EFF" w:rsidRDefault="3DBF64D0" w:rsidP="229D07D6">
      <w:pPr>
        <w:pStyle w:val="ListParagraph"/>
        <w:numPr>
          <w:ilvl w:val="0"/>
          <w:numId w:val="4"/>
        </w:numPr>
        <w:rPr>
          <w:szCs w:val="22"/>
        </w:rPr>
      </w:pPr>
      <w:r w:rsidRPr="00044EFF">
        <w:t xml:space="preserve">episodesWatched: initialised to </w:t>
      </w:r>
      <w:r w:rsidR="006A78A2" w:rsidRPr="00044EFF">
        <w:t>0.</w:t>
      </w:r>
    </w:p>
    <w:p w14:paraId="74652389" w14:textId="34C0FE99" w:rsidR="507DC81D" w:rsidRPr="00044EFF" w:rsidRDefault="507DC81D" w:rsidP="229D07D6">
      <w:pPr>
        <w:rPr>
          <w:szCs w:val="22"/>
        </w:rPr>
      </w:pPr>
      <w:r w:rsidRPr="00044EFF">
        <w:rPr>
          <w:szCs w:val="22"/>
        </w:rPr>
        <w:t>A POST request is then sent to /api/v1/user-anime using the shared axiosInstance, which automatically attaches the user’s JWT token. If the backend confirms that the anime was successfully added, the callback is triggered allowing the component that initiated the request to respond accordingly, showing a success message.</w:t>
      </w:r>
    </w:p>
    <w:p w14:paraId="3ADD4B88" w14:textId="69DC96D2" w:rsidR="380A8948" w:rsidRPr="00044EFF" w:rsidRDefault="380A8948" w:rsidP="229D07D6">
      <w:pPr>
        <w:pStyle w:val="Heading4"/>
      </w:pPr>
      <w:r w:rsidRPr="00044EFF">
        <w:t>Viewing Anime Details</w:t>
      </w:r>
    </w:p>
    <w:p w14:paraId="64B0F8CF" w14:textId="57512FB8" w:rsidR="72C307D7" w:rsidRPr="00044EFF" w:rsidRDefault="72C307D7" w:rsidP="229D07D6">
      <w:r w:rsidRPr="00044EFF">
        <w:t xml:space="preserve">The handleViewDetails.js utility provides a consistent and centralised way to navigate to the detailed view of a selected anime. It plays a supporting role in various </w:t>
      </w:r>
      <w:r w:rsidR="1545AFB4" w:rsidRPr="00044EFF">
        <w:t>parts</w:t>
      </w:r>
      <w:r w:rsidRPr="00044EFF">
        <w:t xml:space="preserve"> of the front end</w:t>
      </w:r>
      <w:r w:rsidR="2D47875B" w:rsidRPr="00044EFF">
        <w:t xml:space="preserve"> that present the cover picture and title names of anime entries </w:t>
      </w:r>
      <w:r w:rsidR="2853D065" w:rsidRPr="00044EFF">
        <w:t>and allow further details to be discovered by clicking through to them.</w:t>
      </w:r>
    </w:p>
    <w:p w14:paraId="69C30319" w14:textId="3C230639" w:rsidR="676CAFFB" w:rsidRPr="00044EFF" w:rsidRDefault="676CAFFB" w:rsidP="229D07D6">
      <w:r w:rsidRPr="00044EFF">
        <w:t>When handleViewDetails</w:t>
      </w:r>
      <w:r w:rsidR="00340EF0">
        <w:t>()</w:t>
      </w:r>
      <w:r w:rsidRPr="00044EFF">
        <w:t xml:space="preserve"> is triggered, it first checks whether the anime’s malId is already cached locally in memory via a simple Set. If not, it attempts to verify the anime’s existence by sending a GET request to /anime/:malId. If the anime does not yet exist in the local database (resulting in a 404</w:t>
      </w:r>
      <w:r w:rsidR="00DB131E">
        <w:t xml:space="preserve"> error</w:t>
      </w:r>
      <w:r w:rsidRPr="00044EFF">
        <w:t>), the utility constructs a payload using metadata from the original Jikan response and issues a POST request to /anime to create the anime locally. This includes fallback handling for missing or optional fields, such as defaulting to "TV" for unknown types or 0.0 for missing scores.</w:t>
      </w:r>
    </w:p>
    <w:p w14:paraId="18D74548" w14:textId="37FD1670" w:rsidR="676CAFFB" w:rsidRPr="00044EFF" w:rsidRDefault="676CAFFB" w:rsidP="229D07D6">
      <w:r w:rsidRPr="00044EFF">
        <w:t>Once the anime’s existence is confirmed (either because it already existed or was just created), the user is redirected via React Router to the /anime/:malId route to view its full details</w:t>
      </w:r>
      <w:r w:rsidR="00DB131E">
        <w:t xml:space="preserve">. </w:t>
      </w:r>
      <w:r w:rsidRPr="00044EFF">
        <w:t>This approach</w:t>
      </w:r>
      <w:r w:rsidR="0C2A6D3E" w:rsidRPr="00044EFF">
        <w:t>, illustrated by figure 4.3,</w:t>
      </w:r>
      <w:r w:rsidRPr="00044EFF">
        <w:t xml:space="preserve"> ensures that the frontend can safely display anime details from both user searches and recommendation result</w:t>
      </w:r>
      <w:r w:rsidR="166F0229" w:rsidRPr="00044EFF">
        <w:t xml:space="preserve"> -</w:t>
      </w:r>
      <w:r w:rsidRPr="00044EFF">
        <w:t xml:space="preserve"> even when the anime was not previously part of the local dataset.</w:t>
      </w:r>
    </w:p>
    <w:p w14:paraId="5A5A497F" w14:textId="22032C2A" w:rsidR="09AE54D9" w:rsidRPr="00044EFF" w:rsidRDefault="09AE54D9" w:rsidP="229D07D6">
      <w:pPr>
        <w:pStyle w:val="Heading4"/>
      </w:pPr>
      <w:r w:rsidRPr="00044EFF">
        <w:t>My Anime List Page</w:t>
      </w:r>
    </w:p>
    <w:p w14:paraId="06E4C9C8" w14:textId="77777777" w:rsidR="005767ED" w:rsidRDefault="09AE54D9" w:rsidP="229D07D6">
      <w:r w:rsidRPr="00044EFF">
        <w:t xml:space="preserve">The MyAnimeList component </w:t>
      </w:r>
      <w:r w:rsidR="00DB131E">
        <w:t xml:space="preserve">- not to be confused with MyAnimeList.net (Despite being inspired by it) - </w:t>
      </w:r>
      <w:r w:rsidRPr="00044EFF">
        <w:t xml:space="preserve">gives logged-in users a central place to view and manage the anime entries that make up their </w:t>
      </w:r>
      <w:r w:rsidRPr="00044EFF">
        <w:lastRenderedPageBreak/>
        <w:t xml:space="preserve">personal lists. It uses tab-based filtering, giving users the ability to </w:t>
      </w:r>
      <w:r w:rsidR="1F257CCD" w:rsidRPr="00044EFF">
        <w:t xml:space="preserve">switch between different lists </w:t>
      </w:r>
      <w:r w:rsidR="002565DA" w:rsidRPr="00044EFF">
        <w:t>distinguished</w:t>
      </w:r>
      <w:r w:rsidR="1F257CCD" w:rsidRPr="00044EFF">
        <w:t xml:space="preserve"> by their watch statuses - ‘Watching’, ‘Completed’, </w:t>
      </w:r>
      <w:r w:rsidR="55D551C6" w:rsidRPr="00044EFF">
        <w:t>‘On Hold’, ‘Plan to Watch’ and ‘Dropped’.</w:t>
      </w:r>
      <w:r w:rsidR="005767ED">
        <w:t xml:space="preserve"> </w:t>
      </w:r>
      <w:r w:rsidR="55D551C6" w:rsidRPr="00044EFF">
        <w:t>The lists themselves contain</w:t>
      </w:r>
      <w:r w:rsidR="0AA98C43" w:rsidRPr="00044EFF">
        <w:t xml:space="preserve"> the </w:t>
      </w:r>
      <w:r w:rsidR="002565DA" w:rsidRPr="00044EFF">
        <w:t>index</w:t>
      </w:r>
      <w:r w:rsidR="0AA98C43" w:rsidRPr="00044EFF">
        <w:t xml:space="preserve"> number of the anime in the list, its MALID, name, status, rating and episodes watched, where the </w:t>
      </w:r>
      <w:r w:rsidR="0868038D" w:rsidRPr="00044EFF">
        <w:t>ID serves as a link to further details of the show</w:t>
      </w:r>
      <w:r w:rsidR="005767ED">
        <w:t>.</w:t>
      </w:r>
    </w:p>
    <w:p w14:paraId="23320A2A" w14:textId="77777777" w:rsidR="005767ED" w:rsidRDefault="005767ED" w:rsidP="229D07D6">
      <w:r>
        <w:t>Each entry comes with the following options:</w:t>
      </w:r>
      <w:r w:rsidRPr="00044EFF">
        <w:t xml:space="preserve"> </w:t>
      </w:r>
    </w:p>
    <w:p w14:paraId="0DAF8392" w14:textId="055F07B0" w:rsidR="07454F1E" w:rsidRPr="00044EFF" w:rsidRDefault="07454F1E" w:rsidP="229D07D6">
      <w:pPr>
        <w:pStyle w:val="ListParagraph"/>
        <w:numPr>
          <w:ilvl w:val="0"/>
          <w:numId w:val="3"/>
        </w:numPr>
      </w:pPr>
      <w:r w:rsidRPr="005767ED">
        <w:rPr>
          <w:b/>
          <w:bCs/>
        </w:rPr>
        <w:t>Edit:</w:t>
      </w:r>
      <w:r w:rsidRPr="00044EFF">
        <w:t xml:space="preserve"> Clicking on the row or the edit button enables inline editing of the user’s rating, status and episodes watched.</w:t>
      </w:r>
    </w:p>
    <w:p w14:paraId="15EACA90" w14:textId="7F287608" w:rsidR="07454F1E" w:rsidRPr="00044EFF" w:rsidRDefault="07454F1E" w:rsidP="229D07D6">
      <w:pPr>
        <w:pStyle w:val="ListParagraph"/>
        <w:numPr>
          <w:ilvl w:val="0"/>
          <w:numId w:val="3"/>
        </w:numPr>
      </w:pPr>
      <w:r w:rsidRPr="005767ED">
        <w:rPr>
          <w:b/>
          <w:bCs/>
        </w:rPr>
        <w:t>Save:</w:t>
      </w:r>
      <w:r w:rsidRPr="00044EFF">
        <w:t xml:space="preserve"> Clicking the checkmark or pressing </w:t>
      </w:r>
      <w:r w:rsidR="005767ED">
        <w:t>‘</w:t>
      </w:r>
      <w:r w:rsidRPr="00044EFF">
        <w:t>Enter</w:t>
      </w:r>
      <w:r w:rsidR="005767ED">
        <w:t>’</w:t>
      </w:r>
      <w:r w:rsidRPr="00044EFF">
        <w:t xml:space="preserve"> sends a PATCH request to /user-anime/{recordId} to save updates.</w:t>
      </w:r>
    </w:p>
    <w:p w14:paraId="6E13B51D" w14:textId="4A2F0492" w:rsidR="07454F1E" w:rsidRPr="00044EFF" w:rsidRDefault="07454F1E" w:rsidP="229D07D6">
      <w:pPr>
        <w:pStyle w:val="ListParagraph"/>
        <w:numPr>
          <w:ilvl w:val="0"/>
          <w:numId w:val="3"/>
        </w:numPr>
      </w:pPr>
      <w:r w:rsidRPr="005767ED">
        <w:rPr>
          <w:b/>
          <w:bCs/>
        </w:rPr>
        <w:t>Delete:</w:t>
      </w:r>
      <w:r w:rsidRPr="00044EFF">
        <w:t xml:space="preserve"> Clicking the delete icon triggers a confirmation dialog that if accepted, sends a DELETE request to /user-anime/{recordId}, removing the record</w:t>
      </w:r>
    </w:p>
    <w:p w14:paraId="1C672D25" w14:textId="25F48D71" w:rsidR="0C4C803D" w:rsidRPr="00044EFF" w:rsidRDefault="0C4C803D" w:rsidP="229D07D6">
      <w:pPr>
        <w:pStyle w:val="Heading4"/>
        <w:rPr>
          <w:szCs w:val="22"/>
        </w:rPr>
      </w:pPr>
      <w:r w:rsidRPr="00044EFF">
        <w:t>Recommendations Page</w:t>
      </w:r>
    </w:p>
    <w:p w14:paraId="16497738" w14:textId="27EEE6E6" w:rsidR="0C4C803D" w:rsidRPr="00044EFF" w:rsidRDefault="0C4C803D" w:rsidP="229D07D6">
      <w:r w:rsidRPr="00044EFF">
        <w:t xml:space="preserve">The Recommendations.js component is responsible for displaying </w:t>
      </w:r>
      <w:r w:rsidR="002565DA" w:rsidRPr="00044EFF">
        <w:t>personalised</w:t>
      </w:r>
      <w:r w:rsidRPr="00044EFF">
        <w:t xml:space="preserve"> anime suggestions to the user. </w:t>
      </w:r>
      <w:r w:rsidR="259D8CE8" w:rsidRPr="00044EFF">
        <w:t>Recommendations</w:t>
      </w:r>
      <w:r w:rsidRPr="00044EFF">
        <w:t xml:space="preserve"> are not generated </w:t>
      </w:r>
      <w:r w:rsidR="002565DA" w:rsidRPr="00044EFF">
        <w:t>automatically</w:t>
      </w:r>
      <w:r w:rsidRPr="00044EFF">
        <w:t xml:space="preserve">, the user must click on the ‘Generate </w:t>
      </w:r>
      <w:r w:rsidR="6E115457" w:rsidRPr="00044EFF">
        <w:t>Recommendations’ button to initiate the process; a design choice made to</w:t>
      </w:r>
      <w:r w:rsidR="26772104" w:rsidRPr="00044EFF">
        <w:t xml:space="preserve"> give users explicit control over when recommendations are fetched, preventing unnecessary API calls while allowing the user to toggle safe search before </w:t>
      </w:r>
      <w:r w:rsidR="380EE630" w:rsidRPr="00044EFF">
        <w:t>retrieving</w:t>
      </w:r>
      <w:r w:rsidR="26772104" w:rsidRPr="00044EFF">
        <w:t xml:space="preserve"> res</w:t>
      </w:r>
      <w:r w:rsidR="61126E86" w:rsidRPr="00044EFF">
        <w:t>ults</w:t>
      </w:r>
      <w:r w:rsidR="659D2EA6" w:rsidRPr="00044EFF">
        <w:t>.</w:t>
      </w:r>
    </w:p>
    <w:p w14:paraId="7F712651" w14:textId="53E14C50" w:rsidR="659D2EA6" w:rsidRPr="00044EFF" w:rsidRDefault="659D2EA6" w:rsidP="229D07D6">
      <w:r w:rsidRPr="00044EFF">
        <w:t>When clicked, the fetchRecommendations</w:t>
      </w:r>
      <w:r w:rsidR="002565DA" w:rsidRPr="00044EFF">
        <w:t>()</w:t>
      </w:r>
      <w:r w:rsidRPr="00044EFF">
        <w:t xml:space="preserve"> function is triggered. This sends a GET request to /api/v1/recs/me, including the user's JWT token and a safeSearch query parameter that reflects the state of a checkbox on the page. The backend returns a ranked list of anime mal_ids.</w:t>
      </w:r>
    </w:p>
    <w:p w14:paraId="4A1B1BED" w14:textId="14396D37" w:rsidR="659D2EA6" w:rsidRPr="00044EFF" w:rsidRDefault="659D2EA6" w:rsidP="229D07D6">
      <w:r w:rsidRPr="00044EFF">
        <w:t>To display more information, the frontend then sends separate requests to the Jikan API to fetch detailed metadata for each recommended anime. This step is necessary because the backend response only includes minimal identifiers – the mal</w:t>
      </w:r>
      <w:r w:rsidR="0C4A263F" w:rsidRPr="00044EFF">
        <w:t>I</w:t>
      </w:r>
      <w:r w:rsidRPr="00044EFF">
        <w:t>ds, rather than full anime information</w:t>
      </w:r>
      <w:r w:rsidR="35A87603" w:rsidRPr="00044EFF">
        <w:t xml:space="preserve"> (especially since the database and recommendations system dataset do not contain the necessary images)</w:t>
      </w:r>
      <w:r w:rsidRPr="00044EFF">
        <w:t>.</w:t>
      </w:r>
    </w:p>
    <w:p w14:paraId="3FE041E7" w14:textId="0B9B1F59" w:rsidR="5300F1C1" w:rsidRPr="00044EFF" w:rsidRDefault="5300F1C1" w:rsidP="229D07D6">
      <w:r w:rsidRPr="00044EFF">
        <w:t>The resulting list is rendered dynamically with cover images, titles, and type information. Clicking on an image invokes the handleViewDetails utility to navigate to the detailed view and ensure the anime exists in the local database.</w:t>
      </w:r>
    </w:p>
    <w:p w14:paraId="71D60229" w14:textId="466DF801" w:rsidR="5300F1C1" w:rsidRPr="00044EFF" w:rsidRDefault="5300F1C1" w:rsidP="229D07D6">
      <w:r w:rsidRPr="00044EFF">
        <w:t>This on-demand, client-driven generation flow keeps the interface responsive while letting users control when and how they want to fetch their recommendations.</w:t>
      </w:r>
    </w:p>
    <w:p w14:paraId="6B709924" w14:textId="550C8FA4" w:rsidR="108078EC" w:rsidRPr="00044EFF" w:rsidRDefault="108078EC" w:rsidP="229D07D6">
      <w:pPr>
        <w:pStyle w:val="Heading4"/>
      </w:pPr>
      <w:r w:rsidRPr="00044EFF">
        <w:t>Editing the User Profile</w:t>
      </w:r>
    </w:p>
    <w:p w14:paraId="463CB5AE" w14:textId="2DCA35EF" w:rsidR="108078EC" w:rsidRDefault="108078EC" w:rsidP="229D07D6">
      <w:r w:rsidRPr="00044EFF">
        <w:t>The edit profile functionality allows users to update their personal account details</w:t>
      </w:r>
      <w:r w:rsidR="005767ED">
        <w:t>;</w:t>
      </w:r>
      <w:r w:rsidR="1981C783" w:rsidRPr="00044EFF">
        <w:t xml:space="preserve"> their email, first name, last name and password.</w:t>
      </w:r>
      <w:r w:rsidR="3316B6E1" w:rsidRPr="00044EFF">
        <w:t xml:space="preserve"> When the user navigates to the Edit Profile page, a form is rendered with input fields corresponding to the modifiable attributes. Upon submission, a PATCH request is sent to the backend at /api/v1/users/{userId}, with the updated fields included in the request body. This is done using the shared axiosInstance, which automatically attaches the user’s JWT for authentication.</w:t>
      </w:r>
    </w:p>
    <w:p w14:paraId="235B0C13" w14:textId="444E8AEE" w:rsidR="00A92022" w:rsidRDefault="00A92022" w:rsidP="00A92022">
      <w:pPr>
        <w:jc w:val="center"/>
      </w:pPr>
      <w:r w:rsidRPr="00A92022">
        <w:rPr>
          <w:noProof/>
        </w:rPr>
        <w:lastRenderedPageBreak/>
        <w:drawing>
          <wp:inline distT="0" distB="0" distL="0" distR="0" wp14:anchorId="1434B3DD" wp14:editId="5E8D821D">
            <wp:extent cx="6120765" cy="3039110"/>
            <wp:effectExtent l="0" t="0" r="0" b="8890"/>
            <wp:docPr id="1898688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88473" name="Picture 1" descr="A screenshot of a computer&#10;&#10;AI-generated content may be incorrect."/>
                    <pic:cNvPicPr/>
                  </pic:nvPicPr>
                  <pic:blipFill>
                    <a:blip r:embed="rId44"/>
                    <a:stretch>
                      <a:fillRect/>
                    </a:stretch>
                  </pic:blipFill>
                  <pic:spPr>
                    <a:xfrm>
                      <a:off x="0" y="0"/>
                      <a:ext cx="6120765" cy="3039110"/>
                    </a:xfrm>
                    <a:prstGeom prst="rect">
                      <a:avLst/>
                    </a:prstGeom>
                  </pic:spPr>
                </pic:pic>
              </a:graphicData>
            </a:graphic>
          </wp:inline>
        </w:drawing>
      </w:r>
    </w:p>
    <w:p w14:paraId="32628A78" w14:textId="4B9EE991" w:rsidR="00A92022" w:rsidRPr="00044EFF" w:rsidRDefault="00A92022" w:rsidP="00A92022">
      <w:pPr>
        <w:jc w:val="center"/>
      </w:pPr>
      <w:r>
        <w:t xml:space="preserve">Figure 4.12: </w:t>
      </w:r>
      <w:r w:rsidR="007C15DC">
        <w:t>T</w:t>
      </w:r>
      <w:r>
        <w:t>he edit profile page of Plat-Imee</w:t>
      </w:r>
      <w:r w:rsidR="007C15DC">
        <w:t>.</w:t>
      </w:r>
    </w:p>
    <w:p w14:paraId="0F44A675" w14:textId="146BB167" w:rsidR="0F5EFD16" w:rsidRPr="00044EFF" w:rsidRDefault="005767ED" w:rsidP="229D07D6">
      <w:r>
        <w:t>Noticeably</w:t>
      </w:r>
      <w:r w:rsidR="00A92022">
        <w:t xml:space="preserve"> in figure 4.12</w:t>
      </w:r>
      <w:r w:rsidR="0F5EFD16" w:rsidRPr="00044EFF">
        <w:t xml:space="preserve">, the username is immutable, this comes as consequence </w:t>
      </w:r>
      <w:r w:rsidR="501F7C74" w:rsidRPr="00044EFF">
        <w:t xml:space="preserve">to the earlier implementation where </w:t>
      </w:r>
      <w:r w:rsidR="48C3C776" w:rsidRPr="00044EFF">
        <w:t>the username is set as the unique identifier used for authentication and token generation. If the username was the change:</w:t>
      </w:r>
    </w:p>
    <w:p w14:paraId="598A99A9" w14:textId="69C17CD1" w:rsidR="48C3C776" w:rsidRPr="00044EFF" w:rsidRDefault="48C3C776" w:rsidP="229D07D6">
      <w:pPr>
        <w:pStyle w:val="ListParagraph"/>
        <w:numPr>
          <w:ilvl w:val="0"/>
          <w:numId w:val="2"/>
        </w:numPr>
        <w:rPr>
          <w:szCs w:val="22"/>
        </w:rPr>
      </w:pPr>
      <w:r w:rsidRPr="00044EFF">
        <w:rPr>
          <w:szCs w:val="22"/>
        </w:rPr>
        <w:t xml:space="preserve">The token would still hold the old username as the </w:t>
      </w:r>
      <w:r w:rsidR="0052035F" w:rsidRPr="00044EFF">
        <w:rPr>
          <w:szCs w:val="22"/>
        </w:rPr>
        <w:t>subject.</w:t>
      </w:r>
    </w:p>
    <w:p w14:paraId="39B7AEBE" w14:textId="1AF07151" w:rsidR="48C3C776" w:rsidRPr="00044EFF" w:rsidRDefault="48C3C776" w:rsidP="229D07D6">
      <w:pPr>
        <w:pStyle w:val="ListParagraph"/>
        <w:numPr>
          <w:ilvl w:val="0"/>
          <w:numId w:val="2"/>
        </w:numPr>
        <w:rPr>
          <w:szCs w:val="22"/>
        </w:rPr>
      </w:pPr>
      <w:r w:rsidRPr="00044EFF">
        <w:rPr>
          <w:szCs w:val="22"/>
        </w:rPr>
        <w:t xml:space="preserve">Any attempt to retrieve the user with the new username would fail unless the token is </w:t>
      </w:r>
      <w:r w:rsidR="0052035F" w:rsidRPr="00044EFF">
        <w:rPr>
          <w:szCs w:val="22"/>
        </w:rPr>
        <w:t>refreshed.</w:t>
      </w:r>
    </w:p>
    <w:p w14:paraId="063DF2FB" w14:textId="0F96C489" w:rsidR="67BBF4E9" w:rsidRPr="00044EFF" w:rsidRDefault="67BBF4E9" w:rsidP="229D07D6">
      <w:pPr>
        <w:rPr>
          <w:szCs w:val="22"/>
        </w:rPr>
      </w:pPr>
      <w:r w:rsidRPr="00044EFF">
        <w:rPr>
          <w:szCs w:val="22"/>
        </w:rPr>
        <w:t xml:space="preserve">A work around would have involved further implementation. To add, this compromise was accepted given that many platforms </w:t>
      </w:r>
      <w:r w:rsidR="5F21465B" w:rsidRPr="00044EFF">
        <w:rPr>
          <w:szCs w:val="22"/>
        </w:rPr>
        <w:t>do not offer name changes.</w:t>
      </w:r>
    </w:p>
    <w:p w14:paraId="63688210" w14:textId="2855DA0F" w:rsidR="229D07D6" w:rsidRPr="00044EFF" w:rsidRDefault="6BA7611C" w:rsidP="229D07D6">
      <w:pPr>
        <w:pStyle w:val="Heading4"/>
      </w:pPr>
      <w:r w:rsidRPr="00044EFF">
        <w:t>Frontend Structure Overview</w:t>
      </w:r>
    </w:p>
    <w:p w14:paraId="7FE45ABE" w14:textId="6CCF02D3" w:rsidR="0734D8AC" w:rsidRPr="00044EFF" w:rsidRDefault="0734D8AC" w:rsidP="229D07D6">
      <w:r w:rsidRPr="00044EFF">
        <w:t>The table above outlines the key frontend components and utility files in Plat-Imee. It highlights how responsibilities are separated across files</w:t>
      </w:r>
      <w:r w:rsidR="00A92022">
        <w:t>,</w:t>
      </w:r>
      <w:r w:rsidRPr="00044EFF">
        <w:t xml:space="preserve"> from user authentication to content navigation and external API interaction. While some files such as axiosInstance.js and </w:t>
      </w:r>
      <w:r w:rsidR="006A78A2">
        <w:t>‘</w:t>
      </w:r>
      <w:r w:rsidRPr="00044EFF">
        <w:t>JikanService.js</w:t>
      </w:r>
      <w:r w:rsidR="006A78A2">
        <w:t>’</w:t>
      </w:r>
      <w:r w:rsidRPr="00044EFF">
        <w:t xml:space="preserve"> are structurally important, they follow conventional patterns and do not require further elaboration.</w:t>
      </w:r>
    </w:p>
    <w:tbl>
      <w:tblPr>
        <w:tblStyle w:val="TableGrid"/>
        <w:tblW w:w="9634" w:type="dxa"/>
        <w:tblLayout w:type="fixed"/>
        <w:tblLook w:val="06A0" w:firstRow="1" w:lastRow="0" w:firstColumn="1" w:lastColumn="0" w:noHBand="1" w:noVBand="1"/>
      </w:tblPr>
      <w:tblGrid>
        <w:gridCol w:w="3114"/>
        <w:gridCol w:w="6520"/>
      </w:tblGrid>
      <w:tr w:rsidR="229D07D6" w:rsidRPr="00044EFF" w14:paraId="2152CEB3" w14:textId="77777777" w:rsidTr="00A92022">
        <w:trPr>
          <w:trHeight w:val="300"/>
        </w:trPr>
        <w:tc>
          <w:tcPr>
            <w:tcW w:w="3114" w:type="dxa"/>
            <w:shd w:val="clear" w:color="auto" w:fill="auto"/>
          </w:tcPr>
          <w:p w14:paraId="3BCEE2A1" w14:textId="5AA79932" w:rsidR="6BA7611C" w:rsidRPr="00A92022" w:rsidRDefault="6BA7611C" w:rsidP="006C3436">
            <w:pPr>
              <w:jc w:val="center"/>
              <w:rPr>
                <w:b/>
                <w:bCs/>
              </w:rPr>
            </w:pPr>
            <w:r w:rsidRPr="00A92022">
              <w:rPr>
                <w:b/>
                <w:bCs/>
              </w:rPr>
              <w:t>Page/ file</w:t>
            </w:r>
          </w:p>
        </w:tc>
        <w:tc>
          <w:tcPr>
            <w:tcW w:w="6520" w:type="dxa"/>
            <w:shd w:val="clear" w:color="auto" w:fill="auto"/>
          </w:tcPr>
          <w:p w14:paraId="7B508E27" w14:textId="4806C009" w:rsidR="6BA7611C" w:rsidRPr="00A92022" w:rsidRDefault="6BA7611C" w:rsidP="006C3436">
            <w:pPr>
              <w:jc w:val="center"/>
              <w:rPr>
                <w:b/>
                <w:bCs/>
              </w:rPr>
            </w:pPr>
            <w:r w:rsidRPr="00A92022">
              <w:rPr>
                <w:b/>
                <w:bCs/>
              </w:rPr>
              <w:t>Purpose</w:t>
            </w:r>
          </w:p>
        </w:tc>
      </w:tr>
      <w:tr w:rsidR="229D07D6" w:rsidRPr="00044EFF" w14:paraId="4B590574" w14:textId="77777777" w:rsidTr="00A92022">
        <w:trPr>
          <w:trHeight w:val="300"/>
        </w:trPr>
        <w:tc>
          <w:tcPr>
            <w:tcW w:w="3114" w:type="dxa"/>
          </w:tcPr>
          <w:p w14:paraId="7387A920" w14:textId="1B3571B9" w:rsidR="6BA7611C" w:rsidRPr="00044EFF" w:rsidRDefault="6BA7611C" w:rsidP="229D07D6">
            <w:r w:rsidRPr="00044EFF">
              <w:t>App.js</w:t>
            </w:r>
          </w:p>
        </w:tc>
        <w:tc>
          <w:tcPr>
            <w:tcW w:w="6520" w:type="dxa"/>
          </w:tcPr>
          <w:p w14:paraId="0B615509" w14:textId="6C52CB09" w:rsidR="6BA7611C" w:rsidRPr="00044EFF" w:rsidRDefault="6BA7611C" w:rsidP="229D07D6">
            <w:r w:rsidRPr="00044EFF">
              <w:t>Entry point for routing; wraps all components with context providers.</w:t>
            </w:r>
          </w:p>
        </w:tc>
      </w:tr>
      <w:tr w:rsidR="229D07D6" w:rsidRPr="00044EFF" w14:paraId="2B3F0983" w14:textId="77777777" w:rsidTr="00A92022">
        <w:trPr>
          <w:trHeight w:val="300"/>
        </w:trPr>
        <w:tc>
          <w:tcPr>
            <w:tcW w:w="3114" w:type="dxa"/>
          </w:tcPr>
          <w:p w14:paraId="31D69A92" w14:textId="36ED2A1E" w:rsidR="6BA7611C" w:rsidRPr="00044EFF" w:rsidRDefault="6BA7611C" w:rsidP="229D07D6">
            <w:r w:rsidRPr="00044EFF">
              <w:t>Login.js</w:t>
            </w:r>
          </w:p>
        </w:tc>
        <w:tc>
          <w:tcPr>
            <w:tcW w:w="6520" w:type="dxa"/>
          </w:tcPr>
          <w:p w14:paraId="756C879F" w14:textId="27742973" w:rsidR="6BA7611C" w:rsidRPr="00044EFF" w:rsidRDefault="6BA7611C" w:rsidP="229D07D6">
            <w:r w:rsidRPr="00044EFF">
              <w:t>Renders the login form and handles authentication.</w:t>
            </w:r>
          </w:p>
        </w:tc>
      </w:tr>
      <w:tr w:rsidR="229D07D6" w:rsidRPr="00044EFF" w14:paraId="57976B70" w14:textId="77777777" w:rsidTr="00A92022">
        <w:trPr>
          <w:trHeight w:val="300"/>
        </w:trPr>
        <w:tc>
          <w:tcPr>
            <w:tcW w:w="3114" w:type="dxa"/>
          </w:tcPr>
          <w:p w14:paraId="65085343" w14:textId="34B1EBCA" w:rsidR="6BA7611C" w:rsidRPr="00044EFF" w:rsidRDefault="6BA7611C" w:rsidP="229D07D6">
            <w:r w:rsidRPr="00044EFF">
              <w:t>SignUp.js</w:t>
            </w:r>
          </w:p>
        </w:tc>
        <w:tc>
          <w:tcPr>
            <w:tcW w:w="6520" w:type="dxa"/>
          </w:tcPr>
          <w:p w14:paraId="0EB9123E" w14:textId="0C8E811C" w:rsidR="6BA7611C" w:rsidRPr="00044EFF" w:rsidRDefault="6BA7611C" w:rsidP="229D07D6">
            <w:r w:rsidRPr="00044EFF">
              <w:t>Handles new user registration.</w:t>
            </w:r>
          </w:p>
        </w:tc>
      </w:tr>
      <w:tr w:rsidR="229D07D6" w:rsidRPr="00044EFF" w14:paraId="6DA1BA22" w14:textId="77777777" w:rsidTr="00A92022">
        <w:trPr>
          <w:trHeight w:val="300"/>
        </w:trPr>
        <w:tc>
          <w:tcPr>
            <w:tcW w:w="3114" w:type="dxa"/>
          </w:tcPr>
          <w:p w14:paraId="41BCFD54" w14:textId="3FBE6DC8" w:rsidR="6BA7611C" w:rsidRPr="00044EFF" w:rsidRDefault="6BA7611C" w:rsidP="229D07D6">
            <w:r w:rsidRPr="00044EFF">
              <w:t>Home.js</w:t>
            </w:r>
          </w:p>
        </w:tc>
        <w:tc>
          <w:tcPr>
            <w:tcW w:w="6520" w:type="dxa"/>
          </w:tcPr>
          <w:p w14:paraId="1F62EEA1" w14:textId="48843387" w:rsidR="6BA7611C" w:rsidRPr="00044EFF" w:rsidRDefault="6BA7611C" w:rsidP="229D07D6">
            <w:r w:rsidRPr="00044EFF">
              <w:t>Displays a welcome page or overview.</w:t>
            </w:r>
          </w:p>
        </w:tc>
      </w:tr>
      <w:tr w:rsidR="229D07D6" w:rsidRPr="00044EFF" w14:paraId="69BF5FF7" w14:textId="77777777" w:rsidTr="00A92022">
        <w:trPr>
          <w:trHeight w:val="300"/>
        </w:trPr>
        <w:tc>
          <w:tcPr>
            <w:tcW w:w="3114" w:type="dxa"/>
          </w:tcPr>
          <w:p w14:paraId="2DB4A9E7" w14:textId="6869CA61" w:rsidR="6BA7611C" w:rsidRPr="00044EFF" w:rsidRDefault="6BA7611C" w:rsidP="229D07D6">
            <w:r w:rsidRPr="00044EFF">
              <w:t>MyAnimeList.js</w:t>
            </w:r>
          </w:p>
        </w:tc>
        <w:tc>
          <w:tcPr>
            <w:tcW w:w="6520" w:type="dxa"/>
          </w:tcPr>
          <w:p w14:paraId="642DD1AE" w14:textId="5F2776DA" w:rsidR="6BA7611C" w:rsidRPr="00044EFF" w:rsidRDefault="6BA7611C" w:rsidP="229D07D6">
            <w:r w:rsidRPr="00044EFF">
              <w:t>Shows the logged-in user’s anime watchlist.</w:t>
            </w:r>
          </w:p>
        </w:tc>
      </w:tr>
      <w:tr w:rsidR="229D07D6" w:rsidRPr="00044EFF" w14:paraId="02D5A12F" w14:textId="77777777" w:rsidTr="00A92022">
        <w:trPr>
          <w:trHeight w:val="300"/>
        </w:trPr>
        <w:tc>
          <w:tcPr>
            <w:tcW w:w="3114" w:type="dxa"/>
          </w:tcPr>
          <w:p w14:paraId="34501BFC" w14:textId="714D4D1A" w:rsidR="6BA7611C" w:rsidRPr="00044EFF" w:rsidRDefault="6BA7611C" w:rsidP="229D07D6">
            <w:r w:rsidRPr="00044EFF">
              <w:t>Recommendations.js</w:t>
            </w:r>
          </w:p>
        </w:tc>
        <w:tc>
          <w:tcPr>
            <w:tcW w:w="6520" w:type="dxa"/>
          </w:tcPr>
          <w:p w14:paraId="1A4DD095" w14:textId="7E8BE444" w:rsidR="40402898" w:rsidRPr="00044EFF" w:rsidRDefault="40402898" w:rsidP="229D07D6">
            <w:r w:rsidRPr="00044EFF">
              <w:t>Let's</w:t>
            </w:r>
            <w:r w:rsidR="6BA7611C" w:rsidRPr="00044EFF">
              <w:t xml:space="preserve"> users request and view personalised anime suggestions.</w:t>
            </w:r>
          </w:p>
        </w:tc>
      </w:tr>
      <w:tr w:rsidR="229D07D6" w:rsidRPr="00044EFF" w14:paraId="594D1A31" w14:textId="77777777" w:rsidTr="00A92022">
        <w:trPr>
          <w:trHeight w:val="300"/>
        </w:trPr>
        <w:tc>
          <w:tcPr>
            <w:tcW w:w="3114" w:type="dxa"/>
          </w:tcPr>
          <w:p w14:paraId="1CBD2590" w14:textId="33A57128" w:rsidR="6BA7611C" w:rsidRPr="00044EFF" w:rsidRDefault="6BA7611C" w:rsidP="229D07D6">
            <w:r w:rsidRPr="00044EFF">
              <w:lastRenderedPageBreak/>
              <w:t>GenrePicker.js</w:t>
            </w:r>
          </w:p>
        </w:tc>
        <w:tc>
          <w:tcPr>
            <w:tcW w:w="6520" w:type="dxa"/>
          </w:tcPr>
          <w:p w14:paraId="5041C77C" w14:textId="43D52B11" w:rsidR="6BA7611C" w:rsidRPr="00044EFF" w:rsidRDefault="6BA7611C" w:rsidP="229D07D6">
            <w:r w:rsidRPr="00044EFF">
              <w:t>Allows users to browse anime by selected genres.</w:t>
            </w:r>
          </w:p>
        </w:tc>
      </w:tr>
      <w:tr w:rsidR="229D07D6" w:rsidRPr="00044EFF" w14:paraId="5D3CC849" w14:textId="77777777" w:rsidTr="00A92022">
        <w:trPr>
          <w:trHeight w:val="300"/>
        </w:trPr>
        <w:tc>
          <w:tcPr>
            <w:tcW w:w="3114" w:type="dxa"/>
          </w:tcPr>
          <w:p w14:paraId="1BB980A4" w14:textId="30F7C15A" w:rsidR="6BA7611C" w:rsidRPr="00044EFF" w:rsidRDefault="6BA7611C" w:rsidP="229D07D6">
            <w:r w:rsidRPr="00044EFF">
              <w:t>EditProfile.js</w:t>
            </w:r>
          </w:p>
        </w:tc>
        <w:tc>
          <w:tcPr>
            <w:tcW w:w="6520" w:type="dxa"/>
          </w:tcPr>
          <w:p w14:paraId="4A6C7260" w14:textId="28D1EAC8" w:rsidR="6BA7611C" w:rsidRPr="00044EFF" w:rsidRDefault="6BA7611C" w:rsidP="229D07D6">
            <w:r w:rsidRPr="00044EFF">
              <w:t>Enables users to modify their account details.</w:t>
            </w:r>
          </w:p>
        </w:tc>
      </w:tr>
      <w:tr w:rsidR="229D07D6" w:rsidRPr="00044EFF" w14:paraId="0E7489EE" w14:textId="77777777" w:rsidTr="00A92022">
        <w:trPr>
          <w:trHeight w:val="300"/>
        </w:trPr>
        <w:tc>
          <w:tcPr>
            <w:tcW w:w="3114" w:type="dxa"/>
          </w:tcPr>
          <w:p w14:paraId="1BEEC4A2" w14:textId="7C372270" w:rsidR="287E1940" w:rsidRPr="00044EFF" w:rsidRDefault="287E1940" w:rsidP="229D07D6">
            <w:r w:rsidRPr="00044EFF">
              <w:t>Navbar.js</w:t>
            </w:r>
          </w:p>
        </w:tc>
        <w:tc>
          <w:tcPr>
            <w:tcW w:w="6520" w:type="dxa"/>
          </w:tcPr>
          <w:p w14:paraId="7C1FDB60" w14:textId="4CB466B1" w:rsidR="1992923E" w:rsidRPr="00044EFF" w:rsidRDefault="1992923E" w:rsidP="229D07D6">
            <w:r w:rsidRPr="00044EFF">
              <w:t>Provides navigation links across the app.</w:t>
            </w:r>
          </w:p>
        </w:tc>
      </w:tr>
      <w:tr w:rsidR="229D07D6" w:rsidRPr="00044EFF" w14:paraId="38826FB2" w14:textId="77777777" w:rsidTr="00A92022">
        <w:trPr>
          <w:trHeight w:val="300"/>
        </w:trPr>
        <w:tc>
          <w:tcPr>
            <w:tcW w:w="3114" w:type="dxa"/>
          </w:tcPr>
          <w:p w14:paraId="621897E3" w14:textId="34794B8B" w:rsidR="1992923E" w:rsidRPr="00044EFF" w:rsidRDefault="1992923E" w:rsidP="229D07D6">
            <w:r w:rsidRPr="00044EFF">
              <w:t>PrivateRoute.js</w:t>
            </w:r>
          </w:p>
        </w:tc>
        <w:tc>
          <w:tcPr>
            <w:tcW w:w="6520" w:type="dxa"/>
          </w:tcPr>
          <w:p w14:paraId="4E2B7D5D" w14:textId="4177E44C" w:rsidR="1992923E" w:rsidRPr="00044EFF" w:rsidRDefault="1992923E" w:rsidP="229D07D6">
            <w:r w:rsidRPr="00044EFF">
              <w:t>Restricts access to authenticated users only.</w:t>
            </w:r>
          </w:p>
        </w:tc>
      </w:tr>
      <w:tr w:rsidR="229D07D6" w:rsidRPr="00044EFF" w14:paraId="15BEA8A3" w14:textId="77777777" w:rsidTr="00A92022">
        <w:trPr>
          <w:trHeight w:val="300"/>
        </w:trPr>
        <w:tc>
          <w:tcPr>
            <w:tcW w:w="3114" w:type="dxa"/>
          </w:tcPr>
          <w:p w14:paraId="5E3F68F6" w14:textId="072BBEBF" w:rsidR="1992923E" w:rsidRPr="00044EFF" w:rsidRDefault="1992923E" w:rsidP="229D07D6">
            <w:r w:rsidRPr="00044EFF">
              <w:t>AuthContext.js</w:t>
            </w:r>
          </w:p>
        </w:tc>
        <w:tc>
          <w:tcPr>
            <w:tcW w:w="6520" w:type="dxa"/>
          </w:tcPr>
          <w:p w14:paraId="15E6E0B7" w14:textId="0730E7CE" w:rsidR="1992923E" w:rsidRPr="00044EFF" w:rsidRDefault="1992923E" w:rsidP="229D07D6">
            <w:r w:rsidRPr="00044EFF">
              <w:t>Maintains global user authentication state.</w:t>
            </w:r>
          </w:p>
        </w:tc>
      </w:tr>
      <w:tr w:rsidR="229D07D6" w:rsidRPr="00044EFF" w14:paraId="7FA08B61" w14:textId="77777777" w:rsidTr="00A92022">
        <w:trPr>
          <w:trHeight w:val="300"/>
        </w:trPr>
        <w:tc>
          <w:tcPr>
            <w:tcW w:w="3114" w:type="dxa"/>
          </w:tcPr>
          <w:p w14:paraId="3F7E91E4" w14:textId="35446835" w:rsidR="1992923E" w:rsidRPr="00044EFF" w:rsidRDefault="1992923E" w:rsidP="229D07D6">
            <w:r w:rsidRPr="00044EFF">
              <w:t>handleAddToList.js</w:t>
            </w:r>
          </w:p>
        </w:tc>
        <w:tc>
          <w:tcPr>
            <w:tcW w:w="6520" w:type="dxa"/>
          </w:tcPr>
          <w:p w14:paraId="70026CB7" w14:textId="21906CCF" w:rsidR="1992923E" w:rsidRPr="00044EFF" w:rsidRDefault="1992923E" w:rsidP="229D07D6">
            <w:r w:rsidRPr="00044EFF">
              <w:t>Adds anime entries to the user's list; reuses server-side fallback logic.</w:t>
            </w:r>
          </w:p>
        </w:tc>
      </w:tr>
      <w:tr w:rsidR="229D07D6" w:rsidRPr="00044EFF" w14:paraId="7EFD2C5A" w14:textId="77777777" w:rsidTr="00A92022">
        <w:trPr>
          <w:trHeight w:val="300"/>
        </w:trPr>
        <w:tc>
          <w:tcPr>
            <w:tcW w:w="3114" w:type="dxa"/>
          </w:tcPr>
          <w:p w14:paraId="39F3016E" w14:textId="1789BFCB" w:rsidR="1992923E" w:rsidRPr="00044EFF" w:rsidRDefault="1992923E" w:rsidP="229D07D6">
            <w:r w:rsidRPr="00044EFF">
              <w:t>handleViewDetails.js</w:t>
            </w:r>
          </w:p>
        </w:tc>
        <w:tc>
          <w:tcPr>
            <w:tcW w:w="6520" w:type="dxa"/>
          </w:tcPr>
          <w:p w14:paraId="0D07FED4" w14:textId="7D0B0575" w:rsidR="1992923E" w:rsidRPr="00044EFF" w:rsidRDefault="1992923E" w:rsidP="229D07D6">
            <w:r w:rsidRPr="00044EFF">
              <w:t>Navigates to a detailed anime page, creating the record if needed.</w:t>
            </w:r>
          </w:p>
        </w:tc>
      </w:tr>
      <w:tr w:rsidR="229D07D6" w:rsidRPr="00044EFF" w14:paraId="412BDE4F" w14:textId="77777777" w:rsidTr="00A92022">
        <w:trPr>
          <w:trHeight w:val="300"/>
        </w:trPr>
        <w:tc>
          <w:tcPr>
            <w:tcW w:w="3114" w:type="dxa"/>
          </w:tcPr>
          <w:p w14:paraId="3AE0AEE2" w14:textId="082DAFF4" w:rsidR="1992923E" w:rsidRPr="00044EFF" w:rsidRDefault="1992923E" w:rsidP="229D07D6">
            <w:r w:rsidRPr="00044EFF">
              <w:t>JikanService.js</w:t>
            </w:r>
          </w:p>
        </w:tc>
        <w:tc>
          <w:tcPr>
            <w:tcW w:w="6520" w:type="dxa"/>
          </w:tcPr>
          <w:p w14:paraId="490E4C73" w14:textId="5032BD42" w:rsidR="1992923E" w:rsidRPr="00044EFF" w:rsidRDefault="1992923E" w:rsidP="229D07D6">
            <w:r w:rsidRPr="00044EFF">
              <w:t>Contains helper methods for querying the Jikan API.</w:t>
            </w:r>
          </w:p>
        </w:tc>
      </w:tr>
      <w:tr w:rsidR="229D07D6" w:rsidRPr="00044EFF" w14:paraId="0FF55664" w14:textId="77777777" w:rsidTr="00A92022">
        <w:trPr>
          <w:trHeight w:val="300"/>
        </w:trPr>
        <w:tc>
          <w:tcPr>
            <w:tcW w:w="3114" w:type="dxa"/>
          </w:tcPr>
          <w:p w14:paraId="67015E27" w14:textId="1338C8B1" w:rsidR="1992923E" w:rsidRPr="00044EFF" w:rsidRDefault="1992923E" w:rsidP="229D07D6">
            <w:r w:rsidRPr="00044EFF">
              <w:t>axiosInstance.js</w:t>
            </w:r>
          </w:p>
        </w:tc>
        <w:tc>
          <w:tcPr>
            <w:tcW w:w="6520" w:type="dxa"/>
          </w:tcPr>
          <w:p w14:paraId="5DEF71A8" w14:textId="3E200961" w:rsidR="3CC4B9B3" w:rsidRPr="00044EFF" w:rsidRDefault="3CC4B9B3" w:rsidP="229D07D6">
            <w:r w:rsidRPr="00044EFF">
              <w:t xml:space="preserve">Centralised </w:t>
            </w:r>
            <w:r w:rsidR="002565DA" w:rsidRPr="00044EFF">
              <w:t>A</w:t>
            </w:r>
            <w:r w:rsidRPr="00044EFF">
              <w:t>xios config; attaches JWT token to requests automatically.</w:t>
            </w:r>
          </w:p>
        </w:tc>
      </w:tr>
    </w:tbl>
    <w:p w14:paraId="1FFAF043" w14:textId="379BBF70" w:rsidR="229D07D6" w:rsidRPr="00044EFF" w:rsidRDefault="229D07D6" w:rsidP="229D07D6">
      <w:pPr>
        <w:rPr>
          <w:szCs w:val="22"/>
        </w:rPr>
      </w:pPr>
    </w:p>
    <w:p w14:paraId="40E9F2D1" w14:textId="05F1E2F8" w:rsidR="4D6B58B2" w:rsidRPr="00044EFF" w:rsidRDefault="4D6B58B2" w:rsidP="229D07D6">
      <w:pPr>
        <w:pStyle w:val="Heading1"/>
      </w:pPr>
      <w:bookmarkStart w:id="22" w:name="_Toc197374412"/>
      <w:r w:rsidRPr="00044EFF">
        <w:lastRenderedPageBreak/>
        <w:t>Recommendatio</w:t>
      </w:r>
      <w:bookmarkEnd w:id="22"/>
      <w:r w:rsidR="00255ECB" w:rsidRPr="00044EFF">
        <w:t>n Optimisation</w:t>
      </w:r>
    </w:p>
    <w:p w14:paraId="06175A35" w14:textId="7B5842B7" w:rsidR="00225A1F" w:rsidRPr="00044EFF" w:rsidRDefault="00A41C5A" w:rsidP="00225A1F">
      <w:r w:rsidRPr="00044EFF">
        <w:t xml:space="preserve">To improve recommendation accuracy while reducing prediction error, Plat-Imee’s model employs a dedicated optimisation script using Optuna – a python framework for hyperparameter tuning. The immediate goal </w:t>
      </w:r>
      <w:r w:rsidR="00A92022">
        <w:t>is</w:t>
      </w:r>
      <w:r w:rsidRPr="00044EFF">
        <w:t xml:space="preserve"> to minimise mean squared error (MSE) on the validation set, improving the model’s predictive accuracy across a range of user profiles.</w:t>
      </w:r>
    </w:p>
    <w:p w14:paraId="3C2C1B99" w14:textId="23110FFB" w:rsidR="00A41C5A" w:rsidRPr="00044EFF" w:rsidRDefault="00A41C5A" w:rsidP="00225A1F">
      <w:r w:rsidRPr="00044EFF">
        <w:t>The optimisation script mirrors the architecture of the deployed recommendation model. It be</w:t>
      </w:r>
      <w:r w:rsidR="00A92022">
        <w:t>gins</w:t>
      </w:r>
      <w:r w:rsidRPr="00044EFF">
        <w:t xml:space="preserve"> by loading and cleaning the anime ratings dataset, mapping user and anime IDs to index space. The dataset is then split into a training and validation set (with </w:t>
      </w:r>
      <w:r w:rsidR="00A92022" w:rsidRPr="00044EFF">
        <w:t>an</w:t>
      </w:r>
      <w:r w:rsidRPr="00044EFF">
        <w:t xml:space="preserve"> 80/ 20 split – a split within the recommended standard as heard from Encord</w:t>
      </w:r>
      <w:r w:rsidR="001E118E" w:rsidRPr="00044EFF">
        <w:t>.com [43]), allowing for independent evaluation of performance after each training cycle.</w:t>
      </w:r>
    </w:p>
    <w:p w14:paraId="3C866B6F" w14:textId="69774B9D" w:rsidR="001E118E" w:rsidRPr="00044EFF" w:rsidRDefault="00B455DF" w:rsidP="00225A1F">
      <w:r w:rsidRPr="00044EFF">
        <w:t>For each Optuna trial, a new instance of the model is created using a different combination of hyperparameters:</w:t>
      </w:r>
    </w:p>
    <w:p w14:paraId="379958EA" w14:textId="1CD2F0F1" w:rsidR="00B455DF" w:rsidRPr="00044EFF" w:rsidRDefault="00B455DF" w:rsidP="00B455DF">
      <w:pPr>
        <w:pStyle w:val="ListParagraph"/>
        <w:numPr>
          <w:ilvl w:val="0"/>
          <w:numId w:val="2"/>
        </w:numPr>
      </w:pPr>
      <w:r w:rsidRPr="00044EFF">
        <w:t xml:space="preserve">num_factors: the number of latent dimensions in the user and item embeddings which controls the model’s capacity to learn complex </w:t>
      </w:r>
      <w:r w:rsidR="0052035F" w:rsidRPr="00044EFF">
        <w:t>relationships.</w:t>
      </w:r>
    </w:p>
    <w:p w14:paraId="5151AA68" w14:textId="7598AC65" w:rsidR="00B455DF" w:rsidRPr="00044EFF" w:rsidRDefault="00B455DF" w:rsidP="00B455DF">
      <w:pPr>
        <w:pStyle w:val="ListParagraph"/>
        <w:numPr>
          <w:ilvl w:val="0"/>
          <w:numId w:val="2"/>
        </w:numPr>
      </w:pPr>
      <w:r w:rsidRPr="00044EFF">
        <w:t xml:space="preserve">learning_rate: a value that determines how aggressively the model updates its weights during </w:t>
      </w:r>
      <w:r w:rsidR="0052035F" w:rsidRPr="00044EFF">
        <w:t>training.</w:t>
      </w:r>
    </w:p>
    <w:p w14:paraId="29DAE985" w14:textId="33662CC3" w:rsidR="00B455DF" w:rsidRPr="00044EFF" w:rsidRDefault="00B455DF" w:rsidP="00B455DF">
      <w:pPr>
        <w:pStyle w:val="ListParagraph"/>
        <w:numPr>
          <w:ilvl w:val="0"/>
          <w:numId w:val="2"/>
        </w:numPr>
      </w:pPr>
      <w:r w:rsidRPr="00044EFF">
        <w:t xml:space="preserve">weight_decay: a factor that penalises large weights to help reduce </w:t>
      </w:r>
      <w:r w:rsidR="0052035F" w:rsidRPr="00044EFF">
        <w:t>overfitting.</w:t>
      </w:r>
    </w:p>
    <w:p w14:paraId="6BE8A465" w14:textId="7D1A9706" w:rsidR="00B455DF" w:rsidRPr="00044EFF" w:rsidRDefault="00B455DF" w:rsidP="00B455DF">
      <w:pPr>
        <w:pStyle w:val="ListParagraph"/>
        <w:numPr>
          <w:ilvl w:val="0"/>
          <w:numId w:val="2"/>
        </w:numPr>
      </w:pPr>
      <w:r w:rsidRPr="00044EFF">
        <w:t>num_epochs – the number of full passes over the training dataset during one trial</w:t>
      </w:r>
      <w:r w:rsidR="0052035F">
        <w:t>.</w:t>
      </w:r>
    </w:p>
    <w:p w14:paraId="2C2637A8" w14:textId="48D70C70" w:rsidR="00B455DF" w:rsidRPr="00044EFF" w:rsidRDefault="00B455DF" w:rsidP="00B455DF">
      <w:r w:rsidRPr="00044EFF">
        <w:t>As touched upon, this trail model is trained on the training split (80% of the data) where it learns to predict ratings by adjusting the weights and embeddings; it’s the same action the final model took but with less data. After each</w:t>
      </w:r>
      <w:r w:rsidR="00954BC4" w:rsidRPr="00044EFF">
        <w:t xml:space="preserve"> </w:t>
      </w:r>
      <w:r w:rsidRPr="00044EFF">
        <w:t>training epoc</w:t>
      </w:r>
      <w:r w:rsidR="00954BC4" w:rsidRPr="00044EFF">
        <w:t>h</w:t>
      </w:r>
      <w:r w:rsidRPr="00044EFF">
        <w:t xml:space="preserve"> the model is evaluated on the validation split – the remining 20 percent – which it has never seen during training; </w:t>
      </w:r>
      <w:r w:rsidR="00A92022">
        <w:t xml:space="preserve">it is </w:t>
      </w:r>
      <w:r w:rsidRPr="00044EFF">
        <w:t>an action that is exclusive to the optimising script. This allows the script to measure how well each model generalises to new data rather than memorising patterns from the training set (which is what overfitting is). Additionally, if the validation MSE stops improving for a few epochs then early stopping is employed to save time</w:t>
      </w:r>
      <w:r w:rsidR="00954BC4" w:rsidRPr="00044EFF">
        <w:t xml:space="preserve">. Once training is complete, the validation MSE is recorded as the result of that </w:t>
      </w:r>
      <w:r w:rsidR="0052035F" w:rsidRPr="00044EFF">
        <w:t>trial.</w:t>
      </w:r>
    </w:p>
    <w:p w14:paraId="3F0B1C2B" w14:textId="03D82925" w:rsidR="00954BC4" w:rsidRPr="00044EFF" w:rsidRDefault="00954BC4" w:rsidP="00B455DF">
      <w:r w:rsidRPr="00044EFF">
        <w:t>So why is this split exclusive to the optimisation script? optuna_tuner.py is focused on evaluating alternative configurations and needs a validation set to avoid bias, while main.py is focused on deploying the final model and benefits from using the full dataset and best-known hyperparameters for training.</w:t>
      </w:r>
    </w:p>
    <w:p w14:paraId="0FB64B99" w14:textId="781F9F9D" w:rsidR="00954BC4" w:rsidRPr="00044EFF" w:rsidRDefault="00954BC4" w:rsidP="00B455DF">
      <w:r w:rsidRPr="00044EFF">
        <w:t>After 30 Optuna trials, the configuration that achieved the lowest validation MSE (1.4606) used:</w:t>
      </w:r>
    </w:p>
    <w:p w14:paraId="273C7BFE" w14:textId="39826662" w:rsidR="00954BC4" w:rsidRPr="00044EFF" w:rsidRDefault="00954BC4" w:rsidP="00954BC4">
      <w:pPr>
        <w:pStyle w:val="ListParagraph"/>
        <w:numPr>
          <w:ilvl w:val="0"/>
          <w:numId w:val="2"/>
        </w:numPr>
      </w:pPr>
      <w:r w:rsidRPr="00044EFF">
        <w:t>Latent factors: 30</w:t>
      </w:r>
    </w:p>
    <w:p w14:paraId="0D6D2688" w14:textId="6854F5CF" w:rsidR="00954BC4" w:rsidRPr="00044EFF" w:rsidRDefault="00954BC4" w:rsidP="00954BC4">
      <w:pPr>
        <w:pStyle w:val="ListParagraph"/>
        <w:numPr>
          <w:ilvl w:val="0"/>
          <w:numId w:val="2"/>
        </w:numPr>
      </w:pPr>
      <w:r w:rsidRPr="00044EFF">
        <w:t>Learning rate: 0.00098238482170162</w:t>
      </w:r>
    </w:p>
    <w:p w14:paraId="0A6D331A" w14:textId="77777777" w:rsidR="00954BC4" w:rsidRPr="00044EFF" w:rsidRDefault="00954BC4" w:rsidP="00954BC4">
      <w:pPr>
        <w:pStyle w:val="ListParagraph"/>
        <w:numPr>
          <w:ilvl w:val="0"/>
          <w:numId w:val="2"/>
        </w:numPr>
      </w:pPr>
      <w:r w:rsidRPr="00044EFF">
        <w:t>Weight decay: 1.7546484188145045e-06</w:t>
      </w:r>
    </w:p>
    <w:p w14:paraId="1036D465" w14:textId="24AE2DBF" w:rsidR="00954BC4" w:rsidRPr="00044EFF" w:rsidRDefault="00954BC4" w:rsidP="00954BC4">
      <w:pPr>
        <w:pStyle w:val="ListParagraph"/>
        <w:numPr>
          <w:ilvl w:val="0"/>
          <w:numId w:val="2"/>
        </w:numPr>
      </w:pPr>
      <w:r w:rsidRPr="00044EFF">
        <w:t>Number of epochs: 19</w:t>
      </w:r>
    </w:p>
    <w:p w14:paraId="5C69B05F" w14:textId="171D6E00" w:rsidR="002308D4" w:rsidRPr="00044EFF" w:rsidRDefault="002308D4" w:rsidP="00A92022">
      <w:r w:rsidRPr="00044EFF">
        <w:t xml:space="preserve">These values were used to retrain a final model, which was saved as </w:t>
      </w:r>
      <w:r w:rsidR="00340EF0">
        <w:t>‘</w:t>
      </w:r>
      <w:r w:rsidRPr="00044EFF">
        <w:t>anime_recommender.pth</w:t>
      </w:r>
      <w:r w:rsidR="00340EF0">
        <w:t>’</w:t>
      </w:r>
      <w:r w:rsidRPr="00044EFF">
        <w:t xml:space="preserve"> and integrated into the Plat-Imee system. </w:t>
      </w:r>
      <w:r w:rsidR="00A92022">
        <w:t xml:space="preserve">In this report we highlight the results of such training in the evaluation section. At this stage </w:t>
      </w:r>
      <w:r w:rsidRPr="00044EFF">
        <w:t>the</w:t>
      </w:r>
      <w:r w:rsidR="00A92022">
        <w:t>re is confidence that the</w:t>
      </w:r>
      <w:r w:rsidRPr="00044EFF">
        <w:t xml:space="preserve"> training configuration is now grounded in empirical evidence rather than guesswork.</w:t>
      </w:r>
    </w:p>
    <w:p w14:paraId="699DCB3C" w14:textId="35CDFB23" w:rsidR="00253C71" w:rsidRPr="00044EFF" w:rsidRDefault="00253C71" w:rsidP="00793EB6">
      <w:pPr>
        <w:jc w:val="center"/>
      </w:pPr>
      <w:r w:rsidRPr="00044EFF">
        <w:rPr>
          <w:noProof/>
        </w:rPr>
        <w:lastRenderedPageBreak/>
        <w:drawing>
          <wp:inline distT="0" distB="0" distL="0" distR="0" wp14:anchorId="3A283652" wp14:editId="4D57C5C6">
            <wp:extent cx="5891349" cy="4456090"/>
            <wp:effectExtent l="0" t="0" r="0" b="1905"/>
            <wp:docPr id="1288327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7891" name="Picture 1" descr="A screenshot of a computer&#10;&#10;AI-generated content may be incorrect."/>
                    <pic:cNvPicPr/>
                  </pic:nvPicPr>
                  <pic:blipFill>
                    <a:blip r:embed="rId45"/>
                    <a:stretch>
                      <a:fillRect/>
                    </a:stretch>
                  </pic:blipFill>
                  <pic:spPr>
                    <a:xfrm>
                      <a:off x="0" y="0"/>
                      <a:ext cx="5912867" cy="4472365"/>
                    </a:xfrm>
                    <a:prstGeom prst="rect">
                      <a:avLst/>
                    </a:prstGeom>
                  </pic:spPr>
                </pic:pic>
              </a:graphicData>
            </a:graphic>
          </wp:inline>
        </w:drawing>
      </w:r>
    </w:p>
    <w:p w14:paraId="2CA9FF1A" w14:textId="277E5017" w:rsidR="00253C71" w:rsidRPr="00044EFF" w:rsidRDefault="00253C71" w:rsidP="00793EB6">
      <w:pPr>
        <w:jc w:val="center"/>
      </w:pPr>
      <w:r w:rsidRPr="00044EFF">
        <w:t xml:space="preserve">Figure 5.1: The optuna_trials.csv file showing the output of all </w:t>
      </w:r>
      <w:r w:rsidR="002565DA" w:rsidRPr="00044EFF">
        <w:t>its</w:t>
      </w:r>
      <w:r w:rsidRPr="00044EFF">
        <w:t xml:space="preserve"> trials resulting MSE.</w:t>
      </w:r>
    </w:p>
    <w:p w14:paraId="13FD97A5" w14:textId="77777777" w:rsidR="00253C71" w:rsidRPr="00044EFF" w:rsidRDefault="00253C71" w:rsidP="002308D4"/>
    <w:p w14:paraId="19C4BF2F" w14:textId="77777777" w:rsidR="00253C71" w:rsidRPr="00044EFF" w:rsidRDefault="00253C71" w:rsidP="002308D4"/>
    <w:p w14:paraId="0771EC4D" w14:textId="225D607D" w:rsidR="33AD661C" w:rsidRPr="00044EFF" w:rsidRDefault="33AD661C" w:rsidP="229D07D6">
      <w:pPr>
        <w:pStyle w:val="Heading1"/>
        <w:spacing w:line="259" w:lineRule="auto"/>
      </w:pPr>
      <w:bookmarkStart w:id="23" w:name="_Toc197374413"/>
      <w:r w:rsidRPr="00044EFF">
        <w:lastRenderedPageBreak/>
        <w:t>Testing</w:t>
      </w:r>
      <w:bookmarkEnd w:id="23"/>
    </w:p>
    <w:p w14:paraId="5264200D" w14:textId="220C8F58" w:rsidR="33AD661C" w:rsidRPr="00044EFF" w:rsidRDefault="33AD661C" w:rsidP="229D07D6">
      <w:r w:rsidRPr="00044EFF">
        <w:t xml:space="preserve">Bolstering the reliability, correctness and robustness of Plat-Imee, a comprehensive suite of automated tests </w:t>
      </w:r>
      <w:r w:rsidR="7EDCC0FF" w:rsidRPr="00044EFF">
        <w:t>was</w:t>
      </w:r>
      <w:r w:rsidRPr="00044EFF">
        <w:t xml:space="preserve"> developed for the backend server </w:t>
      </w:r>
      <w:r w:rsidR="2D546014" w:rsidRPr="00044EFF">
        <w:t>implemented using Spring Boot and Ko</w:t>
      </w:r>
      <w:r w:rsidR="00793EB6">
        <w:t>tl</w:t>
      </w:r>
      <w:r w:rsidR="2D546014" w:rsidRPr="00044EFF">
        <w:t>in. The testing strategy covers core functional areas including user management, anime records, user-anime interactions and the recommendation endpoint</w:t>
      </w:r>
      <w:r w:rsidR="33134E20" w:rsidRPr="00044EFF">
        <w:t>. These tests verify both the expected behaviours (happy paths) and edge cases (sad paths), ensuring that the system responds appropriately under a variety of conditions.</w:t>
      </w:r>
    </w:p>
    <w:p w14:paraId="6234C95C" w14:textId="1847A385" w:rsidR="33134E20" w:rsidRPr="00044EFF" w:rsidRDefault="33134E20" w:rsidP="229D07D6">
      <w:r w:rsidRPr="00044EFF">
        <w:t xml:space="preserve">The backend tests were written using the Kotest framework alongside MockMvc, allowing full HTTP-level interaction with the controller endpoints without deploying the application. To isolate these tests and avoid </w:t>
      </w:r>
      <w:r w:rsidR="09769772" w:rsidRPr="00044EFF">
        <w:t>dependencies</w:t>
      </w:r>
      <w:r w:rsidRPr="00044EFF">
        <w:t xml:space="preserve"> on external systems, an in-memory H</w:t>
      </w:r>
      <w:r w:rsidR="735E8048" w:rsidRPr="00044EFF">
        <w:t xml:space="preserve">2 database was used with a dedicated test profile and test-specific configuration (application-test.yml). Spring Security was also accounted for in tests through a custom </w:t>
      </w:r>
      <w:r w:rsidR="00340EF0">
        <w:t>‘</w:t>
      </w:r>
      <w:r w:rsidR="735E8048" w:rsidRPr="00044EFF">
        <w:t>TestSecurityConfig</w:t>
      </w:r>
      <w:r w:rsidR="00340EF0">
        <w:t>’</w:t>
      </w:r>
      <w:r w:rsidR="735E8048" w:rsidRPr="00044EFF">
        <w:t xml:space="preserve">, enabling secure </w:t>
      </w:r>
      <w:r w:rsidR="2C9238F9" w:rsidRPr="00044EFF">
        <w:t>endpoints</w:t>
      </w:r>
      <w:r w:rsidR="735E8048" w:rsidRPr="00044EFF">
        <w:t xml:space="preserve"> to be tested by simulating authenticated users.</w:t>
      </w:r>
    </w:p>
    <w:p w14:paraId="4B6C03C1" w14:textId="4A426591" w:rsidR="3E38C3B9" w:rsidRPr="00044EFF" w:rsidRDefault="3E38C3B9" w:rsidP="229D07D6">
      <w:r w:rsidRPr="00044EFF">
        <w:t xml:space="preserve">To add, the recommendation microservice’s integration with the backend was tested by mocking external HTTP calls to its /api/recommendations endpoint – this ensures that even if the Python-based microservice is unavailable, the backend can be reliably validated for correct request/response </w:t>
      </w:r>
      <w:r w:rsidR="0D2849C6" w:rsidRPr="00044EFF">
        <w:t xml:space="preserve">behaviours </w:t>
      </w:r>
      <w:r w:rsidRPr="00044EFF">
        <w:t>and payload hand</w:t>
      </w:r>
      <w:r w:rsidR="6DB7FD8D" w:rsidRPr="00044EFF">
        <w:t>ling.</w:t>
      </w:r>
    </w:p>
    <w:p w14:paraId="078D5D8C" w14:textId="26431D4D" w:rsidR="6DB7FD8D" w:rsidRPr="00044EFF" w:rsidRDefault="6DB7FD8D" w:rsidP="229D07D6">
      <w:r w:rsidRPr="00044EFF">
        <w:t xml:space="preserve">Each section of the backend was tested </w:t>
      </w:r>
      <w:r w:rsidR="13A631DD" w:rsidRPr="00044EFF">
        <w:t>independently</w:t>
      </w:r>
      <w:r w:rsidRPr="00044EFF">
        <w:t xml:space="preserve"> with meaningful assertions that check not only status codes but also content structure and values. Where appropriate, repositories were queried directly to confirm persistence-layer outcomes.</w:t>
      </w:r>
    </w:p>
    <w:p w14:paraId="50B8C9CC" w14:textId="7227EA7A" w:rsidR="05C5E174" w:rsidRPr="00044EFF" w:rsidRDefault="006C3436" w:rsidP="229D07D6">
      <w:pPr>
        <w:pStyle w:val="Heading2"/>
      </w:pPr>
      <w:bookmarkStart w:id="24" w:name="_Toc197374414"/>
      <w:r>
        <w:t xml:space="preserve">  </w:t>
      </w:r>
      <w:r w:rsidR="05C5E174" w:rsidRPr="00044EFF">
        <w:t>Test-Driven Development</w:t>
      </w:r>
      <w:bookmarkEnd w:id="24"/>
    </w:p>
    <w:p w14:paraId="7AEC61E4" w14:textId="4A06EF91" w:rsidR="05C5E174" w:rsidRPr="00044EFF" w:rsidRDefault="05C5E174" w:rsidP="229D07D6">
      <w:r w:rsidRPr="00044EFF">
        <w:t>Throughout the development of the Plat-Imee backend, a test-driven development (TDD) approach was adopted where feasibl</w:t>
      </w:r>
      <w:r w:rsidR="002565DA" w:rsidRPr="00044EFF">
        <w:t>e</w:t>
      </w:r>
      <w:r w:rsidRPr="00044EFF">
        <w:t>. This involved writing tests for controller endpoints and service logic before fully implementing the corresponding features. By doing so, the structure of expected inputs, outputs and fail</w:t>
      </w:r>
      <w:r w:rsidR="75DE35CA" w:rsidRPr="00044EFF">
        <w:t>ure modes was clarified at an early point thus guiding the development of robust and modular code without having to return to would-be later spotted errors. TDD was particularl</w:t>
      </w:r>
      <w:r w:rsidR="26033425" w:rsidRPr="00044EFF">
        <w:t xml:space="preserve">y beneficial for features like user creation, input validation and recommendation endpoint integration, where defining clear acceptance </w:t>
      </w:r>
      <w:r w:rsidR="68A7488B" w:rsidRPr="00044EFF">
        <w:t>criteria</w:t>
      </w:r>
      <w:r w:rsidR="26033425" w:rsidRPr="00044EFF">
        <w:t xml:space="preserve"> helped identify edge cases upfront. This practice improved test coverage, accelerated debugging and ensured confidence in my wor</w:t>
      </w:r>
      <w:r w:rsidR="3D3392C5" w:rsidRPr="00044EFF">
        <w:t>k through development</w:t>
      </w:r>
      <w:r w:rsidR="177BBBC4" w:rsidRPr="00044EFF">
        <w:t>.</w:t>
      </w:r>
    </w:p>
    <w:p w14:paraId="08D12600" w14:textId="49370670" w:rsidR="79496441" w:rsidRDefault="006C3436" w:rsidP="229D07D6">
      <w:pPr>
        <w:pStyle w:val="Heading2"/>
      </w:pPr>
      <w:bookmarkStart w:id="25" w:name="_Toc197374415"/>
      <w:r>
        <w:t xml:space="preserve">  </w:t>
      </w:r>
      <w:r w:rsidR="79496441" w:rsidRPr="00044EFF">
        <w:t>Test Coverage Table</w:t>
      </w:r>
      <w:bookmarkEnd w:id="25"/>
    </w:p>
    <w:p w14:paraId="64322797" w14:textId="77777777" w:rsidR="005F2D8F" w:rsidRPr="005F2D8F" w:rsidRDefault="005F2D8F" w:rsidP="005F2D8F"/>
    <w:tbl>
      <w:tblPr>
        <w:tblStyle w:val="TableGrid"/>
        <w:tblW w:w="9634" w:type="dxa"/>
        <w:tblLayout w:type="fixed"/>
        <w:tblLook w:val="06A0" w:firstRow="1" w:lastRow="0" w:firstColumn="1" w:lastColumn="0" w:noHBand="1" w:noVBand="1"/>
      </w:tblPr>
      <w:tblGrid>
        <w:gridCol w:w="1980"/>
        <w:gridCol w:w="3690"/>
        <w:gridCol w:w="3964"/>
      </w:tblGrid>
      <w:tr w:rsidR="00915F9D" w:rsidRPr="00044EFF" w14:paraId="5836C208" w14:textId="77777777" w:rsidTr="00915F9D">
        <w:trPr>
          <w:trHeight w:val="300"/>
        </w:trPr>
        <w:tc>
          <w:tcPr>
            <w:tcW w:w="1980" w:type="dxa"/>
          </w:tcPr>
          <w:p w14:paraId="68D62F3B" w14:textId="5894DB4F" w:rsidR="00915F9D" w:rsidRPr="00915F9D" w:rsidRDefault="00915F9D" w:rsidP="00915F9D">
            <w:pPr>
              <w:jc w:val="center"/>
              <w:rPr>
                <w:b/>
                <w:bCs/>
              </w:rPr>
            </w:pPr>
            <w:r w:rsidRPr="00915F9D">
              <w:rPr>
                <w:b/>
                <w:bCs/>
              </w:rPr>
              <w:t>Tested Component</w:t>
            </w:r>
          </w:p>
        </w:tc>
        <w:tc>
          <w:tcPr>
            <w:tcW w:w="3690" w:type="dxa"/>
          </w:tcPr>
          <w:p w14:paraId="7BDEE0F8" w14:textId="3A864CFE" w:rsidR="00915F9D" w:rsidRPr="00915F9D" w:rsidRDefault="00915F9D" w:rsidP="00915F9D">
            <w:pPr>
              <w:jc w:val="center"/>
              <w:rPr>
                <w:b/>
                <w:bCs/>
              </w:rPr>
            </w:pPr>
            <w:r w:rsidRPr="00915F9D">
              <w:rPr>
                <w:b/>
                <w:bCs/>
              </w:rPr>
              <w:t>Functionality Tested</w:t>
            </w:r>
          </w:p>
        </w:tc>
        <w:tc>
          <w:tcPr>
            <w:tcW w:w="3964" w:type="dxa"/>
          </w:tcPr>
          <w:p w14:paraId="30697192" w14:textId="451CD9AF" w:rsidR="00915F9D" w:rsidRPr="00915F9D" w:rsidRDefault="00915F9D" w:rsidP="00915F9D">
            <w:pPr>
              <w:jc w:val="center"/>
              <w:rPr>
                <w:b/>
                <w:bCs/>
              </w:rPr>
            </w:pPr>
            <w:r w:rsidRPr="00915F9D">
              <w:rPr>
                <w:b/>
                <w:bCs/>
              </w:rPr>
              <w:t>Testing Approach &amp; Tools</w:t>
            </w:r>
          </w:p>
        </w:tc>
      </w:tr>
      <w:tr w:rsidR="229D07D6" w:rsidRPr="00044EFF" w14:paraId="54838E64" w14:textId="77777777" w:rsidTr="00915F9D">
        <w:trPr>
          <w:trHeight w:val="300"/>
        </w:trPr>
        <w:tc>
          <w:tcPr>
            <w:tcW w:w="1980" w:type="dxa"/>
          </w:tcPr>
          <w:p w14:paraId="3A6C87CD" w14:textId="016FCC11" w:rsidR="79496441" w:rsidRPr="00044EFF" w:rsidRDefault="79496441" w:rsidP="00915F9D">
            <w:pPr>
              <w:jc w:val="left"/>
            </w:pPr>
            <w:r w:rsidRPr="00044EFF">
              <w:t>User Controller</w:t>
            </w:r>
          </w:p>
        </w:tc>
        <w:tc>
          <w:tcPr>
            <w:tcW w:w="3690" w:type="dxa"/>
          </w:tcPr>
          <w:p w14:paraId="73510754" w14:textId="12B04D1E" w:rsidR="79496441" w:rsidRPr="00044EFF" w:rsidRDefault="79496441" w:rsidP="00915F9D">
            <w:pPr>
              <w:jc w:val="left"/>
            </w:pPr>
            <w:r w:rsidRPr="00044EFF">
              <w:t xml:space="preserve">Create, </w:t>
            </w:r>
            <w:proofErr w:type="gramStart"/>
            <w:r w:rsidRPr="00044EFF">
              <w:t>Get</w:t>
            </w:r>
            <w:proofErr w:type="gramEnd"/>
            <w:r w:rsidRPr="00044EFF">
              <w:t xml:space="preserve"> (all/by ID), Update (partial/full), Delete; extensive input validation</w:t>
            </w:r>
          </w:p>
        </w:tc>
        <w:tc>
          <w:tcPr>
            <w:tcW w:w="3964" w:type="dxa"/>
          </w:tcPr>
          <w:p w14:paraId="3F689765" w14:textId="6ED54938" w:rsidR="79496441" w:rsidRPr="00044EFF" w:rsidRDefault="79496441" w:rsidP="00915F9D">
            <w:pPr>
              <w:jc w:val="left"/>
            </w:pPr>
            <w:r w:rsidRPr="00044EFF">
              <w:t>MockMvc, Kotest, sad paths (e.g., invalid emails, duplicate usernames), security mocking used</w:t>
            </w:r>
          </w:p>
        </w:tc>
      </w:tr>
      <w:tr w:rsidR="229D07D6" w:rsidRPr="00044EFF" w14:paraId="5A760E9F" w14:textId="77777777" w:rsidTr="00915F9D">
        <w:trPr>
          <w:trHeight w:val="300"/>
        </w:trPr>
        <w:tc>
          <w:tcPr>
            <w:tcW w:w="1980" w:type="dxa"/>
          </w:tcPr>
          <w:p w14:paraId="779CA58B" w14:textId="70D5F140" w:rsidR="79496441" w:rsidRPr="00044EFF" w:rsidRDefault="79496441" w:rsidP="00915F9D">
            <w:pPr>
              <w:jc w:val="left"/>
            </w:pPr>
            <w:r w:rsidRPr="00044EFF">
              <w:t>Anime Controller</w:t>
            </w:r>
          </w:p>
        </w:tc>
        <w:tc>
          <w:tcPr>
            <w:tcW w:w="3690" w:type="dxa"/>
          </w:tcPr>
          <w:p w14:paraId="4564921B" w14:textId="5161EEEF" w:rsidR="79496441" w:rsidRPr="00044EFF" w:rsidRDefault="79496441" w:rsidP="00915F9D">
            <w:pPr>
              <w:jc w:val="left"/>
            </w:pPr>
            <w:r w:rsidRPr="00044EFF">
              <w:t>Create, Get (all/by ID), Update; Genre associations, field assertions</w:t>
            </w:r>
          </w:p>
        </w:tc>
        <w:tc>
          <w:tcPr>
            <w:tcW w:w="3964" w:type="dxa"/>
          </w:tcPr>
          <w:p w14:paraId="3723260C" w14:textId="4A675992" w:rsidR="79496441" w:rsidRPr="00044EFF" w:rsidRDefault="79496441" w:rsidP="00915F9D">
            <w:pPr>
              <w:jc w:val="left"/>
            </w:pPr>
            <w:r w:rsidRPr="00044EFF">
              <w:t xml:space="preserve">Uses </w:t>
            </w:r>
            <w:r w:rsidR="006A78A2">
              <w:t>‘</w:t>
            </w:r>
            <w:r w:rsidRPr="00044EFF">
              <w:t>GenreRepository</w:t>
            </w:r>
            <w:r w:rsidR="006A78A2">
              <w:t>’</w:t>
            </w:r>
            <w:r w:rsidRPr="00044EFF">
              <w:t xml:space="preserve"> to pre-seed genres; validates genre mappings and update integrity</w:t>
            </w:r>
          </w:p>
        </w:tc>
      </w:tr>
      <w:tr w:rsidR="229D07D6" w:rsidRPr="00044EFF" w14:paraId="368EBA71" w14:textId="77777777" w:rsidTr="00915F9D">
        <w:trPr>
          <w:trHeight w:val="300"/>
        </w:trPr>
        <w:tc>
          <w:tcPr>
            <w:tcW w:w="1980" w:type="dxa"/>
          </w:tcPr>
          <w:p w14:paraId="6C42CA3C" w14:textId="278B2FBB" w:rsidR="79496441" w:rsidRPr="00044EFF" w:rsidRDefault="79496441" w:rsidP="00915F9D">
            <w:pPr>
              <w:jc w:val="left"/>
            </w:pPr>
            <w:r w:rsidRPr="00044EFF">
              <w:lastRenderedPageBreak/>
              <w:t>UserAnime Controller</w:t>
            </w:r>
          </w:p>
        </w:tc>
        <w:tc>
          <w:tcPr>
            <w:tcW w:w="3690" w:type="dxa"/>
          </w:tcPr>
          <w:p w14:paraId="4528F03D" w14:textId="0034B337" w:rsidR="79496441" w:rsidRPr="00044EFF" w:rsidRDefault="79496441" w:rsidP="00915F9D">
            <w:pPr>
              <w:jc w:val="left"/>
            </w:pPr>
            <w:r w:rsidRPr="00044EFF">
              <w:t>Add to watchlist, retrieve, update status/rating/episodes, delete</w:t>
            </w:r>
          </w:p>
        </w:tc>
        <w:tc>
          <w:tcPr>
            <w:tcW w:w="3964" w:type="dxa"/>
          </w:tcPr>
          <w:p w14:paraId="31570F31" w14:textId="537C9BF2" w:rsidR="79496441" w:rsidRPr="00044EFF" w:rsidRDefault="79496441" w:rsidP="00915F9D">
            <w:pPr>
              <w:jc w:val="left"/>
            </w:pPr>
            <w:r w:rsidRPr="00044EFF">
              <w:t>Tests default status, handles non-existent records, uses repo directly for user/anime seeding</w:t>
            </w:r>
          </w:p>
        </w:tc>
      </w:tr>
      <w:tr w:rsidR="229D07D6" w:rsidRPr="00044EFF" w14:paraId="6BD58A0E" w14:textId="77777777" w:rsidTr="00915F9D">
        <w:trPr>
          <w:trHeight w:val="300"/>
        </w:trPr>
        <w:tc>
          <w:tcPr>
            <w:tcW w:w="1980" w:type="dxa"/>
          </w:tcPr>
          <w:p w14:paraId="6908FB3B" w14:textId="48BF9F97" w:rsidR="79496441" w:rsidRPr="00044EFF" w:rsidRDefault="79496441" w:rsidP="00915F9D">
            <w:pPr>
              <w:jc w:val="left"/>
            </w:pPr>
            <w:r w:rsidRPr="00044EFF">
              <w:t>Recommendation Endpoint</w:t>
            </w:r>
          </w:p>
        </w:tc>
        <w:tc>
          <w:tcPr>
            <w:tcW w:w="3690" w:type="dxa"/>
          </w:tcPr>
          <w:p w14:paraId="5BA89708" w14:textId="17017744" w:rsidR="79496441" w:rsidRPr="00044EFF" w:rsidRDefault="79496441" w:rsidP="00915F9D">
            <w:pPr>
              <w:jc w:val="left"/>
            </w:pPr>
            <w:r w:rsidRPr="00044EFF">
              <w:t>Verifies integration with external microservice via mock server; tests GET and service layer</w:t>
            </w:r>
          </w:p>
        </w:tc>
        <w:tc>
          <w:tcPr>
            <w:tcW w:w="3964" w:type="dxa"/>
          </w:tcPr>
          <w:p w14:paraId="1B8B2853" w14:textId="1DFE24E8" w:rsidR="79496441" w:rsidRPr="00044EFF" w:rsidRDefault="79496441" w:rsidP="00915F9D">
            <w:pPr>
              <w:jc w:val="left"/>
            </w:pPr>
            <w:r w:rsidRPr="00044EFF">
              <w:t xml:space="preserve">Uses </w:t>
            </w:r>
            <w:r w:rsidR="006A78A2">
              <w:t>‘</w:t>
            </w:r>
            <w:r w:rsidRPr="00044EFF">
              <w:t>MockRestServiceServer</w:t>
            </w:r>
            <w:r w:rsidR="006A78A2">
              <w:t>’</w:t>
            </w:r>
            <w:r w:rsidRPr="00044EFF">
              <w:t xml:space="preserve"> to simulate /api/recommendations POST calls, asserts full flow</w:t>
            </w:r>
          </w:p>
        </w:tc>
      </w:tr>
      <w:tr w:rsidR="229D07D6" w:rsidRPr="00044EFF" w14:paraId="1B8BC88E" w14:textId="77777777" w:rsidTr="00915F9D">
        <w:trPr>
          <w:trHeight w:val="300"/>
        </w:trPr>
        <w:tc>
          <w:tcPr>
            <w:tcW w:w="1980" w:type="dxa"/>
          </w:tcPr>
          <w:p w14:paraId="3E4C98FD" w14:textId="3881C2AC" w:rsidR="79496441" w:rsidRPr="00044EFF" w:rsidRDefault="79496441" w:rsidP="00915F9D">
            <w:pPr>
              <w:jc w:val="left"/>
            </w:pPr>
            <w:r w:rsidRPr="00044EFF">
              <w:t>Integration &amp; Security</w:t>
            </w:r>
          </w:p>
        </w:tc>
        <w:tc>
          <w:tcPr>
            <w:tcW w:w="3690" w:type="dxa"/>
          </w:tcPr>
          <w:p w14:paraId="19DF9B78" w14:textId="03348EDB" w:rsidR="79496441" w:rsidRPr="00044EFF" w:rsidRDefault="79496441" w:rsidP="00915F9D">
            <w:pPr>
              <w:jc w:val="left"/>
            </w:pPr>
            <w:r w:rsidRPr="00044EFF">
              <w:t>Custom Spring test profile, in-memory H2, mock authenticated users, config isolation</w:t>
            </w:r>
          </w:p>
        </w:tc>
        <w:tc>
          <w:tcPr>
            <w:tcW w:w="3964" w:type="dxa"/>
          </w:tcPr>
          <w:p w14:paraId="15F7CF65" w14:textId="21CBFD14" w:rsidR="79496441" w:rsidRPr="00044EFF" w:rsidRDefault="006A78A2" w:rsidP="00915F9D">
            <w:pPr>
              <w:jc w:val="left"/>
            </w:pPr>
            <w:r>
              <w:t>‘</w:t>
            </w:r>
            <w:r w:rsidR="79496441" w:rsidRPr="00044EFF">
              <w:t>IntegrationTestSpec</w:t>
            </w:r>
            <w:r>
              <w:t>’</w:t>
            </w:r>
            <w:r w:rsidR="79496441" w:rsidRPr="00044EFF">
              <w:t>, TestSecurityConfig, @ActiveProfiles("test"), uses user() in tests</w:t>
            </w:r>
          </w:p>
        </w:tc>
      </w:tr>
    </w:tbl>
    <w:p w14:paraId="5B2AA0C0" w14:textId="69B40D1E" w:rsidR="229D07D6" w:rsidRPr="00044EFF" w:rsidRDefault="00915F9D" w:rsidP="00915F9D">
      <w:pPr>
        <w:jc w:val="center"/>
      </w:pPr>
      <w:r>
        <w:t xml:space="preserve">Table 6.1: </w:t>
      </w:r>
      <w:r w:rsidR="007C15DC">
        <w:t>T</w:t>
      </w:r>
      <w:r>
        <w:t>est coverage table</w:t>
      </w:r>
      <w:r w:rsidR="007C15DC">
        <w:t>.</w:t>
      </w:r>
    </w:p>
    <w:p w14:paraId="60C8733E" w14:textId="383A0EDB" w:rsidR="0AF89E2E" w:rsidRPr="00044EFF" w:rsidRDefault="00915F9D" w:rsidP="229D07D6">
      <w:pPr>
        <w:pStyle w:val="Heading2"/>
      </w:pPr>
      <w:bookmarkStart w:id="26" w:name="_Toc197374416"/>
      <w:r>
        <w:t xml:space="preserve">  </w:t>
      </w:r>
      <w:r w:rsidR="0AF89E2E" w:rsidRPr="00044EFF">
        <w:t>User Controller testing</w:t>
      </w:r>
      <w:bookmarkEnd w:id="26"/>
    </w:p>
    <w:p w14:paraId="3986158C" w14:textId="1D6EB1D9" w:rsidR="0AF89E2E" w:rsidRPr="00044EFF" w:rsidRDefault="0AF89E2E" w:rsidP="229D07D6">
      <w:r w:rsidRPr="00044EFF">
        <w:t>Tests for the user controller covered creating, retrieving (all and by ID), updating, and deleting users. Validation cases included duplicate usernames and emails, missing fields, invalid name lengths, improperly formatted emails, and weak passwords lacking required characters. Update tests verified both full and partial modifications, ensuring unchanged fields remained intact and new passwords were securely hashed. Authentication was simulated using Spring Security’s test helpers to validate behaviour on protected routes.</w:t>
      </w:r>
    </w:p>
    <w:p w14:paraId="43C18FD3" w14:textId="35763DEF" w:rsidR="04594B38" w:rsidRPr="00044EFF" w:rsidRDefault="00915F9D" w:rsidP="229D07D6">
      <w:pPr>
        <w:pStyle w:val="Heading2"/>
      </w:pPr>
      <w:bookmarkStart w:id="27" w:name="_Toc197374417"/>
      <w:r>
        <w:t xml:space="preserve">  </w:t>
      </w:r>
      <w:r w:rsidR="04594B38" w:rsidRPr="00044EFF">
        <w:t>Anime Controller Testing</w:t>
      </w:r>
      <w:bookmarkEnd w:id="27"/>
    </w:p>
    <w:p w14:paraId="721D8C75" w14:textId="30065C45" w:rsidR="04594B38" w:rsidRPr="00044EFF" w:rsidRDefault="04594B38" w:rsidP="229D07D6">
      <w:r w:rsidRPr="00044EFF">
        <w:t>Tests for the anime controller verified the creation, retrieval (all and by ID), and updating of anime entries. Validation focused on confirming that all required fields such as title, type, episode count, score, member count, and genres were properly processed. Genre data was seeded using the repository to ensure correct associations during both creation and updates. The tests also checked that updates reflected changes accurately and that invalid or non-existent anime IDs resulted in appropriate error responses.</w:t>
      </w:r>
    </w:p>
    <w:p w14:paraId="6690A7AD" w14:textId="7DC3A8DB" w:rsidR="3EF3956B" w:rsidRPr="00044EFF" w:rsidRDefault="00915F9D" w:rsidP="229D07D6">
      <w:pPr>
        <w:pStyle w:val="Heading2"/>
      </w:pPr>
      <w:bookmarkStart w:id="28" w:name="_Toc197374418"/>
      <w:r>
        <w:t xml:space="preserve">  </w:t>
      </w:r>
      <w:r w:rsidR="3EF3956B" w:rsidRPr="00044EFF">
        <w:t>UserAnime Controller Testing</w:t>
      </w:r>
      <w:bookmarkEnd w:id="28"/>
    </w:p>
    <w:p w14:paraId="3EB4F1F1" w14:textId="7C3FF757" w:rsidR="3EF3956B" w:rsidRPr="00044EFF" w:rsidRDefault="3EF3956B" w:rsidP="229D07D6">
      <w:r w:rsidRPr="00044EFF">
        <w:t>Tests for the user-anime controller validated creating, retrieving, updating, and deleting records that link users to anime. Creation tests confirmed that a default status of ‘WATCHING’ was applied when none was provided. Updates were tested for modifying status, rating, and episodes watched, while retrieval and deletion tests ensured the correct handling of valid and invalid IDs. To support these tests, user and anime entities were seeded directly through their respective repositories.</w:t>
      </w:r>
    </w:p>
    <w:p w14:paraId="763F996C" w14:textId="51B55D00" w:rsidR="2E18C068" w:rsidRPr="00044EFF" w:rsidRDefault="00915F9D" w:rsidP="229D07D6">
      <w:pPr>
        <w:pStyle w:val="Heading2"/>
      </w:pPr>
      <w:bookmarkStart w:id="29" w:name="_Toc197374419"/>
      <w:r>
        <w:t xml:space="preserve">  </w:t>
      </w:r>
      <w:r w:rsidR="2E18C068" w:rsidRPr="00044EFF">
        <w:t>Recommendation Endpoint Testing</w:t>
      </w:r>
      <w:bookmarkEnd w:id="29"/>
    </w:p>
    <w:p w14:paraId="373143CA" w14:textId="77D7FD4F" w:rsidR="2E18C068" w:rsidRPr="00044EFF" w:rsidRDefault="2E18C068" w:rsidP="229D07D6">
      <w:r w:rsidRPr="00044EFF">
        <w:t xml:space="preserve">Tests for the recommendation endpoint confirmed the </w:t>
      </w:r>
      <w:r w:rsidR="5621DFDC" w:rsidRPr="00044EFF">
        <w:t>backends'</w:t>
      </w:r>
      <w:r w:rsidRPr="00044EFF">
        <w:t xml:space="preserve"> ability to communicate correctly with the recommendation microservice. The controller was tested using mocked responses from the /api/recommendations endpoint</w:t>
      </w:r>
      <w:r w:rsidR="7B1DBDA8" w:rsidRPr="00044EFF">
        <w:t>, while</w:t>
      </w:r>
      <w:r w:rsidRPr="00044EFF">
        <w:t xml:space="preserve"> a </w:t>
      </w:r>
      <w:r w:rsidR="006A78A2">
        <w:t>‘</w:t>
      </w:r>
      <w:r w:rsidRPr="00044EFF">
        <w:t>MockRestServiceServer</w:t>
      </w:r>
      <w:r w:rsidR="006A78A2">
        <w:t>’</w:t>
      </w:r>
      <w:r w:rsidRPr="00044EFF">
        <w:t xml:space="preserve"> was used to simulate the external service and verify that requests were correctly formed and responses properly parsed. Additional tests validated the service layer independently to ensure consistent behaviour and reliable integration.</w:t>
      </w:r>
    </w:p>
    <w:p w14:paraId="2A4D9947" w14:textId="485DF2FA" w:rsidR="10C1C81C" w:rsidRPr="00044EFF" w:rsidRDefault="006C3436" w:rsidP="229D07D6">
      <w:pPr>
        <w:pStyle w:val="Heading2"/>
      </w:pPr>
      <w:bookmarkStart w:id="30" w:name="_Toc197374420"/>
      <w:r>
        <w:lastRenderedPageBreak/>
        <w:t xml:space="preserve">  </w:t>
      </w:r>
      <w:r w:rsidR="10C1C81C" w:rsidRPr="00044EFF">
        <w:t>Integration and Security Testing</w:t>
      </w:r>
      <w:bookmarkEnd w:id="30"/>
    </w:p>
    <w:p w14:paraId="12F62FC0" w14:textId="45370BEA" w:rsidR="10C1C81C" w:rsidRPr="00044EFF" w:rsidRDefault="10C1C81C" w:rsidP="229D07D6">
      <w:r w:rsidRPr="00044EFF">
        <w:t>Integration and security testing focused on verifying application behaviour across multiple layers using a dedicated test configuration. The forementioned H2 database was used to ensure test isolation and repeatability; Spring profiles and test-specific properties allowed for consistent environment setup. Authentication was simulated using Spring Security’s test utilities, enabling secure endpoints to be tested without requiring token generation. Together, these elements ensured the system was tested under realistic yet controlled conditions.</w:t>
      </w:r>
    </w:p>
    <w:p w14:paraId="2065E8F0" w14:textId="3007E1F6" w:rsidR="0EEFF977" w:rsidRPr="00044EFF" w:rsidRDefault="006C3436" w:rsidP="229D07D6">
      <w:pPr>
        <w:pStyle w:val="Heading2"/>
      </w:pPr>
      <w:bookmarkStart w:id="31" w:name="_Toc197374421"/>
      <w:r>
        <w:t xml:space="preserve">  </w:t>
      </w:r>
      <w:r w:rsidR="0EEFF977" w:rsidRPr="00044EFF">
        <w:t>Testing limitations</w:t>
      </w:r>
      <w:bookmarkEnd w:id="31"/>
    </w:p>
    <w:p w14:paraId="014DA8AE" w14:textId="40E4115A" w:rsidR="0EEFF977" w:rsidRPr="00044EFF" w:rsidRDefault="0EEFF977" w:rsidP="229D07D6">
      <w:r w:rsidRPr="00044EFF">
        <w:t>No automated tests were written for the frontend; instead, its behaviour was verified manually during development. While the backend and recommendation endpoint were thoroughly tested for correctness and integration, the internal logic of the recommendation microservice was not directly unit tested (given it’s finnicky behaviour). Evaluation of its performance, including precision@10 metrics is discussed in the following section.</w:t>
      </w:r>
    </w:p>
    <w:p w14:paraId="62047995" w14:textId="4E78F57F" w:rsidR="0ABA3F80" w:rsidRPr="00044EFF" w:rsidRDefault="0ABA3F80" w:rsidP="229D07D6">
      <w:pPr>
        <w:pStyle w:val="Heading1"/>
      </w:pPr>
      <w:bookmarkStart w:id="32" w:name="_Toc197374422"/>
      <w:r w:rsidRPr="00044EFF">
        <w:lastRenderedPageBreak/>
        <w:t>Evaluation</w:t>
      </w:r>
      <w:bookmarkEnd w:id="32"/>
    </w:p>
    <w:p w14:paraId="1A78A909" w14:textId="380E0637" w:rsidR="4F6AE930" w:rsidRPr="00044EFF" w:rsidRDefault="4F6AE930" w:rsidP="229D07D6">
      <w:r w:rsidRPr="00044EFF">
        <w:t xml:space="preserve">This section evaluates how well Plat-Imee devotes itself to the functional and non-functional requirements defined earlier in the report. It focuses on assessing whether the </w:t>
      </w:r>
      <w:r w:rsidR="2CA0B155" w:rsidRPr="00044EFF">
        <w:t>system delivers</w:t>
      </w:r>
      <w:r w:rsidRPr="00044EFF">
        <w:t xml:space="preserve"> the intended features and user experience, amongst</w:t>
      </w:r>
      <w:r w:rsidR="607FFAC8" w:rsidRPr="00044EFF">
        <w:t xml:space="preserve"> whether the recommendation microservice produces relevant and personalised output.</w:t>
      </w:r>
      <w:r w:rsidR="6F0063AB" w:rsidRPr="00044EFF">
        <w:t xml:space="preserve"> </w:t>
      </w:r>
      <w:r w:rsidR="278BF987" w:rsidRPr="00044EFF">
        <w:t>The following analysis considers both the implemented functionality and the observable behaviour of the system during development, including how well it handles realistic use cases and user interactions.</w:t>
      </w:r>
    </w:p>
    <w:p w14:paraId="648F2ECA" w14:textId="43644962" w:rsidR="278BF987" w:rsidRPr="00044EFF" w:rsidRDefault="006C3436" w:rsidP="229D07D6">
      <w:pPr>
        <w:pStyle w:val="Heading2"/>
      </w:pPr>
      <w:bookmarkStart w:id="33" w:name="_Toc197374423"/>
      <w:r>
        <w:t xml:space="preserve">  </w:t>
      </w:r>
      <w:r w:rsidR="278BF987" w:rsidRPr="00044EFF">
        <w:t>Requirements Testing</w:t>
      </w:r>
      <w:bookmarkEnd w:id="33"/>
    </w:p>
    <w:p w14:paraId="70234B91" w14:textId="4D7E0A4A" w:rsidR="229D07D6" w:rsidRPr="00044EFF" w:rsidRDefault="278BF987" w:rsidP="229D07D6">
      <w:r w:rsidRPr="00044EFF">
        <w:t>This section assesses how well Plat-Imee fulfils the functional and non-functional requirements outlined in the early stages of the project. Each requirement is reviewed based on the current implementation and observed behaviour during testing and usage.</w:t>
      </w:r>
    </w:p>
    <w:p w14:paraId="654E5A07" w14:textId="4CFD3B2B" w:rsidR="7CDD766C" w:rsidRPr="00044EFF" w:rsidRDefault="7CDD766C" w:rsidP="229D07D6">
      <w:r w:rsidRPr="00044EFF">
        <w:t xml:space="preserve">Table </w:t>
      </w:r>
      <w:r w:rsidR="00E9243C" w:rsidRPr="00044EFF">
        <w:t>7</w:t>
      </w:r>
      <w:r w:rsidRPr="00044EFF">
        <w:t xml:space="preserve">.1 reviews the functional requirements defined in the early stages of this project, alongside an assessment of whether each was satisfied based on the current implementation and testing </w:t>
      </w:r>
      <w:r w:rsidR="0052035F" w:rsidRPr="00044EFF">
        <w:t>outcomes.</w:t>
      </w:r>
    </w:p>
    <w:tbl>
      <w:tblPr>
        <w:tblStyle w:val="TableGrid"/>
        <w:tblW w:w="9634" w:type="dxa"/>
        <w:tblLayout w:type="fixed"/>
        <w:tblLook w:val="06A0" w:firstRow="1" w:lastRow="0" w:firstColumn="1" w:lastColumn="0" w:noHBand="1" w:noVBand="1"/>
      </w:tblPr>
      <w:tblGrid>
        <w:gridCol w:w="4531"/>
        <w:gridCol w:w="5103"/>
      </w:tblGrid>
      <w:tr w:rsidR="229D07D6" w:rsidRPr="00044EFF" w14:paraId="09BC4F12" w14:textId="77777777" w:rsidTr="000A2586">
        <w:trPr>
          <w:trHeight w:val="300"/>
        </w:trPr>
        <w:tc>
          <w:tcPr>
            <w:tcW w:w="4531" w:type="dxa"/>
          </w:tcPr>
          <w:p w14:paraId="0E94EE08" w14:textId="3615FC2F" w:rsidR="778B17E4" w:rsidRPr="000A2586" w:rsidRDefault="778B17E4" w:rsidP="000A2586">
            <w:pPr>
              <w:jc w:val="center"/>
              <w:rPr>
                <w:b/>
                <w:bCs/>
              </w:rPr>
            </w:pPr>
            <w:r w:rsidRPr="000A2586">
              <w:rPr>
                <w:b/>
                <w:bCs/>
              </w:rPr>
              <w:t>Requirement</w:t>
            </w:r>
          </w:p>
        </w:tc>
        <w:tc>
          <w:tcPr>
            <w:tcW w:w="5103" w:type="dxa"/>
          </w:tcPr>
          <w:p w14:paraId="0113D353" w14:textId="2F9212ED" w:rsidR="778B17E4" w:rsidRPr="000A2586" w:rsidRDefault="778B17E4" w:rsidP="000A2586">
            <w:pPr>
              <w:jc w:val="center"/>
              <w:rPr>
                <w:b/>
                <w:bCs/>
              </w:rPr>
            </w:pPr>
            <w:r w:rsidRPr="000A2586">
              <w:rPr>
                <w:b/>
                <w:bCs/>
              </w:rPr>
              <w:t>Findings</w:t>
            </w:r>
          </w:p>
        </w:tc>
      </w:tr>
      <w:tr w:rsidR="229D07D6" w:rsidRPr="00044EFF" w14:paraId="005018E0" w14:textId="77777777" w:rsidTr="000A2586">
        <w:trPr>
          <w:trHeight w:val="300"/>
        </w:trPr>
        <w:tc>
          <w:tcPr>
            <w:tcW w:w="4531" w:type="dxa"/>
          </w:tcPr>
          <w:p w14:paraId="6EE80751" w14:textId="3A16194A" w:rsidR="603061B6" w:rsidRPr="00044EFF" w:rsidRDefault="603061B6" w:rsidP="229D07D6">
            <w:r w:rsidRPr="00044EFF">
              <w:t>The project must utilise a dataset containing details on anime and user ratings.</w:t>
            </w:r>
          </w:p>
        </w:tc>
        <w:tc>
          <w:tcPr>
            <w:tcW w:w="5103" w:type="dxa"/>
          </w:tcPr>
          <w:p w14:paraId="39C0A475" w14:textId="07984487" w:rsidR="1A6682E3" w:rsidRPr="00044EFF" w:rsidRDefault="1A6682E3" w:rsidP="229D07D6">
            <w:r w:rsidRPr="00044EFF">
              <w:t>Achieved. The system uses anime.csv and rating.csv as core input for recommendation generation.</w:t>
            </w:r>
          </w:p>
        </w:tc>
      </w:tr>
      <w:tr w:rsidR="229D07D6" w:rsidRPr="00044EFF" w14:paraId="7E6755EF" w14:textId="77777777" w:rsidTr="000A2586">
        <w:trPr>
          <w:trHeight w:val="300"/>
        </w:trPr>
        <w:tc>
          <w:tcPr>
            <w:tcW w:w="4531" w:type="dxa"/>
          </w:tcPr>
          <w:p w14:paraId="1046EE8F" w14:textId="75E2092E" w:rsidR="778B17E4" w:rsidRPr="00044EFF" w:rsidRDefault="778B17E4" w:rsidP="229D07D6">
            <w:r w:rsidRPr="00044EFF">
              <w:t>The project should utilise an Api to receive details on anime.</w:t>
            </w:r>
          </w:p>
        </w:tc>
        <w:tc>
          <w:tcPr>
            <w:tcW w:w="5103" w:type="dxa"/>
          </w:tcPr>
          <w:p w14:paraId="53F811F5" w14:textId="722AA56C" w:rsidR="2E0BA10F" w:rsidRPr="00044EFF" w:rsidRDefault="2E0BA10F" w:rsidP="229D07D6">
            <w:r w:rsidRPr="00044EFF">
              <w:t>Achieved. The backend exposes REST endpoints to serve anime data to the frontend.</w:t>
            </w:r>
          </w:p>
        </w:tc>
      </w:tr>
      <w:tr w:rsidR="229D07D6" w:rsidRPr="00044EFF" w14:paraId="4E8E2361" w14:textId="77777777" w:rsidTr="000A2586">
        <w:trPr>
          <w:trHeight w:val="300"/>
        </w:trPr>
        <w:tc>
          <w:tcPr>
            <w:tcW w:w="4531" w:type="dxa"/>
          </w:tcPr>
          <w:p w14:paraId="4E22F91B" w14:textId="5C29EFAA" w:rsidR="36CE2FAA" w:rsidRPr="00044EFF" w:rsidRDefault="36CE2FAA" w:rsidP="229D07D6">
            <w:r w:rsidRPr="00044EFF">
              <w:t>The project should implement a collaborative filtering algorithm for generating anime recommendations. This approach may be changed during comparisons to other methods during development.</w:t>
            </w:r>
          </w:p>
        </w:tc>
        <w:tc>
          <w:tcPr>
            <w:tcW w:w="5103" w:type="dxa"/>
          </w:tcPr>
          <w:p w14:paraId="1254551F" w14:textId="2990AC10" w:rsidR="2A232664" w:rsidRPr="00044EFF" w:rsidRDefault="2A232664" w:rsidP="229D07D6">
            <w:r w:rsidRPr="00044EFF">
              <w:t xml:space="preserve">Achieved. This approach was changed but the outcome is in line with the </w:t>
            </w:r>
            <w:r w:rsidR="3B16A032" w:rsidRPr="00044EFF">
              <w:t>project's</w:t>
            </w:r>
            <w:r w:rsidRPr="00044EFF">
              <w:t xml:space="preserve"> requirements. A matrix factorisation-based approach was implemented using PyTorch.</w:t>
            </w:r>
          </w:p>
        </w:tc>
      </w:tr>
      <w:tr w:rsidR="229D07D6" w:rsidRPr="00044EFF" w14:paraId="1D4E675C" w14:textId="77777777" w:rsidTr="000A2586">
        <w:trPr>
          <w:trHeight w:val="300"/>
        </w:trPr>
        <w:tc>
          <w:tcPr>
            <w:tcW w:w="4531" w:type="dxa"/>
          </w:tcPr>
          <w:p w14:paraId="3C0E52C1" w14:textId="2E7540D0" w:rsidR="36CE2FAA" w:rsidRPr="00044EFF" w:rsidRDefault="36CE2FAA" w:rsidP="229D07D6">
            <w:r w:rsidRPr="00044EFF">
              <w:t>The project should utilise the user's watchlist to form recommendations, influenced by ratings.</w:t>
            </w:r>
          </w:p>
        </w:tc>
        <w:tc>
          <w:tcPr>
            <w:tcW w:w="5103" w:type="dxa"/>
          </w:tcPr>
          <w:p w14:paraId="08B2C3EA" w14:textId="2362E2C0" w:rsidR="64D8F268" w:rsidRPr="00044EFF" w:rsidRDefault="64D8F268" w:rsidP="229D07D6">
            <w:r w:rsidRPr="00044EFF">
              <w:t>Achieved. The user-anime relationship model stores ratings and is passed to the recommendation microservice.</w:t>
            </w:r>
          </w:p>
        </w:tc>
      </w:tr>
      <w:tr w:rsidR="229D07D6" w:rsidRPr="00044EFF" w14:paraId="106DCE88" w14:textId="77777777" w:rsidTr="000A2586">
        <w:trPr>
          <w:trHeight w:val="300"/>
        </w:trPr>
        <w:tc>
          <w:tcPr>
            <w:tcW w:w="4531" w:type="dxa"/>
          </w:tcPr>
          <w:p w14:paraId="0281D7EC" w14:textId="4C352C9B" w:rsidR="702FF3DC" w:rsidRPr="00044EFF" w:rsidRDefault="702FF3DC" w:rsidP="229D07D6">
            <w:r w:rsidRPr="00044EFF">
              <w:t>The project should enable users to create accounts, requiring a username and password.</w:t>
            </w:r>
          </w:p>
        </w:tc>
        <w:tc>
          <w:tcPr>
            <w:tcW w:w="5103" w:type="dxa"/>
          </w:tcPr>
          <w:p w14:paraId="1D38102E" w14:textId="5AC9EB6C" w:rsidR="18AC66F5" w:rsidRPr="00044EFF" w:rsidRDefault="18AC66F5" w:rsidP="229D07D6">
            <w:r w:rsidRPr="00044EFF">
              <w:t>Achieved. This feature is implemented with validation and security measures</w:t>
            </w:r>
          </w:p>
        </w:tc>
      </w:tr>
      <w:tr w:rsidR="229D07D6" w:rsidRPr="00044EFF" w14:paraId="2E1A2FA3" w14:textId="77777777" w:rsidTr="000A2586">
        <w:trPr>
          <w:trHeight w:val="300"/>
        </w:trPr>
        <w:tc>
          <w:tcPr>
            <w:tcW w:w="4531" w:type="dxa"/>
          </w:tcPr>
          <w:p w14:paraId="7A3FB732" w14:textId="0CE586F6" w:rsidR="702FF3DC" w:rsidRPr="00044EFF" w:rsidRDefault="702FF3DC" w:rsidP="229D07D6">
            <w:r w:rsidRPr="00044EFF">
              <w:t>The project should enable users to delete their accounts.</w:t>
            </w:r>
          </w:p>
        </w:tc>
        <w:tc>
          <w:tcPr>
            <w:tcW w:w="5103" w:type="dxa"/>
          </w:tcPr>
          <w:p w14:paraId="294689FD" w14:textId="21FC53D4" w:rsidR="24C22B5D" w:rsidRPr="00044EFF" w:rsidRDefault="24C22B5D" w:rsidP="229D07D6">
            <w:r w:rsidRPr="00044EFF">
              <w:t>Partially achieved. The backend fully supports user deletion, and it is covered by tests; however, no frontend option currently exists to trigger this functionality.</w:t>
            </w:r>
          </w:p>
        </w:tc>
      </w:tr>
      <w:tr w:rsidR="229D07D6" w:rsidRPr="00044EFF" w14:paraId="107D3237" w14:textId="77777777" w:rsidTr="000A2586">
        <w:trPr>
          <w:trHeight w:val="300"/>
        </w:trPr>
        <w:tc>
          <w:tcPr>
            <w:tcW w:w="4531" w:type="dxa"/>
          </w:tcPr>
          <w:p w14:paraId="4F9F16F1" w14:textId="3BE3ABFA" w:rsidR="702FF3DC" w:rsidRPr="00044EFF" w:rsidRDefault="702FF3DC" w:rsidP="229D07D6">
            <w:r w:rsidRPr="00044EFF">
              <w:t>The project should enable users to rate anime.</w:t>
            </w:r>
          </w:p>
        </w:tc>
        <w:tc>
          <w:tcPr>
            <w:tcW w:w="5103" w:type="dxa"/>
          </w:tcPr>
          <w:p w14:paraId="1D1AC10D" w14:textId="0D01D799" w:rsidR="69701B6E" w:rsidRPr="00044EFF" w:rsidRDefault="69701B6E" w:rsidP="229D07D6">
            <w:r w:rsidRPr="00044EFF">
              <w:t>Achieved. The user can rate anime on their anime list</w:t>
            </w:r>
          </w:p>
        </w:tc>
      </w:tr>
      <w:tr w:rsidR="229D07D6" w:rsidRPr="00044EFF" w14:paraId="42D2E311" w14:textId="77777777" w:rsidTr="000A2586">
        <w:trPr>
          <w:trHeight w:val="300"/>
        </w:trPr>
        <w:tc>
          <w:tcPr>
            <w:tcW w:w="4531" w:type="dxa"/>
          </w:tcPr>
          <w:p w14:paraId="63A4FA04" w14:textId="4ABA7D9C" w:rsidR="702FF3DC" w:rsidRPr="00044EFF" w:rsidRDefault="702FF3DC" w:rsidP="229D07D6">
            <w:r w:rsidRPr="00044EFF">
              <w:lastRenderedPageBreak/>
              <w:t>The project should enable users to browse through anime optionally sorted by popularity and release date.</w:t>
            </w:r>
          </w:p>
        </w:tc>
        <w:tc>
          <w:tcPr>
            <w:tcW w:w="5103" w:type="dxa"/>
          </w:tcPr>
          <w:p w14:paraId="7E15AD95" w14:textId="5D9D4200" w:rsidR="2D4AAEEA" w:rsidRPr="00044EFF" w:rsidRDefault="2D4AAEEA" w:rsidP="229D07D6">
            <w:r w:rsidRPr="00044EFF">
              <w:t>Partially achieved. Anime can be sorted by popularity, but release date sorting is not currently implemented but instead replaced by alternative search/ filter options.</w:t>
            </w:r>
          </w:p>
        </w:tc>
      </w:tr>
      <w:tr w:rsidR="229D07D6" w:rsidRPr="00044EFF" w14:paraId="63413F5B" w14:textId="77777777" w:rsidTr="000A2586">
        <w:trPr>
          <w:trHeight w:val="300"/>
        </w:trPr>
        <w:tc>
          <w:tcPr>
            <w:tcW w:w="4531" w:type="dxa"/>
          </w:tcPr>
          <w:p w14:paraId="2ACAA470" w14:textId="45E963A3" w:rsidR="702FF3DC" w:rsidRPr="00044EFF" w:rsidRDefault="702FF3DC" w:rsidP="229D07D6">
            <w:r w:rsidRPr="00044EFF">
              <w:t>The project should enable users to search for anime by name or genre.</w:t>
            </w:r>
          </w:p>
        </w:tc>
        <w:tc>
          <w:tcPr>
            <w:tcW w:w="5103" w:type="dxa"/>
          </w:tcPr>
          <w:p w14:paraId="6BAA591E" w14:textId="5B25CA25" w:rsidR="0986AC73" w:rsidRPr="00044EFF" w:rsidRDefault="0986AC73" w:rsidP="229D07D6">
            <w:r w:rsidRPr="00044EFF">
              <w:t>Achieved. Search features are implemented and functional.</w:t>
            </w:r>
          </w:p>
        </w:tc>
      </w:tr>
      <w:tr w:rsidR="229D07D6" w:rsidRPr="00044EFF" w14:paraId="5C6ED0CC" w14:textId="77777777" w:rsidTr="000A2586">
        <w:trPr>
          <w:trHeight w:val="300"/>
        </w:trPr>
        <w:tc>
          <w:tcPr>
            <w:tcW w:w="4531" w:type="dxa"/>
          </w:tcPr>
          <w:p w14:paraId="4BA0123B" w14:textId="4E72C0BD" w:rsidR="702FF3DC" w:rsidRPr="00044EFF" w:rsidRDefault="702FF3DC" w:rsidP="229D07D6">
            <w:r w:rsidRPr="00044EFF">
              <w:t>The project should enable users to select anime from the search results to add to their personal watchlist.</w:t>
            </w:r>
          </w:p>
        </w:tc>
        <w:tc>
          <w:tcPr>
            <w:tcW w:w="5103" w:type="dxa"/>
          </w:tcPr>
          <w:p w14:paraId="31D36623" w14:textId="47F21EC2" w:rsidR="6B3EF0A0" w:rsidRPr="00044EFF" w:rsidRDefault="6B3EF0A0" w:rsidP="229D07D6">
            <w:r w:rsidRPr="00044EFF">
              <w:t>Achieved. Watchlist entries are managed via the user-anime controller.</w:t>
            </w:r>
          </w:p>
        </w:tc>
      </w:tr>
      <w:tr w:rsidR="229D07D6" w:rsidRPr="00044EFF" w14:paraId="23F7C88D" w14:textId="77777777" w:rsidTr="000A2586">
        <w:trPr>
          <w:trHeight w:val="300"/>
        </w:trPr>
        <w:tc>
          <w:tcPr>
            <w:tcW w:w="4531" w:type="dxa"/>
          </w:tcPr>
          <w:p w14:paraId="50AD1FAF" w14:textId="5E5F7D82" w:rsidR="702FF3DC" w:rsidRPr="00044EFF" w:rsidRDefault="702FF3DC" w:rsidP="229D07D6">
            <w:r w:rsidRPr="00044EFF">
              <w:t>The project should enable users to remove anime from their watchlist.</w:t>
            </w:r>
          </w:p>
        </w:tc>
        <w:tc>
          <w:tcPr>
            <w:tcW w:w="5103" w:type="dxa"/>
          </w:tcPr>
          <w:p w14:paraId="3CA677BD" w14:textId="636712A5" w:rsidR="501D8F27" w:rsidRPr="00044EFF" w:rsidRDefault="501D8F27" w:rsidP="229D07D6">
            <w:r w:rsidRPr="00044EFF">
              <w:t>Achieved. Deletion of user-anime records is fully supported.</w:t>
            </w:r>
          </w:p>
        </w:tc>
      </w:tr>
      <w:tr w:rsidR="229D07D6" w:rsidRPr="00044EFF" w14:paraId="15EE1402" w14:textId="77777777" w:rsidTr="000A2586">
        <w:trPr>
          <w:trHeight w:val="300"/>
        </w:trPr>
        <w:tc>
          <w:tcPr>
            <w:tcW w:w="4531" w:type="dxa"/>
          </w:tcPr>
          <w:p w14:paraId="14074C6D" w14:textId="0E1F1848" w:rsidR="702FF3DC" w:rsidRPr="00044EFF" w:rsidRDefault="702FF3DC" w:rsidP="229D07D6">
            <w:r w:rsidRPr="00044EFF">
              <w:t>The project should enable users to view details about anime such as genre, average rating and episode count.</w:t>
            </w:r>
          </w:p>
        </w:tc>
        <w:tc>
          <w:tcPr>
            <w:tcW w:w="5103" w:type="dxa"/>
          </w:tcPr>
          <w:p w14:paraId="68CD44AF" w14:textId="46A94F52" w:rsidR="55EE3FC5" w:rsidRPr="00044EFF" w:rsidRDefault="55EE3FC5" w:rsidP="229D07D6">
            <w:r w:rsidRPr="00044EFF">
              <w:t>Achieved. This information is returned via the backend and displayed on the frontend.</w:t>
            </w:r>
          </w:p>
        </w:tc>
      </w:tr>
      <w:tr w:rsidR="229D07D6" w:rsidRPr="00044EFF" w14:paraId="1DC860F5" w14:textId="77777777" w:rsidTr="000A2586">
        <w:trPr>
          <w:trHeight w:val="300"/>
        </w:trPr>
        <w:tc>
          <w:tcPr>
            <w:tcW w:w="4531" w:type="dxa"/>
          </w:tcPr>
          <w:p w14:paraId="3A46C88C" w14:textId="2DE42BE2" w:rsidR="702FF3DC" w:rsidRPr="00044EFF" w:rsidRDefault="702FF3DC" w:rsidP="229D07D6">
            <w:r w:rsidRPr="00044EFF">
              <w:t>The project should enable users to view recommendations based on their watchlist.</w:t>
            </w:r>
          </w:p>
        </w:tc>
        <w:tc>
          <w:tcPr>
            <w:tcW w:w="5103" w:type="dxa"/>
          </w:tcPr>
          <w:p w14:paraId="433BBD39" w14:textId="57A84744" w:rsidR="39EDBAAF" w:rsidRPr="00044EFF" w:rsidRDefault="39EDBAAF" w:rsidP="229D07D6">
            <w:r w:rsidRPr="00044EFF">
              <w:t>Achieved. The recommendation microservice returns personalised results using user history.</w:t>
            </w:r>
          </w:p>
        </w:tc>
      </w:tr>
    </w:tbl>
    <w:p w14:paraId="173D416F" w14:textId="19A68DC1" w:rsidR="000A2586" w:rsidRDefault="000A2586" w:rsidP="000A2586">
      <w:pPr>
        <w:jc w:val="center"/>
      </w:pPr>
      <w:r>
        <w:t xml:space="preserve">Table 7.1: </w:t>
      </w:r>
      <w:r w:rsidR="007C15DC">
        <w:t>F</w:t>
      </w:r>
      <w:r>
        <w:t>unctional requirements measured against Plat-Imee’s outcome</w:t>
      </w:r>
      <w:r w:rsidR="007C15DC">
        <w:t>.</w:t>
      </w:r>
    </w:p>
    <w:p w14:paraId="2DF06A2A" w14:textId="1093F57C" w:rsidR="496A5942" w:rsidRPr="00044EFF" w:rsidRDefault="496A5942" w:rsidP="229D07D6">
      <w:r w:rsidRPr="00044EFF">
        <w:t>In addition to meeting the majority of the original functional requirements, Plat-Imee includes several features that were not part of the initial specification. These include a safe search toggle to exclude ecchi and hentai anime from recommendations, pages for viewing all anime in the database, a dedicated view for upcoming anime releases, and a curated section showing anime trending this season. These features contribute to a richer user experience and demonstrate an effort to extend the platform beyond the minimum project goals.</w:t>
      </w:r>
    </w:p>
    <w:p w14:paraId="07E2B764" w14:textId="150E0EAE" w:rsidR="5A661F5F" w:rsidRPr="00044EFF" w:rsidRDefault="5A661F5F" w:rsidP="229D07D6">
      <w:r w:rsidRPr="00044EFF">
        <w:t xml:space="preserve">Table </w:t>
      </w:r>
      <w:r w:rsidR="00E9243C" w:rsidRPr="00044EFF">
        <w:t>7</w:t>
      </w:r>
      <w:r w:rsidRPr="00044EFF">
        <w:t>.2 reviews the non-functional requirements defined earlier in the project and assesses whether they were met based on the system’s behaviour, architecture, and development process.</w:t>
      </w:r>
    </w:p>
    <w:tbl>
      <w:tblPr>
        <w:tblStyle w:val="TableGrid"/>
        <w:tblW w:w="9634" w:type="dxa"/>
        <w:tblLayout w:type="fixed"/>
        <w:tblLook w:val="06A0" w:firstRow="1" w:lastRow="0" w:firstColumn="1" w:lastColumn="0" w:noHBand="1" w:noVBand="1"/>
      </w:tblPr>
      <w:tblGrid>
        <w:gridCol w:w="4252"/>
        <w:gridCol w:w="5382"/>
      </w:tblGrid>
      <w:tr w:rsidR="229D07D6" w:rsidRPr="00044EFF" w14:paraId="35F534CA" w14:textId="77777777" w:rsidTr="000A2586">
        <w:trPr>
          <w:trHeight w:val="300"/>
        </w:trPr>
        <w:tc>
          <w:tcPr>
            <w:tcW w:w="4252" w:type="dxa"/>
          </w:tcPr>
          <w:p w14:paraId="4553AFCD" w14:textId="3EFEA51E" w:rsidR="51066D4E" w:rsidRPr="000A2586" w:rsidRDefault="51066D4E" w:rsidP="000A2586">
            <w:pPr>
              <w:jc w:val="center"/>
              <w:rPr>
                <w:b/>
                <w:bCs/>
              </w:rPr>
            </w:pPr>
            <w:r w:rsidRPr="000A2586">
              <w:rPr>
                <w:b/>
                <w:bCs/>
              </w:rPr>
              <w:t>Requirement</w:t>
            </w:r>
          </w:p>
        </w:tc>
        <w:tc>
          <w:tcPr>
            <w:tcW w:w="5382" w:type="dxa"/>
          </w:tcPr>
          <w:p w14:paraId="3CB6A744" w14:textId="413833B2" w:rsidR="51066D4E" w:rsidRPr="000A2586" w:rsidRDefault="51066D4E" w:rsidP="000A2586">
            <w:pPr>
              <w:jc w:val="center"/>
              <w:rPr>
                <w:b/>
                <w:bCs/>
              </w:rPr>
            </w:pPr>
            <w:r w:rsidRPr="000A2586">
              <w:rPr>
                <w:b/>
                <w:bCs/>
              </w:rPr>
              <w:t>Findings</w:t>
            </w:r>
          </w:p>
        </w:tc>
      </w:tr>
      <w:tr w:rsidR="229D07D6" w:rsidRPr="00044EFF" w14:paraId="0727B770" w14:textId="77777777" w:rsidTr="000A2586">
        <w:trPr>
          <w:trHeight w:val="300"/>
        </w:trPr>
        <w:tc>
          <w:tcPr>
            <w:tcW w:w="4252" w:type="dxa"/>
          </w:tcPr>
          <w:p w14:paraId="18D25116" w14:textId="24FCDE85" w:rsidR="51066D4E" w:rsidRPr="00044EFF" w:rsidRDefault="51066D4E" w:rsidP="229D07D6">
            <w:r w:rsidRPr="00044EFF">
              <w:t>The project should run on the latest versions of major web browsers including Chrome, Firefox and Microsoft Edge.</w:t>
            </w:r>
          </w:p>
        </w:tc>
        <w:tc>
          <w:tcPr>
            <w:tcW w:w="5382" w:type="dxa"/>
          </w:tcPr>
          <w:p w14:paraId="7FC8A840" w14:textId="7C62A66D" w:rsidR="51066D4E" w:rsidRPr="00044EFF" w:rsidRDefault="51066D4E" w:rsidP="229D07D6">
            <w:r w:rsidRPr="00044EFF">
              <w:t>Achieved. The application was manually tested on Chrome and Firefox and displayed expected behaviour.</w:t>
            </w:r>
          </w:p>
        </w:tc>
      </w:tr>
      <w:tr w:rsidR="229D07D6" w:rsidRPr="00044EFF" w14:paraId="73627683" w14:textId="77777777" w:rsidTr="000A2586">
        <w:trPr>
          <w:trHeight w:val="300"/>
        </w:trPr>
        <w:tc>
          <w:tcPr>
            <w:tcW w:w="4252" w:type="dxa"/>
          </w:tcPr>
          <w:p w14:paraId="259BAA85" w14:textId="585A3C8D" w:rsidR="51066D4E" w:rsidRPr="00044EFF" w:rsidRDefault="51066D4E" w:rsidP="229D07D6">
            <w:r w:rsidRPr="00044EFF">
              <w:t>The application should load within 10 seconds of visiting any page within it under typical network conditions.</w:t>
            </w:r>
          </w:p>
        </w:tc>
        <w:tc>
          <w:tcPr>
            <w:tcW w:w="5382" w:type="dxa"/>
          </w:tcPr>
          <w:p w14:paraId="6AD2CA61" w14:textId="6DEA2DEB" w:rsidR="51066D4E" w:rsidRPr="00044EFF" w:rsidRDefault="51066D4E" w:rsidP="229D07D6">
            <w:r w:rsidRPr="00044EFF">
              <w:t xml:space="preserve">Achieved. All </w:t>
            </w:r>
            <w:r w:rsidR="002565DA" w:rsidRPr="00044EFF">
              <w:t>page’s</w:t>
            </w:r>
            <w:r w:rsidRPr="00044EFF">
              <w:t xml:space="preserve"> load within acceptable times in local testing; recommendation requests return within 2 seconds.</w:t>
            </w:r>
          </w:p>
        </w:tc>
      </w:tr>
      <w:tr w:rsidR="229D07D6" w:rsidRPr="00044EFF" w14:paraId="192407DB" w14:textId="77777777" w:rsidTr="000A2586">
        <w:trPr>
          <w:trHeight w:val="300"/>
        </w:trPr>
        <w:tc>
          <w:tcPr>
            <w:tcW w:w="4252" w:type="dxa"/>
          </w:tcPr>
          <w:p w14:paraId="65F84D55" w14:textId="442255B1" w:rsidR="51066D4E" w:rsidRPr="00044EFF" w:rsidRDefault="51066D4E" w:rsidP="229D07D6">
            <w:r w:rsidRPr="00044EFF">
              <w:t>The web interface should be developed using Kotlin for the backend, with HTML, CSS and JavaScript for the frontend.</w:t>
            </w:r>
          </w:p>
        </w:tc>
        <w:tc>
          <w:tcPr>
            <w:tcW w:w="5382" w:type="dxa"/>
          </w:tcPr>
          <w:p w14:paraId="4874688F" w14:textId="59D3A86F" w:rsidR="51066D4E" w:rsidRPr="00044EFF" w:rsidRDefault="51066D4E" w:rsidP="229D07D6">
            <w:r w:rsidRPr="00044EFF">
              <w:t>Achieved. The backend is implemented in Kotlin (Spring Boot); the frontend uses React with plain CSS.</w:t>
            </w:r>
          </w:p>
        </w:tc>
      </w:tr>
      <w:tr w:rsidR="229D07D6" w:rsidRPr="00044EFF" w14:paraId="1248EBF0" w14:textId="77777777" w:rsidTr="000A2586">
        <w:trPr>
          <w:trHeight w:val="300"/>
        </w:trPr>
        <w:tc>
          <w:tcPr>
            <w:tcW w:w="4252" w:type="dxa"/>
          </w:tcPr>
          <w:p w14:paraId="452A5FD1" w14:textId="630E00E2" w:rsidR="51066D4E" w:rsidRPr="00044EFF" w:rsidRDefault="51066D4E" w:rsidP="229D07D6">
            <w:r w:rsidRPr="00044EFF">
              <w:t xml:space="preserve">The recommendation algorithm will be implemented in Python, leveraging robust libraries for collaborative filtering. It must </w:t>
            </w:r>
            <w:r w:rsidRPr="00044EFF">
              <w:lastRenderedPageBreak/>
              <w:t>integrate seamlessly with the Kotlin backend.</w:t>
            </w:r>
          </w:p>
        </w:tc>
        <w:tc>
          <w:tcPr>
            <w:tcW w:w="5382" w:type="dxa"/>
          </w:tcPr>
          <w:p w14:paraId="40CC669B" w14:textId="73B29F89" w:rsidR="318467E7" w:rsidRPr="00044EFF" w:rsidRDefault="318467E7" w:rsidP="229D07D6">
            <w:r w:rsidRPr="00044EFF">
              <w:lastRenderedPageBreak/>
              <w:t>Achieved. The recommendation microservice uses a matrix factori</w:t>
            </w:r>
            <w:r w:rsidR="0052035F">
              <w:t>s</w:t>
            </w:r>
            <w:r w:rsidRPr="00044EFF">
              <w:t xml:space="preserve">ation approach implemented in PyTorch, which is a form of collaborative filtering. It </w:t>
            </w:r>
            <w:r w:rsidRPr="00044EFF">
              <w:lastRenderedPageBreak/>
              <w:t>integrates cleanly with the Kotlin backend via a REST API.</w:t>
            </w:r>
          </w:p>
        </w:tc>
      </w:tr>
      <w:tr w:rsidR="229D07D6" w:rsidRPr="00044EFF" w14:paraId="3D6DA16C" w14:textId="77777777" w:rsidTr="000A2586">
        <w:trPr>
          <w:trHeight w:val="300"/>
        </w:trPr>
        <w:tc>
          <w:tcPr>
            <w:tcW w:w="4252" w:type="dxa"/>
          </w:tcPr>
          <w:p w14:paraId="42284690" w14:textId="70F1E650" w:rsidR="51066D4E" w:rsidRPr="00044EFF" w:rsidRDefault="51066D4E" w:rsidP="229D07D6">
            <w:r w:rsidRPr="00044EFF">
              <w:lastRenderedPageBreak/>
              <w:t>All pages should adhere to a shared format.</w:t>
            </w:r>
          </w:p>
        </w:tc>
        <w:tc>
          <w:tcPr>
            <w:tcW w:w="5382" w:type="dxa"/>
          </w:tcPr>
          <w:p w14:paraId="3B7D9E73" w14:textId="255E3F91" w:rsidR="51066D4E" w:rsidRPr="00044EFF" w:rsidRDefault="51066D4E" w:rsidP="229D07D6">
            <w:r w:rsidRPr="00044EFF">
              <w:t>Achieved. Page layout and styling are consistent across views</w:t>
            </w:r>
          </w:p>
        </w:tc>
      </w:tr>
      <w:tr w:rsidR="229D07D6" w:rsidRPr="00044EFF" w14:paraId="3823EE2E" w14:textId="77777777" w:rsidTr="000A2586">
        <w:trPr>
          <w:trHeight w:val="300"/>
        </w:trPr>
        <w:tc>
          <w:tcPr>
            <w:tcW w:w="4252" w:type="dxa"/>
          </w:tcPr>
          <w:p w14:paraId="339BA396" w14:textId="38050AA5" w:rsidR="51066D4E" w:rsidRPr="00044EFF" w:rsidRDefault="51066D4E" w:rsidP="229D07D6">
            <w:r w:rsidRPr="00044EFF">
              <w:t>The project should offer a user-friendly experience with intuitive navigation.</w:t>
            </w:r>
          </w:p>
        </w:tc>
        <w:tc>
          <w:tcPr>
            <w:tcW w:w="5382" w:type="dxa"/>
          </w:tcPr>
          <w:p w14:paraId="33A85377" w14:textId="7DDA5576" w:rsidR="51066D4E" w:rsidRPr="00044EFF" w:rsidRDefault="51066D4E" w:rsidP="229D07D6">
            <w:r w:rsidRPr="00044EFF">
              <w:t>Achieved. Navigation is structured logically with clear labels and responsive elements.</w:t>
            </w:r>
          </w:p>
        </w:tc>
      </w:tr>
      <w:tr w:rsidR="229D07D6" w:rsidRPr="00044EFF" w14:paraId="1BEF913E" w14:textId="77777777" w:rsidTr="000A2586">
        <w:trPr>
          <w:trHeight w:val="300"/>
        </w:trPr>
        <w:tc>
          <w:tcPr>
            <w:tcW w:w="4252" w:type="dxa"/>
          </w:tcPr>
          <w:p w14:paraId="1F7E2A3F" w14:textId="5E92CD44" w:rsidR="51066D4E" w:rsidRPr="00044EFF" w:rsidRDefault="51066D4E" w:rsidP="229D07D6">
            <w:r w:rsidRPr="00044EFF">
              <w:t>Recommendations must reflect user preferences leveraging their anime list.</w:t>
            </w:r>
          </w:p>
        </w:tc>
        <w:tc>
          <w:tcPr>
            <w:tcW w:w="5382" w:type="dxa"/>
          </w:tcPr>
          <w:p w14:paraId="13073380" w14:textId="210DFF84" w:rsidR="51066D4E" w:rsidRPr="00044EFF" w:rsidRDefault="51066D4E" w:rsidP="229D07D6">
            <w:r w:rsidRPr="00044EFF">
              <w:t>Achieved. The recommendation microservice uses ratings and watchlist data to return personalised results.</w:t>
            </w:r>
          </w:p>
        </w:tc>
      </w:tr>
      <w:tr w:rsidR="229D07D6" w:rsidRPr="00044EFF" w14:paraId="18CD37DB" w14:textId="77777777" w:rsidTr="000A2586">
        <w:trPr>
          <w:trHeight w:val="300"/>
        </w:trPr>
        <w:tc>
          <w:tcPr>
            <w:tcW w:w="4252" w:type="dxa"/>
          </w:tcPr>
          <w:p w14:paraId="7788B4D9" w14:textId="36906BA0" w:rsidR="51066D4E" w:rsidRPr="00044EFF" w:rsidRDefault="51066D4E" w:rsidP="229D07D6">
            <w:r w:rsidRPr="00044EFF">
              <w:t>User data, including passwords, must be stored securely to prevent a data breach.</w:t>
            </w:r>
          </w:p>
        </w:tc>
        <w:tc>
          <w:tcPr>
            <w:tcW w:w="5382" w:type="dxa"/>
          </w:tcPr>
          <w:p w14:paraId="66105BDF" w14:textId="23FCDFBA" w:rsidR="51066D4E" w:rsidRPr="00044EFF" w:rsidRDefault="51066D4E" w:rsidP="229D07D6">
            <w:r w:rsidRPr="00044EFF">
              <w:t>Achieved. Passwords are hashed using BCrypt; all sensitive endpoints are secured.</w:t>
            </w:r>
          </w:p>
        </w:tc>
      </w:tr>
      <w:tr w:rsidR="229D07D6" w:rsidRPr="00044EFF" w14:paraId="55D389AC" w14:textId="77777777" w:rsidTr="000A2586">
        <w:trPr>
          <w:trHeight w:val="300"/>
        </w:trPr>
        <w:tc>
          <w:tcPr>
            <w:tcW w:w="4252" w:type="dxa"/>
          </w:tcPr>
          <w:p w14:paraId="79713CE7" w14:textId="233163A4" w:rsidR="51066D4E" w:rsidRPr="00044EFF" w:rsidRDefault="51066D4E" w:rsidP="229D07D6">
            <w:r w:rsidRPr="00044EFF">
              <w:t>Any data deleted by users should be removed from the system.</w:t>
            </w:r>
          </w:p>
        </w:tc>
        <w:tc>
          <w:tcPr>
            <w:tcW w:w="5382" w:type="dxa"/>
          </w:tcPr>
          <w:p w14:paraId="408E97C5" w14:textId="497DCA76" w:rsidR="51066D4E" w:rsidRPr="00044EFF" w:rsidRDefault="51066D4E" w:rsidP="229D07D6">
            <w:r w:rsidRPr="00044EFF">
              <w:t>Partially achieved. Backend supports full deletion of users and watchlist entries; however, no frontend option currently exists for deleting users.</w:t>
            </w:r>
          </w:p>
        </w:tc>
      </w:tr>
    </w:tbl>
    <w:p w14:paraId="1C7275E0" w14:textId="7FDB4302" w:rsidR="000A2586" w:rsidRDefault="000A2586" w:rsidP="000A2586">
      <w:pPr>
        <w:jc w:val="center"/>
      </w:pPr>
      <w:r>
        <w:t xml:space="preserve">Table 7.2: </w:t>
      </w:r>
      <w:r w:rsidR="007C15DC">
        <w:t>N</w:t>
      </w:r>
      <w:r>
        <w:t>on-functional requirements measured against Plat-Imee’s outcome</w:t>
      </w:r>
      <w:r w:rsidR="007C15DC">
        <w:t>.</w:t>
      </w:r>
    </w:p>
    <w:p w14:paraId="0CCC1E7D" w14:textId="7E588507" w:rsidR="000A2586" w:rsidRPr="000A2586" w:rsidRDefault="006C3436" w:rsidP="000A2586">
      <w:pPr>
        <w:pStyle w:val="Heading2"/>
      </w:pPr>
      <w:r>
        <w:t xml:space="preserve">   </w:t>
      </w:r>
      <w:r w:rsidR="000A2586" w:rsidRPr="00044EFF">
        <w:t>Evaluation of Recommendation System</w:t>
      </w:r>
    </w:p>
    <w:p w14:paraId="3247ED1A" w14:textId="694F6CED" w:rsidR="00DD636F" w:rsidRPr="00044EFF" w:rsidRDefault="00DD636F" w:rsidP="00DD636F">
      <w:r w:rsidRPr="00044EFF">
        <w:t>When it came to evaluating the effectiveness of Plat-Imee’s recommendation system, a cold-start evaluation script was developed to test how well the system performs for users with only a few anime ratings; it’s situation likely to occur in practice, especially then a user is new to the platform.</w:t>
      </w:r>
    </w:p>
    <w:p w14:paraId="4506FEA0" w14:textId="7E219EC8" w:rsidR="229D07D6" w:rsidRPr="00044EFF" w:rsidRDefault="00DD636F" w:rsidP="229D07D6">
      <w:r w:rsidRPr="00044EFF">
        <w:t xml:space="preserve">The evaluation begins by loading and cleaning the ratings dataset (as with the main.py and optuna_tuner.py), followed by grouping users into buckets based on the number of anime they have rated – this lets </w:t>
      </w:r>
      <w:r w:rsidR="000A2586">
        <w:t>us</w:t>
      </w:r>
      <w:r w:rsidRPr="00044EFF">
        <w:t xml:space="preserve"> gauge performance across different user types. Groups or</w:t>
      </w:r>
      <w:r w:rsidR="00D63D65" w:rsidRPr="00044EFF">
        <w:t xml:space="preserve"> ‘buckets’ - the term "buckets" comes from data science and machine learning practice, used for categorising continuous or variable data into manageable groups</w:t>
      </w:r>
      <w:r w:rsidR="000A2586">
        <w:t>,</w:t>
      </w:r>
      <w:r w:rsidR="00D63D65" w:rsidRPr="00044EFF">
        <w:t xml:space="preserve"> can be seen below:</w:t>
      </w:r>
    </w:p>
    <w:p w14:paraId="1AF747B4" w14:textId="791E9A38" w:rsidR="00D63D65" w:rsidRPr="00044EFF" w:rsidRDefault="00D63D65" w:rsidP="00D63D65">
      <w:pPr>
        <w:pStyle w:val="ListParagraph"/>
        <w:numPr>
          <w:ilvl w:val="0"/>
          <w:numId w:val="2"/>
        </w:numPr>
      </w:pPr>
      <w:r w:rsidRPr="00044EFF">
        <w:t>1 to 2 ratings</w:t>
      </w:r>
    </w:p>
    <w:p w14:paraId="3389A0DA" w14:textId="151524D1" w:rsidR="00D63D65" w:rsidRPr="00044EFF" w:rsidRDefault="00D63D65" w:rsidP="00D63D65">
      <w:pPr>
        <w:pStyle w:val="ListParagraph"/>
        <w:numPr>
          <w:ilvl w:val="0"/>
          <w:numId w:val="2"/>
        </w:numPr>
      </w:pPr>
      <w:r w:rsidRPr="00044EFF">
        <w:t>3 to 5 ratings</w:t>
      </w:r>
    </w:p>
    <w:p w14:paraId="0B35B15D" w14:textId="5337591D" w:rsidR="00D63D65" w:rsidRPr="00044EFF" w:rsidRDefault="00D63D65" w:rsidP="00D63D65">
      <w:pPr>
        <w:pStyle w:val="ListParagraph"/>
        <w:numPr>
          <w:ilvl w:val="0"/>
          <w:numId w:val="2"/>
        </w:numPr>
      </w:pPr>
      <w:r w:rsidRPr="00044EFF">
        <w:t>6 to 10 ratings</w:t>
      </w:r>
    </w:p>
    <w:p w14:paraId="17EBEFB5" w14:textId="18D091F5" w:rsidR="00D63D65" w:rsidRPr="00044EFF" w:rsidRDefault="00D63D65" w:rsidP="00D63D65">
      <w:pPr>
        <w:pStyle w:val="ListParagraph"/>
        <w:numPr>
          <w:ilvl w:val="0"/>
          <w:numId w:val="2"/>
        </w:numPr>
      </w:pPr>
      <w:r w:rsidRPr="00044EFF">
        <w:t>11+ ratings</w:t>
      </w:r>
    </w:p>
    <w:p w14:paraId="7B6C0F83" w14:textId="2A1B56E5" w:rsidR="00D63D65" w:rsidRPr="00044EFF" w:rsidRDefault="00D63D65" w:rsidP="00D63D65">
      <w:r w:rsidRPr="00044EFF">
        <w:t>To simulate a cold start condition, the script withholds each user’s highest-rated anime (</w:t>
      </w:r>
      <w:r w:rsidR="000A2586" w:rsidRPr="00044EFF">
        <w:t>if</w:t>
      </w:r>
      <w:r w:rsidRPr="00044EFF">
        <w:t xml:space="preserve"> the rating is 7 or above given that it then indicates a preference</w:t>
      </w:r>
      <w:r w:rsidR="000A2586">
        <w:t>, while excluding users that do not meet this requirement</w:t>
      </w:r>
      <w:r w:rsidRPr="00044EFF">
        <w:t>) and uses the remaining entries as input to the model</w:t>
      </w:r>
      <w:r w:rsidR="000A2586">
        <w:t>. T</w:t>
      </w:r>
      <w:r w:rsidR="0001544E" w:rsidRPr="00044EFF">
        <w:t>he withheld anime is used as a ground truth to evaluate the relevance of the systems recommendations.</w:t>
      </w:r>
    </w:p>
    <w:p w14:paraId="298D4A0F" w14:textId="30A39FA7" w:rsidR="0001544E" w:rsidRPr="00044EFF" w:rsidRDefault="0001544E" w:rsidP="00D63D65">
      <w:r w:rsidRPr="00044EFF">
        <w:t xml:space="preserve">The script interacts directly with the deployed matrix factorisation model by importing and calling the </w:t>
      </w:r>
      <w:r w:rsidR="006A78A2">
        <w:t>‘</w:t>
      </w:r>
      <w:r w:rsidRPr="00044EFF">
        <w:t>get_model_resources()</w:t>
      </w:r>
      <w:r w:rsidR="006A78A2">
        <w:t>’</w:t>
      </w:r>
      <w:r w:rsidRPr="00044EFF">
        <w:t xml:space="preserve"> function from main.py. This function returns the trained model and its associated resources: the anime ID mapping (anime_to_idx), the reverse mapping (unique_anime_rev), and the genre dictionary (anime_genres). This ensures that evaluation uses the exact same model and data representations that power the live recommendation system, keeping the testing process consistent and realistic.</w:t>
      </w:r>
    </w:p>
    <w:p w14:paraId="2132899F" w14:textId="3779E4BB" w:rsidR="0001544E" w:rsidRPr="00044EFF" w:rsidRDefault="0001544E" w:rsidP="00D63D65">
      <w:r w:rsidRPr="00044EFF">
        <w:lastRenderedPageBreak/>
        <w:t>Each user’s partial watch list is converted into a</w:t>
      </w:r>
      <w:r w:rsidR="006A78A2">
        <w:t>n</w:t>
      </w:r>
      <w:r w:rsidRPr="00044EFF">
        <w:t xml:space="preserve"> </w:t>
      </w:r>
      <w:r w:rsidR="006A78A2">
        <w:t>‘</w:t>
      </w:r>
      <w:r w:rsidRPr="00044EFF">
        <w:t>UserAnimeListDTO</w:t>
      </w:r>
      <w:r w:rsidR="006A78A2">
        <w:t>’</w:t>
      </w:r>
      <w:r w:rsidRPr="00044EFF">
        <w:t>, which is passed to the recommend_anime_for_user() function to generate top</w:t>
      </w:r>
      <w:r w:rsidR="000A2586">
        <w:t xml:space="preserve"> ten</w:t>
      </w:r>
      <w:r w:rsidRPr="00044EFF">
        <w:t xml:space="preserve"> recommendations. These are then compared against the withheld anime to compute:</w:t>
      </w:r>
    </w:p>
    <w:p w14:paraId="29D45682" w14:textId="06C38D5E" w:rsidR="0001544E" w:rsidRPr="00044EFF" w:rsidRDefault="0001544E" w:rsidP="0001544E">
      <w:pPr>
        <w:pStyle w:val="ListParagraph"/>
        <w:numPr>
          <w:ilvl w:val="0"/>
          <w:numId w:val="2"/>
        </w:numPr>
      </w:pPr>
      <w:r w:rsidRPr="00044EFF">
        <w:t>Precision@10: the fraction of the top 10 recommendations that include the withheld anime (with a max of 0.1 per user given that we only search for one relevant item (the withheld anime) per user, so the best base-scenario is that this 1 item appears in the top 10)</w:t>
      </w:r>
    </w:p>
    <w:p w14:paraId="5213065F" w14:textId="0F438953" w:rsidR="0001544E" w:rsidRDefault="0001544E" w:rsidP="0001544E">
      <w:pPr>
        <w:pStyle w:val="ListParagraph"/>
        <w:numPr>
          <w:ilvl w:val="0"/>
          <w:numId w:val="2"/>
        </w:numPr>
      </w:pPr>
      <w:r w:rsidRPr="00044EFF">
        <w:t>HitRate@10 – the proportion of users for which the withheld anime appears in the top 10.</w:t>
      </w:r>
    </w:p>
    <w:p w14:paraId="4793FC46" w14:textId="224301C8" w:rsidR="00D74073" w:rsidRPr="00044EFF" w:rsidRDefault="0019452A" w:rsidP="00D74073">
      <w:pPr>
        <w:pStyle w:val="Heading3"/>
      </w:pPr>
      <w:r>
        <w:t xml:space="preserve">  </w:t>
      </w:r>
      <w:r w:rsidR="00D74073">
        <w:t>Resulting data</w:t>
      </w:r>
    </w:p>
    <w:p w14:paraId="401C9DB5" w14:textId="29D3D01E" w:rsidR="0001544E" w:rsidRPr="00044EFF" w:rsidRDefault="0001544E" w:rsidP="0001544E">
      <w:r w:rsidRPr="00044EFF">
        <w:t>The results were recorded across all buckets and written to</w:t>
      </w:r>
      <w:r w:rsidR="00C07AC1" w:rsidRPr="00044EFF">
        <w:t xml:space="preserve"> </w:t>
      </w:r>
      <w:r w:rsidRPr="00044EFF">
        <w:t xml:space="preserve">cold_Start_bucket_results.csv. Below </w:t>
      </w:r>
      <w:r w:rsidR="00C07AC1" w:rsidRPr="00044EFF">
        <w:t>are the results</w:t>
      </w:r>
      <w:r w:rsidRPr="00044EFF">
        <w:t xml:space="preserve"> presented in table </w:t>
      </w:r>
      <w:r w:rsidR="00E9243C" w:rsidRPr="00044EFF">
        <w:t>7</w:t>
      </w:r>
      <w:r w:rsidRPr="00044EFF">
        <w:t>.3 for visibility</w:t>
      </w:r>
      <w:r w:rsidR="0052035F">
        <w:t>.</w:t>
      </w:r>
    </w:p>
    <w:tbl>
      <w:tblPr>
        <w:tblStyle w:val="TableGrid"/>
        <w:tblW w:w="9634" w:type="dxa"/>
        <w:tblLook w:val="04A0" w:firstRow="1" w:lastRow="0" w:firstColumn="1" w:lastColumn="0" w:noHBand="0" w:noVBand="1"/>
      </w:tblPr>
      <w:tblGrid>
        <w:gridCol w:w="1838"/>
        <w:gridCol w:w="2126"/>
        <w:gridCol w:w="1701"/>
        <w:gridCol w:w="1843"/>
        <w:gridCol w:w="2126"/>
      </w:tblGrid>
      <w:tr w:rsidR="00C07AC1" w:rsidRPr="00044EFF" w14:paraId="5EFCE0C4" w14:textId="77777777" w:rsidTr="00D74073">
        <w:tc>
          <w:tcPr>
            <w:tcW w:w="1838" w:type="dxa"/>
          </w:tcPr>
          <w:p w14:paraId="33C6B00C" w14:textId="0CD7DB1D" w:rsidR="00C07AC1" w:rsidRPr="00D74073" w:rsidRDefault="00C07AC1" w:rsidP="00D74073">
            <w:pPr>
              <w:jc w:val="center"/>
              <w:rPr>
                <w:b/>
                <w:bCs/>
              </w:rPr>
            </w:pPr>
            <w:r w:rsidRPr="00D74073">
              <w:rPr>
                <w:b/>
                <w:bCs/>
              </w:rPr>
              <w:t>Bucket</w:t>
            </w:r>
          </w:p>
        </w:tc>
        <w:tc>
          <w:tcPr>
            <w:tcW w:w="2126" w:type="dxa"/>
          </w:tcPr>
          <w:p w14:paraId="685C90CD" w14:textId="2B8C841E" w:rsidR="00C07AC1" w:rsidRPr="00D74073" w:rsidRDefault="00C07AC1" w:rsidP="00D74073">
            <w:pPr>
              <w:jc w:val="center"/>
              <w:rPr>
                <w:b/>
                <w:bCs/>
              </w:rPr>
            </w:pPr>
            <w:r w:rsidRPr="00D74073">
              <w:rPr>
                <w:b/>
                <w:bCs/>
              </w:rPr>
              <w:t>Users evaluated</w:t>
            </w:r>
          </w:p>
        </w:tc>
        <w:tc>
          <w:tcPr>
            <w:tcW w:w="1701" w:type="dxa"/>
          </w:tcPr>
          <w:p w14:paraId="422BFD83" w14:textId="5607101D" w:rsidR="00C07AC1" w:rsidRPr="00D74073" w:rsidRDefault="00C07AC1" w:rsidP="00D74073">
            <w:pPr>
              <w:jc w:val="center"/>
              <w:rPr>
                <w:b/>
                <w:bCs/>
              </w:rPr>
            </w:pPr>
            <w:r w:rsidRPr="00D74073">
              <w:rPr>
                <w:b/>
                <w:bCs/>
              </w:rPr>
              <w:t>Skipped</w:t>
            </w:r>
          </w:p>
        </w:tc>
        <w:tc>
          <w:tcPr>
            <w:tcW w:w="1843" w:type="dxa"/>
          </w:tcPr>
          <w:p w14:paraId="2CA959CA" w14:textId="1E621A61" w:rsidR="00C07AC1" w:rsidRPr="00D74073" w:rsidRDefault="00C07AC1" w:rsidP="00D74073">
            <w:pPr>
              <w:jc w:val="center"/>
              <w:rPr>
                <w:b/>
                <w:bCs/>
              </w:rPr>
            </w:pPr>
            <w:r w:rsidRPr="00D74073">
              <w:rPr>
                <w:b/>
                <w:bCs/>
              </w:rPr>
              <w:t>Precision@10</w:t>
            </w:r>
          </w:p>
        </w:tc>
        <w:tc>
          <w:tcPr>
            <w:tcW w:w="2126" w:type="dxa"/>
          </w:tcPr>
          <w:p w14:paraId="77E673FE" w14:textId="40116C08" w:rsidR="00C07AC1" w:rsidRPr="00D74073" w:rsidRDefault="00C07AC1" w:rsidP="00D74073">
            <w:pPr>
              <w:jc w:val="center"/>
              <w:rPr>
                <w:b/>
                <w:bCs/>
              </w:rPr>
            </w:pPr>
            <w:r w:rsidRPr="00D74073">
              <w:rPr>
                <w:b/>
                <w:bCs/>
              </w:rPr>
              <w:t>HitRate@10</w:t>
            </w:r>
          </w:p>
        </w:tc>
      </w:tr>
      <w:tr w:rsidR="00C07AC1" w:rsidRPr="00044EFF" w14:paraId="726C8937" w14:textId="77777777" w:rsidTr="00D74073">
        <w:tc>
          <w:tcPr>
            <w:tcW w:w="1838" w:type="dxa"/>
          </w:tcPr>
          <w:p w14:paraId="2647A508" w14:textId="022A3931" w:rsidR="00C07AC1" w:rsidRPr="00044EFF" w:rsidRDefault="00C07AC1" w:rsidP="0001544E">
            <w:r w:rsidRPr="00044EFF">
              <w:t>1-2</w:t>
            </w:r>
          </w:p>
        </w:tc>
        <w:tc>
          <w:tcPr>
            <w:tcW w:w="2126" w:type="dxa"/>
          </w:tcPr>
          <w:p w14:paraId="2592F7FA" w14:textId="79570F8A" w:rsidR="00C07AC1" w:rsidRPr="00044EFF" w:rsidRDefault="00C07AC1" w:rsidP="0001544E">
            <w:r w:rsidRPr="00044EFF">
              <w:t>2069</w:t>
            </w:r>
          </w:p>
        </w:tc>
        <w:tc>
          <w:tcPr>
            <w:tcW w:w="1701" w:type="dxa"/>
          </w:tcPr>
          <w:p w14:paraId="12400405" w14:textId="5BF08C7F" w:rsidR="00C07AC1" w:rsidRPr="00044EFF" w:rsidRDefault="00C07AC1" w:rsidP="0001544E">
            <w:r w:rsidRPr="00044EFF">
              <w:t>184</w:t>
            </w:r>
          </w:p>
        </w:tc>
        <w:tc>
          <w:tcPr>
            <w:tcW w:w="1843" w:type="dxa"/>
          </w:tcPr>
          <w:p w14:paraId="3CE6F142" w14:textId="4A2EC61C" w:rsidR="00C07AC1" w:rsidRPr="00044EFF" w:rsidRDefault="00C07AC1" w:rsidP="0001544E">
            <w:r w:rsidRPr="00044EFF">
              <w:t>0.0244</w:t>
            </w:r>
          </w:p>
        </w:tc>
        <w:tc>
          <w:tcPr>
            <w:tcW w:w="2126" w:type="dxa"/>
          </w:tcPr>
          <w:p w14:paraId="02C248B9" w14:textId="14CF2AFB" w:rsidR="00C07AC1" w:rsidRPr="00044EFF" w:rsidRDefault="00C07AC1" w:rsidP="0001544E">
            <w:r w:rsidRPr="00044EFF">
              <w:t>0.2441</w:t>
            </w:r>
          </w:p>
        </w:tc>
      </w:tr>
      <w:tr w:rsidR="00C07AC1" w:rsidRPr="00044EFF" w14:paraId="27A22BFD" w14:textId="77777777" w:rsidTr="00D74073">
        <w:tc>
          <w:tcPr>
            <w:tcW w:w="1838" w:type="dxa"/>
          </w:tcPr>
          <w:p w14:paraId="48D90309" w14:textId="6965C8F3" w:rsidR="00C07AC1" w:rsidRPr="00044EFF" w:rsidRDefault="00C07AC1" w:rsidP="0001544E">
            <w:r w:rsidRPr="00044EFF">
              <w:t>3-5</w:t>
            </w:r>
          </w:p>
        </w:tc>
        <w:tc>
          <w:tcPr>
            <w:tcW w:w="2126" w:type="dxa"/>
          </w:tcPr>
          <w:p w14:paraId="48564B02" w14:textId="657EF350" w:rsidR="00C07AC1" w:rsidRPr="00044EFF" w:rsidRDefault="00C07AC1" w:rsidP="0001544E">
            <w:r w:rsidRPr="00044EFF">
              <w:t>4630</w:t>
            </w:r>
          </w:p>
        </w:tc>
        <w:tc>
          <w:tcPr>
            <w:tcW w:w="1701" w:type="dxa"/>
          </w:tcPr>
          <w:p w14:paraId="3188644B" w14:textId="5C11DF51" w:rsidR="00C07AC1" w:rsidRPr="00044EFF" w:rsidRDefault="00C07AC1" w:rsidP="0001544E">
            <w:r w:rsidRPr="00044EFF">
              <w:t>12</w:t>
            </w:r>
          </w:p>
        </w:tc>
        <w:tc>
          <w:tcPr>
            <w:tcW w:w="1843" w:type="dxa"/>
          </w:tcPr>
          <w:p w14:paraId="587C5F8C" w14:textId="03D495B2" w:rsidR="00C07AC1" w:rsidRPr="00044EFF" w:rsidRDefault="00C07AC1" w:rsidP="0001544E">
            <w:r w:rsidRPr="00044EFF">
              <w:t>0.0316</w:t>
            </w:r>
            <w:r w:rsidRPr="00044EFF">
              <w:tab/>
            </w:r>
          </w:p>
        </w:tc>
        <w:tc>
          <w:tcPr>
            <w:tcW w:w="2126" w:type="dxa"/>
          </w:tcPr>
          <w:p w14:paraId="366A5095" w14:textId="274502BB" w:rsidR="00C07AC1" w:rsidRPr="00044EFF" w:rsidRDefault="00C07AC1" w:rsidP="0001544E">
            <w:r w:rsidRPr="00044EFF">
              <w:t>0.3158</w:t>
            </w:r>
          </w:p>
        </w:tc>
      </w:tr>
      <w:tr w:rsidR="00C07AC1" w:rsidRPr="00044EFF" w14:paraId="4B6B5044" w14:textId="77777777" w:rsidTr="00D74073">
        <w:tc>
          <w:tcPr>
            <w:tcW w:w="1838" w:type="dxa"/>
          </w:tcPr>
          <w:p w14:paraId="137E43CF" w14:textId="15358045" w:rsidR="00C07AC1" w:rsidRPr="00044EFF" w:rsidRDefault="00C07AC1" w:rsidP="0001544E">
            <w:r w:rsidRPr="00044EFF">
              <w:t>6-7</w:t>
            </w:r>
          </w:p>
        </w:tc>
        <w:tc>
          <w:tcPr>
            <w:tcW w:w="2126" w:type="dxa"/>
          </w:tcPr>
          <w:p w14:paraId="6DFC06D5" w14:textId="6637F82E" w:rsidR="00C07AC1" w:rsidRPr="00044EFF" w:rsidRDefault="00C07AC1" w:rsidP="0001544E">
            <w:r w:rsidRPr="00044EFF">
              <w:t>5407</w:t>
            </w:r>
          </w:p>
        </w:tc>
        <w:tc>
          <w:tcPr>
            <w:tcW w:w="1701" w:type="dxa"/>
          </w:tcPr>
          <w:p w14:paraId="789F00C7" w14:textId="1A21FB4F" w:rsidR="00C07AC1" w:rsidRPr="00044EFF" w:rsidRDefault="00C07AC1" w:rsidP="0001544E">
            <w:r w:rsidRPr="00044EFF">
              <w:t>3</w:t>
            </w:r>
          </w:p>
        </w:tc>
        <w:tc>
          <w:tcPr>
            <w:tcW w:w="1843" w:type="dxa"/>
          </w:tcPr>
          <w:p w14:paraId="06EDC59D" w14:textId="05E799E3" w:rsidR="00C07AC1" w:rsidRPr="00044EFF" w:rsidRDefault="00C07AC1" w:rsidP="0001544E">
            <w:r w:rsidRPr="00044EFF">
              <w:t>0.0334</w:t>
            </w:r>
          </w:p>
        </w:tc>
        <w:tc>
          <w:tcPr>
            <w:tcW w:w="2126" w:type="dxa"/>
          </w:tcPr>
          <w:p w14:paraId="6AC2BA20" w14:textId="2288B571" w:rsidR="00C07AC1" w:rsidRPr="00044EFF" w:rsidRDefault="00C07AC1" w:rsidP="0001544E">
            <w:r w:rsidRPr="00044EFF">
              <w:t>0.3344</w:t>
            </w:r>
          </w:p>
        </w:tc>
      </w:tr>
      <w:tr w:rsidR="00C07AC1" w:rsidRPr="00044EFF" w14:paraId="5D49FFE2" w14:textId="77777777" w:rsidTr="00D74073">
        <w:tc>
          <w:tcPr>
            <w:tcW w:w="1838" w:type="dxa"/>
          </w:tcPr>
          <w:p w14:paraId="6EF31718" w14:textId="5E760A43" w:rsidR="00C07AC1" w:rsidRPr="00044EFF" w:rsidRDefault="00C07AC1" w:rsidP="0001544E">
            <w:r w:rsidRPr="00044EFF">
              <w:t>11+</w:t>
            </w:r>
          </w:p>
        </w:tc>
        <w:tc>
          <w:tcPr>
            <w:tcW w:w="2126" w:type="dxa"/>
          </w:tcPr>
          <w:p w14:paraId="7EC9DE1D" w14:textId="00AE2310" w:rsidR="00C07AC1" w:rsidRPr="00044EFF" w:rsidRDefault="00C07AC1" w:rsidP="0001544E">
            <w:r w:rsidRPr="00044EFF">
              <w:t>54203</w:t>
            </w:r>
          </w:p>
        </w:tc>
        <w:tc>
          <w:tcPr>
            <w:tcW w:w="1701" w:type="dxa"/>
          </w:tcPr>
          <w:p w14:paraId="215AFC0B" w14:textId="7A181D5B" w:rsidR="00C07AC1" w:rsidRPr="00044EFF" w:rsidRDefault="00C07AC1" w:rsidP="0001544E">
            <w:r w:rsidRPr="00044EFF">
              <w:t>1</w:t>
            </w:r>
          </w:p>
        </w:tc>
        <w:tc>
          <w:tcPr>
            <w:tcW w:w="1843" w:type="dxa"/>
          </w:tcPr>
          <w:p w14:paraId="3A83EF10" w14:textId="41F8954C" w:rsidR="00C07AC1" w:rsidRPr="00044EFF" w:rsidRDefault="00C07AC1" w:rsidP="0001544E">
            <w:r w:rsidRPr="00044EFF">
              <w:t>0.0301</w:t>
            </w:r>
          </w:p>
        </w:tc>
        <w:tc>
          <w:tcPr>
            <w:tcW w:w="2126" w:type="dxa"/>
          </w:tcPr>
          <w:p w14:paraId="72771413" w14:textId="036467F9" w:rsidR="00C07AC1" w:rsidRPr="00044EFF" w:rsidRDefault="00C07AC1" w:rsidP="0001544E">
            <w:r w:rsidRPr="00044EFF">
              <w:t>0.3009</w:t>
            </w:r>
          </w:p>
        </w:tc>
      </w:tr>
    </w:tbl>
    <w:p w14:paraId="6E1D4239" w14:textId="2E5EA48B" w:rsidR="000A2586" w:rsidRDefault="000A2586" w:rsidP="00D74073">
      <w:pPr>
        <w:jc w:val="center"/>
      </w:pPr>
      <w:r>
        <w:t xml:space="preserve">Table 7.3: </w:t>
      </w:r>
      <w:r w:rsidR="007C15DC">
        <w:t>T</w:t>
      </w:r>
      <w:r>
        <w:t>he evaluation results of the recommendation model</w:t>
      </w:r>
      <w:r w:rsidR="007C15DC">
        <w:t>.</w:t>
      </w:r>
    </w:p>
    <w:p w14:paraId="30CD41C2" w14:textId="3C6A8998" w:rsidR="00C07AC1" w:rsidRPr="00044EFF" w:rsidRDefault="00C07AC1" w:rsidP="0001544E">
      <w:r w:rsidRPr="00044EFF">
        <w:t xml:space="preserve">The results show that Plat-Imee’s recommendations </w:t>
      </w:r>
      <w:r w:rsidR="002565DA" w:rsidRPr="00044EFF">
        <w:t>system</w:t>
      </w:r>
      <w:r w:rsidRPr="00044EFF">
        <w:t xml:space="preserve"> performs reliably across all user </w:t>
      </w:r>
      <w:r w:rsidR="002565DA" w:rsidRPr="00044EFF">
        <w:t>buckets</w:t>
      </w:r>
      <w:r w:rsidRPr="00044EFF">
        <w:t xml:space="preserve"> including those with minimal data. Users with only 1-2 rated anime achieved a HitRate@10 of 24.4% meaning that nearly one in four received a successful recommendation </w:t>
      </w:r>
      <w:r w:rsidR="00D74073" w:rsidRPr="00044EFF">
        <w:t>despite</w:t>
      </w:r>
      <w:r w:rsidRPr="00044EFF">
        <w:t xml:space="preserve"> limited input.</w:t>
      </w:r>
    </w:p>
    <w:p w14:paraId="23E20228" w14:textId="029822A7" w:rsidR="00C07AC1" w:rsidRPr="00044EFF" w:rsidRDefault="00C07AC1" w:rsidP="0001544E">
      <w:r w:rsidRPr="00044EFF">
        <w:t xml:space="preserve">As expected, performance improves with additional data: users in the 3-5 and 6-10 buckets achieved </w:t>
      </w:r>
      <w:r w:rsidR="002565DA" w:rsidRPr="00044EFF">
        <w:t>hit rates</w:t>
      </w:r>
      <w:r w:rsidRPr="00044EFF">
        <w:t xml:space="preserve"> exceeding 31% and 33% respectively, with the 6-10 group attaining the highest Precicion@10 of 0.0334. Interestingly, users with more than 11 ratings saw a slight dip in precision – this may reflect the system’s difficulty in capturing more complex or diverse preference</w:t>
      </w:r>
      <w:r w:rsidR="00D74073">
        <w:t>s</w:t>
      </w:r>
      <w:r w:rsidRPr="00044EFF">
        <w:t xml:space="preserve">. Nonetheless, a 30.1% </w:t>
      </w:r>
      <w:r w:rsidR="00D74073">
        <w:t>h</w:t>
      </w:r>
      <w:r w:rsidRPr="00044EFF">
        <w:t xml:space="preserve">it rate in by far the largest bucket implies that the system scales well with experienced users. </w:t>
      </w:r>
      <w:r w:rsidR="00E9243C" w:rsidRPr="00044EFF">
        <w:t>Overall, these results suggest that Plat-Imee’s model generalises effectively and remains robust under cold-start conditions while offering consistently and meaningful recommendations across user types</w:t>
      </w:r>
      <w:r w:rsidR="00D74073">
        <w:t>.</w:t>
      </w:r>
    </w:p>
    <w:p w14:paraId="12D26DD8" w14:textId="6F308F77" w:rsidR="00E9243C" w:rsidRPr="00044EFF" w:rsidRDefault="0019452A" w:rsidP="00E9243C">
      <w:pPr>
        <w:pStyle w:val="Heading3"/>
      </w:pPr>
      <w:r>
        <w:t xml:space="preserve">  </w:t>
      </w:r>
      <w:r w:rsidR="00E9243C" w:rsidRPr="00044EFF">
        <w:t>Further insights</w:t>
      </w:r>
    </w:p>
    <w:p w14:paraId="14FAE56B" w14:textId="60AC261E" w:rsidR="00E9243C" w:rsidRPr="00044EFF" w:rsidRDefault="00E9243C" w:rsidP="00E9243C">
      <w:r w:rsidRPr="00044EFF">
        <w:t xml:space="preserve">As forementioned, before developing optuna_tuner.py for optimising the models hyperparameters, I went by guesswork. </w:t>
      </w:r>
      <w:r w:rsidR="00740489" w:rsidRPr="00044EFF">
        <w:t>The configuration used at that stage included:</w:t>
      </w:r>
    </w:p>
    <w:p w14:paraId="2E23217D" w14:textId="77777777" w:rsidR="00E9243C" w:rsidRPr="00044EFF" w:rsidRDefault="00E9243C" w:rsidP="00E9243C">
      <w:pPr>
        <w:pStyle w:val="ListParagraph"/>
        <w:numPr>
          <w:ilvl w:val="0"/>
          <w:numId w:val="2"/>
        </w:numPr>
      </w:pPr>
      <w:r w:rsidRPr="00044EFF">
        <w:t>num_epochs = 10</w:t>
      </w:r>
    </w:p>
    <w:p w14:paraId="4CE2EF2C" w14:textId="77777777" w:rsidR="00E9243C" w:rsidRPr="00044EFF" w:rsidRDefault="00E9243C" w:rsidP="00E9243C">
      <w:pPr>
        <w:pStyle w:val="ListParagraph"/>
        <w:numPr>
          <w:ilvl w:val="0"/>
          <w:numId w:val="2"/>
        </w:numPr>
      </w:pPr>
      <w:r w:rsidRPr="00044EFF">
        <w:t>num_factors = 30</w:t>
      </w:r>
    </w:p>
    <w:p w14:paraId="2B125FD3" w14:textId="77777777" w:rsidR="00E9243C" w:rsidRPr="00044EFF" w:rsidRDefault="00E9243C" w:rsidP="00E9243C">
      <w:pPr>
        <w:pStyle w:val="ListParagraph"/>
        <w:numPr>
          <w:ilvl w:val="0"/>
          <w:numId w:val="2"/>
        </w:numPr>
      </w:pPr>
      <w:r w:rsidRPr="00044EFF">
        <w:t>learning rate = 0.003</w:t>
      </w:r>
    </w:p>
    <w:p w14:paraId="29FD5E31" w14:textId="3A5D402C" w:rsidR="00E9243C" w:rsidRPr="00044EFF" w:rsidRDefault="00E9243C" w:rsidP="00E9243C">
      <w:pPr>
        <w:pStyle w:val="ListParagraph"/>
        <w:numPr>
          <w:ilvl w:val="0"/>
          <w:numId w:val="2"/>
        </w:numPr>
      </w:pPr>
      <w:r w:rsidRPr="00044EFF">
        <w:t>weight_decay = not applied</w:t>
      </w:r>
    </w:p>
    <w:p w14:paraId="77F73E73" w14:textId="78151227" w:rsidR="00D74073" w:rsidRDefault="00740489" w:rsidP="0001544E">
      <w:r w:rsidRPr="00044EFF">
        <w:t xml:space="preserve">With this setup, the model achieved a final training loss (MSE) of 1.1438, which is notably lower than the optimised model’s loss of 1.1911. At </w:t>
      </w:r>
      <w:r w:rsidR="00D74073">
        <w:t>a</w:t>
      </w:r>
      <w:r w:rsidRPr="00044EFF">
        <w:t xml:space="preserve"> glance, this might suggest the initial model was more accurate. However, when evaluated using the evaluate_cold_start_precision.py – a more realistic test of recommendation quality – the opposite was true. Figure 7.4 displays the </w:t>
      </w:r>
      <w:r w:rsidR="00D74073">
        <w:t>results of the pre optimised model:</w:t>
      </w:r>
    </w:p>
    <w:p w14:paraId="3AE04822" w14:textId="5B664898" w:rsidR="00740489" w:rsidRPr="00044EFF" w:rsidRDefault="00740489" w:rsidP="0001544E">
      <w:r w:rsidRPr="00044EFF">
        <w:lastRenderedPageBreak/>
        <w:br/>
      </w:r>
      <w:r w:rsidRPr="00044EFF">
        <w:br/>
      </w:r>
    </w:p>
    <w:tbl>
      <w:tblPr>
        <w:tblStyle w:val="TableGrid"/>
        <w:tblW w:w="9634" w:type="dxa"/>
        <w:tblLook w:val="04A0" w:firstRow="1" w:lastRow="0" w:firstColumn="1" w:lastColumn="0" w:noHBand="0" w:noVBand="1"/>
      </w:tblPr>
      <w:tblGrid>
        <w:gridCol w:w="1838"/>
        <w:gridCol w:w="2126"/>
        <w:gridCol w:w="1701"/>
        <w:gridCol w:w="1880"/>
        <w:gridCol w:w="2089"/>
      </w:tblGrid>
      <w:tr w:rsidR="001C72D4" w:rsidRPr="00044EFF" w14:paraId="53F07346" w14:textId="77777777" w:rsidTr="001C72D4">
        <w:tc>
          <w:tcPr>
            <w:tcW w:w="1838" w:type="dxa"/>
          </w:tcPr>
          <w:p w14:paraId="493C1A44" w14:textId="77777777" w:rsidR="00740489" w:rsidRPr="00D74073" w:rsidRDefault="00740489" w:rsidP="00D74073">
            <w:pPr>
              <w:jc w:val="center"/>
              <w:rPr>
                <w:b/>
                <w:bCs/>
              </w:rPr>
            </w:pPr>
            <w:r w:rsidRPr="00D74073">
              <w:rPr>
                <w:b/>
                <w:bCs/>
              </w:rPr>
              <w:t>Bucket</w:t>
            </w:r>
          </w:p>
        </w:tc>
        <w:tc>
          <w:tcPr>
            <w:tcW w:w="2126" w:type="dxa"/>
          </w:tcPr>
          <w:p w14:paraId="21C87B58" w14:textId="77777777" w:rsidR="00740489" w:rsidRPr="00D74073" w:rsidRDefault="00740489" w:rsidP="00D74073">
            <w:pPr>
              <w:jc w:val="center"/>
              <w:rPr>
                <w:b/>
                <w:bCs/>
              </w:rPr>
            </w:pPr>
            <w:r w:rsidRPr="00D74073">
              <w:rPr>
                <w:b/>
                <w:bCs/>
              </w:rPr>
              <w:t>Users evaluated</w:t>
            </w:r>
          </w:p>
        </w:tc>
        <w:tc>
          <w:tcPr>
            <w:tcW w:w="1701" w:type="dxa"/>
          </w:tcPr>
          <w:p w14:paraId="2330B43D" w14:textId="77777777" w:rsidR="00740489" w:rsidRPr="00D74073" w:rsidRDefault="00740489" w:rsidP="00D74073">
            <w:pPr>
              <w:jc w:val="center"/>
              <w:rPr>
                <w:b/>
                <w:bCs/>
              </w:rPr>
            </w:pPr>
            <w:r w:rsidRPr="00D74073">
              <w:rPr>
                <w:b/>
                <w:bCs/>
              </w:rPr>
              <w:t>Skipped</w:t>
            </w:r>
          </w:p>
        </w:tc>
        <w:tc>
          <w:tcPr>
            <w:tcW w:w="1880" w:type="dxa"/>
          </w:tcPr>
          <w:p w14:paraId="1E7F56C3" w14:textId="77777777" w:rsidR="00740489" w:rsidRPr="00D74073" w:rsidRDefault="00740489" w:rsidP="00D74073">
            <w:pPr>
              <w:jc w:val="center"/>
              <w:rPr>
                <w:b/>
                <w:bCs/>
              </w:rPr>
            </w:pPr>
            <w:r w:rsidRPr="00D74073">
              <w:rPr>
                <w:b/>
                <w:bCs/>
              </w:rPr>
              <w:t>Precision@10</w:t>
            </w:r>
          </w:p>
        </w:tc>
        <w:tc>
          <w:tcPr>
            <w:tcW w:w="2089" w:type="dxa"/>
          </w:tcPr>
          <w:p w14:paraId="16303F13" w14:textId="77777777" w:rsidR="00740489" w:rsidRPr="00D74073" w:rsidRDefault="00740489" w:rsidP="00D74073">
            <w:pPr>
              <w:jc w:val="center"/>
              <w:rPr>
                <w:b/>
                <w:bCs/>
              </w:rPr>
            </w:pPr>
            <w:r w:rsidRPr="00D74073">
              <w:rPr>
                <w:b/>
                <w:bCs/>
              </w:rPr>
              <w:t>HitRate@10</w:t>
            </w:r>
          </w:p>
        </w:tc>
      </w:tr>
      <w:tr w:rsidR="001C72D4" w:rsidRPr="00044EFF" w14:paraId="6268C0E6" w14:textId="77777777" w:rsidTr="001C72D4">
        <w:tc>
          <w:tcPr>
            <w:tcW w:w="1838" w:type="dxa"/>
          </w:tcPr>
          <w:p w14:paraId="4A83272F" w14:textId="77777777" w:rsidR="00740489" w:rsidRPr="00044EFF" w:rsidRDefault="00740489" w:rsidP="0067153D">
            <w:r w:rsidRPr="00044EFF">
              <w:t>1-2</w:t>
            </w:r>
          </w:p>
        </w:tc>
        <w:tc>
          <w:tcPr>
            <w:tcW w:w="2126" w:type="dxa"/>
          </w:tcPr>
          <w:p w14:paraId="24831F5A" w14:textId="77777777" w:rsidR="00740489" w:rsidRPr="00044EFF" w:rsidRDefault="00740489" w:rsidP="0067153D">
            <w:r w:rsidRPr="00044EFF">
              <w:t>2069</w:t>
            </w:r>
          </w:p>
        </w:tc>
        <w:tc>
          <w:tcPr>
            <w:tcW w:w="1701" w:type="dxa"/>
          </w:tcPr>
          <w:p w14:paraId="55567B0A" w14:textId="77777777" w:rsidR="00740489" w:rsidRPr="00044EFF" w:rsidRDefault="00740489" w:rsidP="0067153D">
            <w:r w:rsidRPr="00044EFF">
              <w:t>184</w:t>
            </w:r>
          </w:p>
        </w:tc>
        <w:tc>
          <w:tcPr>
            <w:tcW w:w="1880" w:type="dxa"/>
          </w:tcPr>
          <w:p w14:paraId="71BB0313" w14:textId="2B1AA083" w:rsidR="00740489" w:rsidRPr="00044EFF" w:rsidRDefault="00740489" w:rsidP="0067153D">
            <w:r w:rsidRPr="00044EFF">
              <w:t>0.0110</w:t>
            </w:r>
          </w:p>
        </w:tc>
        <w:tc>
          <w:tcPr>
            <w:tcW w:w="2089" w:type="dxa"/>
          </w:tcPr>
          <w:p w14:paraId="2E71E4F1" w14:textId="3FA6A0D5" w:rsidR="00740489" w:rsidRPr="00044EFF" w:rsidRDefault="00740489" w:rsidP="0067153D">
            <w:r w:rsidRPr="00044EFF">
              <w:t>0.1097</w:t>
            </w:r>
          </w:p>
        </w:tc>
      </w:tr>
      <w:tr w:rsidR="001C72D4" w:rsidRPr="00044EFF" w14:paraId="78EB0F63" w14:textId="77777777" w:rsidTr="001C72D4">
        <w:tc>
          <w:tcPr>
            <w:tcW w:w="1838" w:type="dxa"/>
          </w:tcPr>
          <w:p w14:paraId="67BD1F1A" w14:textId="77777777" w:rsidR="00740489" w:rsidRPr="00044EFF" w:rsidRDefault="00740489" w:rsidP="0067153D">
            <w:r w:rsidRPr="00044EFF">
              <w:t>3-5</w:t>
            </w:r>
          </w:p>
        </w:tc>
        <w:tc>
          <w:tcPr>
            <w:tcW w:w="2126" w:type="dxa"/>
          </w:tcPr>
          <w:p w14:paraId="5D5F29B2" w14:textId="77777777" w:rsidR="00740489" w:rsidRPr="00044EFF" w:rsidRDefault="00740489" w:rsidP="0067153D">
            <w:r w:rsidRPr="00044EFF">
              <w:t>4630</w:t>
            </w:r>
          </w:p>
        </w:tc>
        <w:tc>
          <w:tcPr>
            <w:tcW w:w="1701" w:type="dxa"/>
          </w:tcPr>
          <w:p w14:paraId="26CF782B" w14:textId="77777777" w:rsidR="00740489" w:rsidRPr="00044EFF" w:rsidRDefault="00740489" w:rsidP="0067153D">
            <w:r w:rsidRPr="00044EFF">
              <w:t>12</w:t>
            </w:r>
          </w:p>
        </w:tc>
        <w:tc>
          <w:tcPr>
            <w:tcW w:w="1880" w:type="dxa"/>
          </w:tcPr>
          <w:p w14:paraId="0041CFAF" w14:textId="6F6B1618" w:rsidR="00740489" w:rsidRPr="00044EFF" w:rsidRDefault="00740489" w:rsidP="0067153D">
            <w:r w:rsidRPr="00044EFF">
              <w:t>0.0105</w:t>
            </w:r>
            <w:r w:rsidRPr="00044EFF">
              <w:tab/>
            </w:r>
          </w:p>
        </w:tc>
        <w:tc>
          <w:tcPr>
            <w:tcW w:w="2089" w:type="dxa"/>
          </w:tcPr>
          <w:p w14:paraId="77C919AE" w14:textId="476938F6" w:rsidR="00740489" w:rsidRPr="00044EFF" w:rsidRDefault="00740489" w:rsidP="0067153D">
            <w:r w:rsidRPr="00044EFF">
              <w:t>0.1052</w:t>
            </w:r>
          </w:p>
        </w:tc>
      </w:tr>
      <w:tr w:rsidR="001C72D4" w:rsidRPr="00044EFF" w14:paraId="0CA4FF9A" w14:textId="77777777" w:rsidTr="001C72D4">
        <w:tc>
          <w:tcPr>
            <w:tcW w:w="1838" w:type="dxa"/>
          </w:tcPr>
          <w:p w14:paraId="6CBA35D5" w14:textId="77777777" w:rsidR="00740489" w:rsidRPr="00044EFF" w:rsidRDefault="00740489" w:rsidP="0067153D">
            <w:r w:rsidRPr="00044EFF">
              <w:t>6-7</w:t>
            </w:r>
          </w:p>
        </w:tc>
        <w:tc>
          <w:tcPr>
            <w:tcW w:w="2126" w:type="dxa"/>
          </w:tcPr>
          <w:p w14:paraId="3EB029BC" w14:textId="77777777" w:rsidR="00740489" w:rsidRPr="00044EFF" w:rsidRDefault="00740489" w:rsidP="0067153D">
            <w:r w:rsidRPr="00044EFF">
              <w:t>5407</w:t>
            </w:r>
          </w:p>
        </w:tc>
        <w:tc>
          <w:tcPr>
            <w:tcW w:w="1701" w:type="dxa"/>
          </w:tcPr>
          <w:p w14:paraId="073DE6CB" w14:textId="77777777" w:rsidR="00740489" w:rsidRPr="00044EFF" w:rsidRDefault="00740489" w:rsidP="0067153D">
            <w:r w:rsidRPr="00044EFF">
              <w:t>3</w:t>
            </w:r>
          </w:p>
        </w:tc>
        <w:tc>
          <w:tcPr>
            <w:tcW w:w="1880" w:type="dxa"/>
          </w:tcPr>
          <w:p w14:paraId="6CCBB6E3" w14:textId="1FA77084" w:rsidR="00740489" w:rsidRPr="00044EFF" w:rsidRDefault="00740489" w:rsidP="0067153D">
            <w:r w:rsidRPr="00044EFF">
              <w:t>0.0089</w:t>
            </w:r>
          </w:p>
        </w:tc>
        <w:tc>
          <w:tcPr>
            <w:tcW w:w="2089" w:type="dxa"/>
          </w:tcPr>
          <w:p w14:paraId="5E3404B2" w14:textId="352B6724" w:rsidR="00740489" w:rsidRPr="00044EFF" w:rsidRDefault="00740489" w:rsidP="0067153D">
            <w:r w:rsidRPr="00044EFF">
              <w:t>0.0891</w:t>
            </w:r>
          </w:p>
        </w:tc>
      </w:tr>
      <w:tr w:rsidR="001C72D4" w:rsidRPr="00044EFF" w14:paraId="16005959" w14:textId="77777777" w:rsidTr="001C72D4">
        <w:tc>
          <w:tcPr>
            <w:tcW w:w="1838" w:type="dxa"/>
          </w:tcPr>
          <w:p w14:paraId="30EE6FBE" w14:textId="77777777" w:rsidR="00740489" w:rsidRPr="00044EFF" w:rsidRDefault="00740489" w:rsidP="0067153D">
            <w:r w:rsidRPr="00044EFF">
              <w:t>11+</w:t>
            </w:r>
          </w:p>
        </w:tc>
        <w:tc>
          <w:tcPr>
            <w:tcW w:w="2126" w:type="dxa"/>
          </w:tcPr>
          <w:p w14:paraId="464199B9" w14:textId="77777777" w:rsidR="00740489" w:rsidRPr="00044EFF" w:rsidRDefault="00740489" w:rsidP="0067153D">
            <w:r w:rsidRPr="00044EFF">
              <w:t>54203</w:t>
            </w:r>
          </w:p>
        </w:tc>
        <w:tc>
          <w:tcPr>
            <w:tcW w:w="1701" w:type="dxa"/>
          </w:tcPr>
          <w:p w14:paraId="5DB335E8" w14:textId="77777777" w:rsidR="00740489" w:rsidRPr="00044EFF" w:rsidRDefault="00740489" w:rsidP="0067153D">
            <w:r w:rsidRPr="00044EFF">
              <w:t>1</w:t>
            </w:r>
          </w:p>
        </w:tc>
        <w:tc>
          <w:tcPr>
            <w:tcW w:w="1880" w:type="dxa"/>
          </w:tcPr>
          <w:p w14:paraId="3F27EE1B" w14:textId="04994928" w:rsidR="00740489" w:rsidRPr="00044EFF" w:rsidRDefault="00740489" w:rsidP="0067153D">
            <w:r w:rsidRPr="00044EFF">
              <w:t>0.0089</w:t>
            </w:r>
          </w:p>
        </w:tc>
        <w:tc>
          <w:tcPr>
            <w:tcW w:w="2089" w:type="dxa"/>
          </w:tcPr>
          <w:p w14:paraId="79E66011" w14:textId="3CF462B5" w:rsidR="00740489" w:rsidRPr="00044EFF" w:rsidRDefault="00740489" w:rsidP="0067153D">
            <w:r w:rsidRPr="00044EFF">
              <w:t>0.0887</w:t>
            </w:r>
          </w:p>
        </w:tc>
      </w:tr>
    </w:tbl>
    <w:p w14:paraId="65789B58" w14:textId="52CD706B" w:rsidR="00740489" w:rsidRPr="00044EFF" w:rsidRDefault="001C72D4" w:rsidP="001C72D4">
      <w:pPr>
        <w:jc w:val="center"/>
      </w:pPr>
      <w:r>
        <w:t xml:space="preserve">Table 7.4: </w:t>
      </w:r>
      <w:r w:rsidR="007C15DC">
        <w:t>T</w:t>
      </w:r>
      <w:r>
        <w:t>he evaluation results of the pre optimisation recommendation model</w:t>
      </w:r>
      <w:r w:rsidR="007C15DC">
        <w:t>.</w:t>
      </w:r>
    </w:p>
    <w:p w14:paraId="2B4531C1" w14:textId="01649A82" w:rsidR="00740489" w:rsidRPr="00044EFF" w:rsidRDefault="00740489" w:rsidP="0001544E">
      <w:r w:rsidRPr="00044EFF">
        <w:t xml:space="preserve">The pre-optimised model produced considerably weaker recommendation capabilities as seen with a Precision@10 of just 0.0089 for the largest user group (11+ ratings), and HitRate@10 scores ranging from 0.089 to 0.11 across all buckets. In contrast, the optimised model </w:t>
      </w:r>
      <w:r w:rsidR="00FE0DCC" w:rsidRPr="00044EFF">
        <w:t>-</w:t>
      </w:r>
      <w:r w:rsidRPr="00044EFF">
        <w:t xml:space="preserve"> despite a slightly higher MSE </w:t>
      </w:r>
      <w:r w:rsidR="00FE0DCC" w:rsidRPr="00044EFF">
        <w:t>-</w:t>
      </w:r>
      <w:r w:rsidRPr="00044EFF">
        <w:t xml:space="preserve"> achieved much stronger cold-start </w:t>
      </w:r>
      <w:r w:rsidR="0052035F" w:rsidRPr="00044EFF">
        <w:t>results.</w:t>
      </w:r>
    </w:p>
    <w:p w14:paraId="3049D391" w14:textId="603715E4" w:rsidR="229D07D6" w:rsidRPr="00044EFF" w:rsidRDefault="00740489" w:rsidP="229D07D6">
      <w:r w:rsidRPr="00044EFF">
        <w:t>This highlights a crucial distinction: while the initial model was better at minimising error on training data, it lacked generalisation power. The optimised model was trained with better-suited hyperparameters and more careful control over training, which helped it more in this department for unseen users – the exact use case this system was built for.</w:t>
      </w:r>
    </w:p>
    <w:p w14:paraId="56FADE23" w14:textId="602F39A9" w:rsidR="00740489" w:rsidRPr="00044EFF" w:rsidRDefault="00740489" w:rsidP="229D07D6">
      <w:r w:rsidRPr="00044EFF">
        <w:t>Ultimately, this comparison underscores the value of proper hyperparameter tuning and evaluation on realistic conditions. It’s not enough to minimise loss alone; a recommender system must be measured by how well it serves its users</w:t>
      </w:r>
      <w:r w:rsidR="00FE0DCC" w:rsidRPr="00044EFF">
        <w:t xml:space="preserve"> -</w:t>
      </w:r>
      <w:r w:rsidRPr="00044EFF">
        <w:t xml:space="preserve"> particularly when data is sparse.</w:t>
      </w:r>
    </w:p>
    <w:p w14:paraId="64FF398B" w14:textId="25DA7AB1" w:rsidR="00740489" w:rsidRPr="00044EFF" w:rsidRDefault="00740489" w:rsidP="00740489">
      <w:pPr>
        <w:pStyle w:val="Heading1"/>
      </w:pPr>
      <w:bookmarkStart w:id="34" w:name="_Toc197374425"/>
      <w:r w:rsidRPr="00044EFF">
        <w:lastRenderedPageBreak/>
        <w:t>Conclusion</w:t>
      </w:r>
      <w:bookmarkEnd w:id="34"/>
    </w:p>
    <w:p w14:paraId="49012103" w14:textId="03ED0FDD" w:rsidR="00CF1404" w:rsidRPr="00044EFF" w:rsidRDefault="00CF1404" w:rsidP="00CF1404">
      <w:r w:rsidRPr="00044EFF">
        <w:t>This section summarises the outcomes of the Plat-Imee project in relation to the goals set at the outset. Here, I also propose improvement for the system in potential further work.</w:t>
      </w:r>
    </w:p>
    <w:p w14:paraId="147E4231" w14:textId="63B690E4" w:rsidR="00CF1404" w:rsidRPr="00044EFF" w:rsidRDefault="001C72D4" w:rsidP="00CF1404">
      <w:pPr>
        <w:pStyle w:val="Heading2"/>
      </w:pPr>
      <w:bookmarkStart w:id="35" w:name="_Toc197374426"/>
      <w:r>
        <w:t xml:space="preserve">  </w:t>
      </w:r>
      <w:r w:rsidR="00CF1404" w:rsidRPr="00044EFF">
        <w:t>Project Evaluation</w:t>
      </w:r>
      <w:bookmarkEnd w:id="35"/>
    </w:p>
    <w:p w14:paraId="45D6D6C8" w14:textId="045C1601" w:rsidR="00CF1404" w:rsidRPr="00044EFF" w:rsidRDefault="00CF1404" w:rsidP="00CF1404">
      <w:r w:rsidRPr="00044EFF">
        <w:t xml:space="preserve">The primary aim of this project was to develop a </w:t>
      </w:r>
      <w:r w:rsidR="000E4F14" w:rsidRPr="00044EFF">
        <w:t>personalised</w:t>
      </w:r>
      <w:r w:rsidRPr="00044EFF">
        <w:t xml:space="preserve"> anime recommendation platform that</w:t>
      </w:r>
      <w:r w:rsidR="000E4F14" w:rsidRPr="00044EFF">
        <w:t xml:space="preserve"> supports both new and experienced users through accurate and dynamic suggestions – this was achieved through the development of a neural network-based matrix factorisation model, trained on user-anime-rating data</w:t>
      </w:r>
      <w:r w:rsidR="001C72D4">
        <w:t>;</w:t>
      </w:r>
      <w:r w:rsidR="000E4F14" w:rsidRPr="00044EFF">
        <w:t xml:space="preserve"> supported by a Kotlin backend and react front end to provide a seamless, full-stack experience.</w:t>
      </w:r>
    </w:p>
    <w:p w14:paraId="778174FE" w14:textId="14ED641E" w:rsidR="000E4F14" w:rsidRPr="00044EFF" w:rsidRDefault="000E4F14" w:rsidP="00CF1404">
      <w:r w:rsidRPr="00044EFF">
        <w:t>To improve the performance of the model, a custom hyperparameter tuning script (optuna_tuner.py) was developed through the Optuna framework. This allowed the system to explore combinations of model configurations and select those which performed best on a validation set thus improving generalisation beyond what manual tuning could achieve.</w:t>
      </w:r>
    </w:p>
    <w:p w14:paraId="6F350DD0" w14:textId="18EDC964" w:rsidR="000E4F14" w:rsidRDefault="000E4F14" w:rsidP="00CF1404">
      <w:r w:rsidRPr="00044EFF">
        <w:t>To ensure practical relevance, the evaluation script (evaluate_cold_start_precision.py) simulated cold-start scenarios by withholding a user’s highest-rated anime and testing whether the system could recommend it back based on the remaining items in their watch list. This offered insight into how well the system serves users with spare data – a critical use case in real-world deployments.</w:t>
      </w:r>
    </w:p>
    <w:p w14:paraId="6BDB23C1" w14:textId="377EA7EB" w:rsidR="001C72D4" w:rsidRPr="00044EFF" w:rsidRDefault="001C72D4" w:rsidP="00CF1404">
      <w:r>
        <w:t>Lastly, the frontend provided an engaging user interface adhering to the goal of solving MALs visual clutter while also making compromises on smaller details though settling for a muted colour palette in place of a dark mode.</w:t>
      </w:r>
    </w:p>
    <w:p w14:paraId="2B3FE6FD" w14:textId="6C05184D" w:rsidR="000E4F14" w:rsidRPr="00044EFF" w:rsidRDefault="000E4F14" w:rsidP="00CF1404">
      <w:r w:rsidRPr="00044EFF">
        <w:t xml:space="preserve">What Plat-Imee was envisioned </w:t>
      </w:r>
      <w:r w:rsidR="00CA530A" w:rsidRPr="00044EFF">
        <w:t>as;</w:t>
      </w:r>
      <w:r w:rsidRPr="00044EFF">
        <w:t xml:space="preserve"> it achieved</w:t>
      </w:r>
      <w:r w:rsidR="00CA530A" w:rsidRPr="00044EFF">
        <w:t>.</w:t>
      </w:r>
    </w:p>
    <w:p w14:paraId="24FD7627" w14:textId="7920AE4A" w:rsidR="00CA530A" w:rsidRPr="00044EFF" w:rsidRDefault="001C72D4" w:rsidP="00CA530A">
      <w:pPr>
        <w:pStyle w:val="Heading2"/>
      </w:pPr>
      <w:bookmarkStart w:id="36" w:name="_Toc197374427"/>
      <w:r>
        <w:t xml:space="preserve">  </w:t>
      </w:r>
      <w:r w:rsidR="00CA530A" w:rsidRPr="00044EFF">
        <w:t>Further Work</w:t>
      </w:r>
      <w:bookmarkEnd w:id="36"/>
    </w:p>
    <w:p w14:paraId="56EE5921" w14:textId="368B5E7A" w:rsidR="00CA530A" w:rsidRPr="00044EFF" w:rsidRDefault="00CA530A" w:rsidP="00CA530A">
      <w:r w:rsidRPr="00044EFF">
        <w:t>While the system fulfils its core objectives, several areas for improvement and expansion were identified during development. The current recommendation engine is trained offline on a static dataset. A key area of future work would be to incorporate incremental or periodic retraining, allowing the model to adapt to newly submitted user ratings and emerging anime titles ideally without requiring a full retrain.</w:t>
      </w:r>
    </w:p>
    <w:p w14:paraId="0E8B5434" w14:textId="2C2108C3" w:rsidR="00CA530A" w:rsidRPr="00044EFF" w:rsidRDefault="00CA530A" w:rsidP="00CA530A">
      <w:r w:rsidRPr="00044EFF">
        <w:t>To add, While the backend and recommendation components were thoroughly tested, the frontend lacks automated test coverage. Introducing unit and integration tests on the frontend would significantly improve long-term stability, especially as more interactive features are introduced.</w:t>
      </w:r>
    </w:p>
    <w:p w14:paraId="1ED7A5E7" w14:textId="4EBC2DB3" w:rsidR="005B4350" w:rsidRDefault="005B4350" w:rsidP="00CA530A">
      <w:r w:rsidRPr="00044EFF">
        <w:t>Finally, the management of sensitive configuration values could be done far better. Currently bother the JWT secret key (JwtUtil.kt) and the database credentials (application.properties) found in the Kotlin backend are hardcoded directly into the source code. While this simplifies development it introduces security risks particularly if the source code is shared. Further work should externalise all secrets using secure methods such as environmental variables.</w:t>
      </w:r>
    </w:p>
    <w:p w14:paraId="740C02F6" w14:textId="33F26A39" w:rsidR="00FB6FBF" w:rsidRPr="00044EFF" w:rsidRDefault="00FB6FBF" w:rsidP="00FB6FBF">
      <w:pPr>
        <w:pStyle w:val="Heading1"/>
      </w:pPr>
      <w:r>
        <w:lastRenderedPageBreak/>
        <w:t>Appendix</w:t>
      </w:r>
    </w:p>
    <w:p w14:paraId="5FB2DEA4" w14:textId="74D7CA45" w:rsidR="00FB6FBF" w:rsidRDefault="00FB6FBF" w:rsidP="00CF1404">
      <w:r w:rsidRPr="00FB6FBF">
        <w:drawing>
          <wp:inline distT="0" distB="0" distL="0" distR="0" wp14:anchorId="2FC3CB79" wp14:editId="7A23B0F3">
            <wp:extent cx="6120765" cy="3020060"/>
            <wp:effectExtent l="0" t="0" r="0" b="8890"/>
            <wp:docPr id="11398177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1774" name="Picture 1" descr="A screenshot of a video game&#10;&#10;AI-generated content may be incorrect."/>
                    <pic:cNvPicPr/>
                  </pic:nvPicPr>
                  <pic:blipFill>
                    <a:blip r:embed="rId46"/>
                    <a:stretch>
                      <a:fillRect/>
                    </a:stretch>
                  </pic:blipFill>
                  <pic:spPr>
                    <a:xfrm>
                      <a:off x="0" y="0"/>
                      <a:ext cx="6120765" cy="3020060"/>
                    </a:xfrm>
                    <a:prstGeom prst="rect">
                      <a:avLst/>
                    </a:prstGeom>
                  </pic:spPr>
                </pic:pic>
              </a:graphicData>
            </a:graphic>
          </wp:inline>
        </w:drawing>
      </w:r>
      <w:r>
        <w:t>Figure 9.1: Home page</w:t>
      </w:r>
    </w:p>
    <w:p w14:paraId="6A432874" w14:textId="5055562D" w:rsidR="00BF21A0" w:rsidRDefault="00BF21A0" w:rsidP="00CF1404">
      <w:r w:rsidRPr="00BF21A0">
        <w:drawing>
          <wp:inline distT="0" distB="0" distL="0" distR="0" wp14:anchorId="3478FC39" wp14:editId="3FAC4ABA">
            <wp:extent cx="6120765" cy="3020060"/>
            <wp:effectExtent l="0" t="0" r="0" b="8890"/>
            <wp:docPr id="1064018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8933" name="Picture 1" descr="A screenshot of a computer&#10;&#10;AI-generated content may be incorrect."/>
                    <pic:cNvPicPr/>
                  </pic:nvPicPr>
                  <pic:blipFill>
                    <a:blip r:embed="rId47"/>
                    <a:stretch>
                      <a:fillRect/>
                    </a:stretch>
                  </pic:blipFill>
                  <pic:spPr>
                    <a:xfrm>
                      <a:off x="0" y="0"/>
                      <a:ext cx="6120765" cy="3020060"/>
                    </a:xfrm>
                    <a:prstGeom prst="rect">
                      <a:avLst/>
                    </a:prstGeom>
                  </pic:spPr>
                </pic:pic>
              </a:graphicData>
            </a:graphic>
          </wp:inline>
        </w:drawing>
      </w:r>
      <w:r>
        <w:t>Figure 9.2: Top Anime page</w:t>
      </w:r>
    </w:p>
    <w:p w14:paraId="2C816406" w14:textId="62C61FAF" w:rsidR="00BF21A0" w:rsidRDefault="00BF21A0" w:rsidP="00CF1404">
      <w:r w:rsidRPr="00BF21A0">
        <w:lastRenderedPageBreak/>
        <w:drawing>
          <wp:inline distT="0" distB="0" distL="0" distR="0" wp14:anchorId="68E2A378" wp14:editId="45672053">
            <wp:extent cx="6120765" cy="3013710"/>
            <wp:effectExtent l="0" t="0" r="0" b="0"/>
            <wp:docPr id="1522745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45229" name="Picture 1" descr="A screenshot of a computer&#10;&#10;AI-generated content may be incorrect."/>
                    <pic:cNvPicPr/>
                  </pic:nvPicPr>
                  <pic:blipFill>
                    <a:blip r:embed="rId48"/>
                    <a:stretch>
                      <a:fillRect/>
                    </a:stretch>
                  </pic:blipFill>
                  <pic:spPr>
                    <a:xfrm>
                      <a:off x="0" y="0"/>
                      <a:ext cx="6120765" cy="3013710"/>
                    </a:xfrm>
                    <a:prstGeom prst="rect">
                      <a:avLst/>
                    </a:prstGeom>
                  </pic:spPr>
                </pic:pic>
              </a:graphicData>
            </a:graphic>
          </wp:inline>
        </w:drawing>
      </w:r>
      <w:r>
        <w:t>Figure 9.3: Browse Anime by Genre page</w:t>
      </w:r>
    </w:p>
    <w:p w14:paraId="3A246013" w14:textId="44B74FF8" w:rsidR="00BF21A0" w:rsidRDefault="00BF21A0" w:rsidP="00CF1404">
      <w:r w:rsidRPr="00BF21A0">
        <w:drawing>
          <wp:inline distT="0" distB="0" distL="0" distR="0" wp14:anchorId="6B9270FA" wp14:editId="6C144E49">
            <wp:extent cx="6120765" cy="2990215"/>
            <wp:effectExtent l="0" t="0" r="0" b="635"/>
            <wp:docPr id="155805605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56054" name="Picture 1" descr="A screenshot of a video game&#10;&#10;AI-generated content may be incorrect."/>
                    <pic:cNvPicPr/>
                  </pic:nvPicPr>
                  <pic:blipFill>
                    <a:blip r:embed="rId49"/>
                    <a:stretch>
                      <a:fillRect/>
                    </a:stretch>
                  </pic:blipFill>
                  <pic:spPr>
                    <a:xfrm>
                      <a:off x="0" y="0"/>
                      <a:ext cx="6120765" cy="2990215"/>
                    </a:xfrm>
                    <a:prstGeom prst="rect">
                      <a:avLst/>
                    </a:prstGeom>
                  </pic:spPr>
                </pic:pic>
              </a:graphicData>
            </a:graphic>
          </wp:inline>
        </w:drawing>
      </w:r>
      <w:r>
        <w:t>Figure 9.4: All Anime page</w:t>
      </w:r>
    </w:p>
    <w:p w14:paraId="24836FB0" w14:textId="357F9BBC" w:rsidR="00BF21A0" w:rsidRDefault="00BF21A0" w:rsidP="00CF1404">
      <w:r w:rsidRPr="00BF21A0">
        <w:lastRenderedPageBreak/>
        <w:drawing>
          <wp:inline distT="0" distB="0" distL="0" distR="0" wp14:anchorId="2B3C4837" wp14:editId="19ECC28A">
            <wp:extent cx="6120765" cy="3012440"/>
            <wp:effectExtent l="0" t="0" r="0" b="0"/>
            <wp:docPr id="1001428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8582" name="Picture 1" descr="A screenshot of a computer&#10;&#10;AI-generated content may be incorrect."/>
                    <pic:cNvPicPr/>
                  </pic:nvPicPr>
                  <pic:blipFill>
                    <a:blip r:embed="rId50"/>
                    <a:stretch>
                      <a:fillRect/>
                    </a:stretch>
                  </pic:blipFill>
                  <pic:spPr>
                    <a:xfrm>
                      <a:off x="0" y="0"/>
                      <a:ext cx="6120765" cy="3012440"/>
                    </a:xfrm>
                    <a:prstGeom prst="rect">
                      <a:avLst/>
                    </a:prstGeom>
                  </pic:spPr>
                </pic:pic>
              </a:graphicData>
            </a:graphic>
          </wp:inline>
        </w:drawing>
      </w:r>
      <w:r>
        <w:t>Figure 9.5: Upcoming Anime page</w:t>
      </w:r>
    </w:p>
    <w:p w14:paraId="6943CAFE" w14:textId="667CFA33" w:rsidR="00BF21A0" w:rsidRDefault="00BF21A0" w:rsidP="00CF1404">
      <w:r w:rsidRPr="00BF21A0">
        <w:drawing>
          <wp:inline distT="0" distB="0" distL="0" distR="0" wp14:anchorId="12099AB4" wp14:editId="6F8E3881">
            <wp:extent cx="6120765" cy="3010535"/>
            <wp:effectExtent l="0" t="0" r="0" b="0"/>
            <wp:docPr id="1979486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6082" name="Picture 1" descr="A screenshot of a computer&#10;&#10;AI-generated content may be incorrect."/>
                    <pic:cNvPicPr/>
                  </pic:nvPicPr>
                  <pic:blipFill>
                    <a:blip r:embed="rId51"/>
                    <a:stretch>
                      <a:fillRect/>
                    </a:stretch>
                  </pic:blipFill>
                  <pic:spPr>
                    <a:xfrm>
                      <a:off x="0" y="0"/>
                      <a:ext cx="6120765" cy="3010535"/>
                    </a:xfrm>
                    <a:prstGeom prst="rect">
                      <a:avLst/>
                    </a:prstGeom>
                  </pic:spPr>
                </pic:pic>
              </a:graphicData>
            </a:graphic>
          </wp:inline>
        </w:drawing>
      </w:r>
      <w:r>
        <w:t>Figure 9.6: Search results page where query=Naruto</w:t>
      </w:r>
    </w:p>
    <w:p w14:paraId="531824E5" w14:textId="6D15BDD9" w:rsidR="00BF21A0" w:rsidRDefault="00BF21A0" w:rsidP="00CF1404">
      <w:r w:rsidRPr="00BF21A0">
        <w:lastRenderedPageBreak/>
        <w:drawing>
          <wp:inline distT="0" distB="0" distL="0" distR="0" wp14:anchorId="162B5553" wp14:editId="108A735A">
            <wp:extent cx="6120765" cy="3021965"/>
            <wp:effectExtent l="0" t="0" r="0" b="6985"/>
            <wp:docPr id="922095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95843" name="Picture 1" descr="A screenshot of a computer&#10;&#10;AI-generated content may be incorrect."/>
                    <pic:cNvPicPr/>
                  </pic:nvPicPr>
                  <pic:blipFill>
                    <a:blip r:embed="rId52"/>
                    <a:stretch>
                      <a:fillRect/>
                    </a:stretch>
                  </pic:blipFill>
                  <pic:spPr>
                    <a:xfrm>
                      <a:off x="0" y="0"/>
                      <a:ext cx="6120765" cy="3021965"/>
                    </a:xfrm>
                    <a:prstGeom prst="rect">
                      <a:avLst/>
                    </a:prstGeom>
                  </pic:spPr>
                </pic:pic>
              </a:graphicData>
            </a:graphic>
          </wp:inline>
        </w:drawing>
      </w:r>
      <w:r>
        <w:t>Figure 9.7: My Anime List page</w:t>
      </w:r>
    </w:p>
    <w:p w14:paraId="700A16F2" w14:textId="2DB8D39E" w:rsidR="00BF21A0" w:rsidRDefault="00BF21A0" w:rsidP="00CF1404">
      <w:r w:rsidRPr="00BF21A0">
        <w:drawing>
          <wp:inline distT="0" distB="0" distL="0" distR="0" wp14:anchorId="5D8DE0E7" wp14:editId="0C1CC884">
            <wp:extent cx="6120765" cy="3015615"/>
            <wp:effectExtent l="0" t="0" r="0" b="0"/>
            <wp:docPr id="1610323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23686" name="Picture 1" descr="A screenshot of a computer&#10;&#10;AI-generated content may be incorrect."/>
                    <pic:cNvPicPr/>
                  </pic:nvPicPr>
                  <pic:blipFill>
                    <a:blip r:embed="rId53"/>
                    <a:stretch>
                      <a:fillRect/>
                    </a:stretch>
                  </pic:blipFill>
                  <pic:spPr>
                    <a:xfrm>
                      <a:off x="0" y="0"/>
                      <a:ext cx="6120765" cy="3015615"/>
                    </a:xfrm>
                    <a:prstGeom prst="rect">
                      <a:avLst/>
                    </a:prstGeom>
                  </pic:spPr>
                </pic:pic>
              </a:graphicData>
            </a:graphic>
          </wp:inline>
        </w:drawing>
      </w:r>
      <w:r>
        <w:t>Figure 9.8: Profile page</w:t>
      </w:r>
    </w:p>
    <w:p w14:paraId="25F13DE2" w14:textId="314AFFB0" w:rsidR="00BF21A0" w:rsidRDefault="00BF21A0" w:rsidP="00CF1404">
      <w:r w:rsidRPr="00BF21A0">
        <w:lastRenderedPageBreak/>
        <w:drawing>
          <wp:inline distT="0" distB="0" distL="0" distR="0" wp14:anchorId="76EA8B62" wp14:editId="01551B50">
            <wp:extent cx="6120765" cy="3023235"/>
            <wp:effectExtent l="0" t="0" r="0" b="5715"/>
            <wp:docPr id="1749329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9420" name="Picture 1" descr="A screenshot of a computer&#10;&#10;AI-generated content may be incorrect."/>
                    <pic:cNvPicPr/>
                  </pic:nvPicPr>
                  <pic:blipFill>
                    <a:blip r:embed="rId54"/>
                    <a:stretch>
                      <a:fillRect/>
                    </a:stretch>
                  </pic:blipFill>
                  <pic:spPr>
                    <a:xfrm>
                      <a:off x="0" y="0"/>
                      <a:ext cx="6120765" cy="3023235"/>
                    </a:xfrm>
                    <a:prstGeom prst="rect">
                      <a:avLst/>
                    </a:prstGeom>
                  </pic:spPr>
                </pic:pic>
              </a:graphicData>
            </a:graphic>
          </wp:inline>
        </w:drawing>
      </w:r>
      <w:r>
        <w:t>Figure 9.9: Edit Profile page</w:t>
      </w:r>
    </w:p>
    <w:p w14:paraId="1C28656F" w14:textId="5E861AF1" w:rsidR="00BF21A0" w:rsidRDefault="00BF21A0" w:rsidP="00CF1404">
      <w:r w:rsidRPr="00BF21A0">
        <w:drawing>
          <wp:inline distT="0" distB="0" distL="0" distR="0" wp14:anchorId="35FDD672" wp14:editId="109461A2">
            <wp:extent cx="6120765" cy="3020060"/>
            <wp:effectExtent l="0" t="0" r="0" b="8890"/>
            <wp:docPr id="1092120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20465" name="Picture 1" descr="A screenshot of a computer&#10;&#10;AI-generated content may be incorrect."/>
                    <pic:cNvPicPr/>
                  </pic:nvPicPr>
                  <pic:blipFill>
                    <a:blip r:embed="rId55"/>
                    <a:stretch>
                      <a:fillRect/>
                    </a:stretch>
                  </pic:blipFill>
                  <pic:spPr>
                    <a:xfrm>
                      <a:off x="0" y="0"/>
                      <a:ext cx="6120765" cy="3020060"/>
                    </a:xfrm>
                    <a:prstGeom prst="rect">
                      <a:avLst/>
                    </a:prstGeom>
                  </pic:spPr>
                </pic:pic>
              </a:graphicData>
            </a:graphic>
          </wp:inline>
        </w:drawing>
      </w:r>
      <w:r>
        <w:t>Figure 9.10: Recommendations page (pre generation)</w:t>
      </w:r>
    </w:p>
    <w:p w14:paraId="5F9E8C67" w14:textId="051DBE49" w:rsidR="00BF21A0" w:rsidRDefault="00BF21A0" w:rsidP="00CF1404">
      <w:r w:rsidRPr="00BF21A0">
        <w:lastRenderedPageBreak/>
        <w:drawing>
          <wp:inline distT="0" distB="0" distL="0" distR="0" wp14:anchorId="3A6AA8D2" wp14:editId="2E3C1269">
            <wp:extent cx="6120765" cy="3021965"/>
            <wp:effectExtent l="0" t="0" r="0" b="6985"/>
            <wp:docPr id="2057153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3331" name="Picture 1" descr="A screenshot of a computer&#10;&#10;AI-generated content may be incorrect."/>
                    <pic:cNvPicPr/>
                  </pic:nvPicPr>
                  <pic:blipFill>
                    <a:blip r:embed="rId56"/>
                    <a:stretch>
                      <a:fillRect/>
                    </a:stretch>
                  </pic:blipFill>
                  <pic:spPr>
                    <a:xfrm>
                      <a:off x="0" y="0"/>
                      <a:ext cx="6120765" cy="3021965"/>
                    </a:xfrm>
                    <a:prstGeom prst="rect">
                      <a:avLst/>
                    </a:prstGeom>
                  </pic:spPr>
                </pic:pic>
              </a:graphicData>
            </a:graphic>
          </wp:inline>
        </w:drawing>
      </w:r>
      <w:r>
        <w:t>Figure 9.11: Recommendations page (post generation)</w:t>
      </w:r>
    </w:p>
    <w:p w14:paraId="2559C195" w14:textId="47209CF8" w:rsidR="00BF21A0" w:rsidRDefault="00BF21A0" w:rsidP="00CF1404">
      <w:r w:rsidRPr="00BF21A0">
        <w:drawing>
          <wp:inline distT="0" distB="0" distL="0" distR="0" wp14:anchorId="4153F644" wp14:editId="6AC302FA">
            <wp:extent cx="6120765" cy="2999740"/>
            <wp:effectExtent l="0" t="0" r="0" b="0"/>
            <wp:docPr id="480683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83728" name="Picture 1" descr="A screenshot of a computer&#10;&#10;AI-generated content may be incorrect."/>
                    <pic:cNvPicPr/>
                  </pic:nvPicPr>
                  <pic:blipFill>
                    <a:blip r:embed="rId57"/>
                    <a:stretch>
                      <a:fillRect/>
                    </a:stretch>
                  </pic:blipFill>
                  <pic:spPr>
                    <a:xfrm>
                      <a:off x="0" y="0"/>
                      <a:ext cx="6120765" cy="2999740"/>
                    </a:xfrm>
                    <a:prstGeom prst="rect">
                      <a:avLst/>
                    </a:prstGeom>
                  </pic:spPr>
                </pic:pic>
              </a:graphicData>
            </a:graphic>
          </wp:inline>
        </w:drawing>
      </w:r>
      <w:r>
        <w:t>Figure 9.12: Login page</w:t>
      </w:r>
    </w:p>
    <w:p w14:paraId="37D39E29" w14:textId="79FE4CCD" w:rsidR="00BF21A0" w:rsidRDefault="00BF21A0" w:rsidP="00CF1404">
      <w:r w:rsidRPr="00BF21A0">
        <w:lastRenderedPageBreak/>
        <w:drawing>
          <wp:inline distT="0" distB="0" distL="0" distR="0" wp14:anchorId="0BE50588" wp14:editId="6A0011C8">
            <wp:extent cx="6120765" cy="3015615"/>
            <wp:effectExtent l="0" t="0" r="0" b="0"/>
            <wp:docPr id="27481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1409" name="Picture 1" descr="A screenshot of a computer&#10;&#10;AI-generated content may be incorrect."/>
                    <pic:cNvPicPr/>
                  </pic:nvPicPr>
                  <pic:blipFill>
                    <a:blip r:embed="rId58"/>
                    <a:stretch>
                      <a:fillRect/>
                    </a:stretch>
                  </pic:blipFill>
                  <pic:spPr>
                    <a:xfrm>
                      <a:off x="0" y="0"/>
                      <a:ext cx="6120765" cy="3015615"/>
                    </a:xfrm>
                    <a:prstGeom prst="rect">
                      <a:avLst/>
                    </a:prstGeom>
                  </pic:spPr>
                </pic:pic>
              </a:graphicData>
            </a:graphic>
          </wp:inline>
        </w:drawing>
      </w:r>
      <w:r>
        <w:t>Figure 9.13: Sign-Up page</w:t>
      </w:r>
    </w:p>
    <w:p w14:paraId="330B313F" w14:textId="77777777" w:rsidR="00BF21A0" w:rsidRDefault="00BF21A0" w:rsidP="00CF1404"/>
    <w:p w14:paraId="4338D578" w14:textId="77777777" w:rsidR="00FB6FBF" w:rsidRDefault="00FB6FBF" w:rsidP="00CF1404"/>
    <w:p w14:paraId="31088F69" w14:textId="77777777" w:rsidR="00FB6FBF" w:rsidRDefault="00FB6FBF" w:rsidP="00CF1404"/>
    <w:p w14:paraId="6E303AE9" w14:textId="77777777" w:rsidR="00FB6FBF" w:rsidRPr="00044EFF" w:rsidRDefault="00FB6FBF" w:rsidP="00CF1404"/>
    <w:p w14:paraId="58D3D190" w14:textId="214FBBC3" w:rsidR="3FCF159B" w:rsidRPr="00044EFF" w:rsidRDefault="3FCF159B" w:rsidP="26660E89">
      <w:pPr>
        <w:pStyle w:val="Heading1"/>
        <w:spacing w:line="259" w:lineRule="auto"/>
      </w:pPr>
      <w:bookmarkStart w:id="37" w:name="_Toc197374428"/>
      <w:r w:rsidRPr="00044EFF">
        <w:lastRenderedPageBreak/>
        <w:t>References</w:t>
      </w:r>
      <w:bookmarkEnd w:id="37"/>
    </w:p>
    <w:p w14:paraId="1CD53249" w14:textId="7BFC82C9" w:rsidR="206C1DD1" w:rsidRPr="00044EFF" w:rsidRDefault="206C1DD1" w:rsidP="26660E89">
      <w:r w:rsidRPr="00044EFF">
        <w:t xml:space="preserve">[1]“Japan: anime market size,” Statista. </w:t>
      </w:r>
      <w:hyperlink r:id="rId59">
        <w:r w:rsidRPr="00044EFF">
          <w:rPr>
            <w:rStyle w:val="Hyperlink"/>
          </w:rPr>
          <w:t>https://www.statista.com/statistics/1297271/japan-animation-industry-total-sales/</w:t>
        </w:r>
      </w:hyperlink>
    </w:p>
    <w:p w14:paraId="42BB1825" w14:textId="33B64F87" w:rsidR="5410815F" w:rsidRPr="00044EFF" w:rsidRDefault="37B6144F" w:rsidP="68C7B043">
      <w:r w:rsidRPr="00044EFF">
        <w:t xml:space="preserve">[2] </w:t>
      </w:r>
      <w:hyperlink r:id="rId60">
        <w:r w:rsidRPr="00044EFF">
          <w:rPr>
            <w:rStyle w:val="Hyperlink"/>
          </w:rPr>
          <w:t>https://www.reddit.com/r/anime/</w:t>
        </w:r>
      </w:hyperlink>
    </w:p>
    <w:p w14:paraId="0DC271D6" w14:textId="13DCC19E" w:rsidR="5410815F" w:rsidRPr="00044EFF" w:rsidRDefault="5CB55D59" w:rsidP="26660E89">
      <w:r w:rsidRPr="00044EFF">
        <w:rPr>
          <w:rFonts w:ascii="Calibri" w:eastAsia="Calibri" w:hAnsi="Calibri" w:cs="Calibri"/>
          <w:color w:val="000000" w:themeColor="text1"/>
          <w:szCs w:val="22"/>
        </w:rPr>
        <w:t xml:space="preserve">[3]“r/anime - Subreddit Stats &amp; Analysis,” </w:t>
      </w:r>
      <w:r w:rsidRPr="00044EFF">
        <w:rPr>
          <w:rFonts w:ascii="Calibri" w:eastAsia="Calibri" w:hAnsi="Calibri" w:cs="Calibri"/>
          <w:i/>
          <w:iCs/>
          <w:color w:val="000000" w:themeColor="text1"/>
          <w:szCs w:val="22"/>
        </w:rPr>
        <w:t>@gummy_search</w:t>
      </w:r>
      <w:r w:rsidRPr="00044EFF">
        <w:rPr>
          <w:rFonts w:ascii="Calibri" w:eastAsia="Calibri" w:hAnsi="Calibri" w:cs="Calibri"/>
          <w:color w:val="000000" w:themeColor="text1"/>
          <w:szCs w:val="22"/>
        </w:rPr>
        <w:t xml:space="preserve">, 2025. </w:t>
      </w:r>
      <w:hyperlink r:id="rId61">
        <w:r w:rsidRPr="00044EFF">
          <w:rPr>
            <w:rStyle w:val="Hyperlink"/>
            <w:rFonts w:ascii="Calibri" w:eastAsia="Calibri" w:hAnsi="Calibri" w:cs="Calibri"/>
            <w:szCs w:val="22"/>
          </w:rPr>
          <w:t>https://gummysearch.com/r/anime/</w:t>
        </w:r>
      </w:hyperlink>
      <w:r w:rsidRPr="00044EFF">
        <w:rPr>
          <w:rFonts w:ascii="Calibri" w:eastAsia="Calibri" w:hAnsi="Calibri" w:cs="Calibri"/>
          <w:color w:val="000000" w:themeColor="text1"/>
          <w:szCs w:val="22"/>
        </w:rPr>
        <w:t xml:space="preserve"> (accessed Mar. 26, 2025).</w:t>
      </w:r>
    </w:p>
    <w:p w14:paraId="3860B83E" w14:textId="194AB0CC" w:rsidR="5410815F" w:rsidRPr="00044EFF" w:rsidRDefault="5CB55D59" w:rsidP="68C7B043">
      <w:pPr>
        <w:spacing w:before="240"/>
      </w:pPr>
      <w:r w:rsidRPr="00044EFF">
        <w:rPr>
          <w:rFonts w:ascii="Calibri" w:eastAsia="Calibri" w:hAnsi="Calibri" w:cs="Calibri"/>
          <w:color w:val="000000" w:themeColor="text1"/>
          <w:szCs w:val="22"/>
        </w:rPr>
        <w:t>‌</w:t>
      </w:r>
      <w:r w:rsidR="5410815F" w:rsidRPr="00044EFF">
        <w:t>[</w:t>
      </w:r>
      <w:r w:rsidR="6F1E7CCB" w:rsidRPr="00044EFF">
        <w:t>4</w:t>
      </w:r>
      <w:r w:rsidR="5410815F" w:rsidRPr="00044EFF">
        <w:t xml:space="preserve">]Y. Cohen, “How platform fatigue is ruining your company,” TechRadar, Jun. 03, 2019. </w:t>
      </w:r>
      <w:hyperlink r:id="rId62">
        <w:r w:rsidR="5410815F" w:rsidRPr="00044EFF">
          <w:rPr>
            <w:rStyle w:val="Hyperlink"/>
          </w:rPr>
          <w:t>https://www.techradar.com/news/how-platform-fatigue-is-ruining-your-company</w:t>
        </w:r>
      </w:hyperlink>
    </w:p>
    <w:p w14:paraId="616E7DBA" w14:textId="57FEE882" w:rsidR="3FCF159B" w:rsidRPr="00044EFF" w:rsidRDefault="3D2237B0" w:rsidP="68C7B043">
      <w:pPr>
        <w:spacing w:before="240"/>
      </w:pPr>
      <w:r w:rsidRPr="00044EFF">
        <w:t xml:space="preserve">[5] </w:t>
      </w:r>
      <w:hyperlink r:id="rId63">
        <w:r w:rsidRPr="00044EFF">
          <w:rPr>
            <w:rStyle w:val="Hyperlink"/>
          </w:rPr>
          <w:t>https://myanimelist.net/</w:t>
        </w:r>
      </w:hyperlink>
    </w:p>
    <w:p w14:paraId="1AADC775" w14:textId="60879488" w:rsidR="3FCF159B" w:rsidRPr="00044EFF" w:rsidRDefault="3D2237B0" w:rsidP="68C7B043">
      <w:pPr>
        <w:spacing w:before="240"/>
      </w:pPr>
      <w:r w:rsidRPr="00044EFF">
        <w:t xml:space="preserve">[6] </w:t>
      </w:r>
      <w:hyperlink r:id="rId64">
        <w:r w:rsidRPr="00044EFF">
          <w:rPr>
            <w:rStyle w:val="Hyperlink"/>
          </w:rPr>
          <w:t>https://anilist.co/home</w:t>
        </w:r>
      </w:hyperlink>
    </w:p>
    <w:p w14:paraId="6E858A61" w14:textId="252C2E29" w:rsidR="3FCF159B" w:rsidRPr="00044EFF" w:rsidRDefault="3D2237B0" w:rsidP="68C7B043">
      <w:pPr>
        <w:spacing w:before="240"/>
      </w:pPr>
      <w:r w:rsidRPr="00044EFF">
        <w:t xml:space="preserve">[7] </w:t>
      </w:r>
      <w:hyperlink r:id="rId65">
        <w:r w:rsidRPr="00044EFF">
          <w:rPr>
            <w:rStyle w:val="Hyperlink"/>
          </w:rPr>
          <w:t>https://anibrain.ai/</w:t>
        </w:r>
      </w:hyperlink>
    </w:p>
    <w:p w14:paraId="00E1E582" w14:textId="0E201C29" w:rsidR="3FCF159B" w:rsidRPr="00044EFF" w:rsidRDefault="26D879DD" w:rsidP="68C7B043">
      <w:pPr>
        <w:spacing w:before="240"/>
      </w:pPr>
      <w:r w:rsidRPr="00044EFF">
        <w:t xml:space="preserve">[8]F. O. Isinkaye, Y. O. Folajimi, and B. A. Ojokoh, “Recommendation systems: Principles, methods and evaluation,” Egyptian Informatics Journal, vol. 16, no. 3, pp. 261–273, Nov. 2015, doi: </w:t>
      </w:r>
      <w:hyperlink r:id="rId66">
        <w:r w:rsidRPr="00044EFF">
          <w:rPr>
            <w:rStyle w:val="Hyperlink"/>
          </w:rPr>
          <w:t>https://doi.org/10.1016/j.eij.2015.06.005</w:t>
        </w:r>
      </w:hyperlink>
      <w:r w:rsidRPr="00044EFF">
        <w:t>.</w:t>
      </w:r>
    </w:p>
    <w:p w14:paraId="7AF431BE" w14:textId="00F3C437" w:rsidR="3FCF159B" w:rsidRPr="00044EFF" w:rsidRDefault="3FCF159B" w:rsidP="68C7B043">
      <w:pPr>
        <w:spacing w:before="240"/>
      </w:pPr>
      <w:r w:rsidRPr="00044EFF">
        <w:t>[</w:t>
      </w:r>
      <w:r w:rsidR="502B65AA" w:rsidRPr="00044EFF">
        <w:t>9</w:t>
      </w:r>
      <w:r w:rsidR="54C7FF34" w:rsidRPr="00044EFF">
        <w:t xml:space="preserve">]New America, “Why Am I Seeing </w:t>
      </w:r>
      <w:r w:rsidR="0052035F" w:rsidRPr="00044EFF">
        <w:t>This,</w:t>
      </w:r>
      <w:r w:rsidR="54C7FF34" w:rsidRPr="00044EFF">
        <w:t xml:space="preserve">” New America, 2020. </w:t>
      </w:r>
      <w:hyperlink r:id="rId67">
        <w:r w:rsidR="54C7FF34" w:rsidRPr="00044EFF">
          <w:rPr>
            <w:rStyle w:val="Hyperlink"/>
          </w:rPr>
          <w:t>https://www.newamerica.org/oti/reports/why-am-i-seeing-this/case-study-netflix/</w:t>
        </w:r>
      </w:hyperlink>
    </w:p>
    <w:p w14:paraId="2F5DCAEF" w14:textId="42F0A5D2" w:rsidR="751DBA25" w:rsidRPr="00044EFF" w:rsidRDefault="751DBA25" w:rsidP="68C7B043">
      <w:pPr>
        <w:spacing w:before="240"/>
      </w:pPr>
      <w:r w:rsidRPr="00044EFF">
        <w:t>[</w:t>
      </w:r>
      <w:r w:rsidR="312595CF" w:rsidRPr="00044EFF">
        <w:t>10</w:t>
      </w:r>
      <w:r w:rsidRPr="00044EFF">
        <w:t xml:space="preserve">]I. Altintas et al., “Amazon Recommender System,” 2020. Available: </w:t>
      </w:r>
      <w:hyperlink r:id="rId68">
        <w:r w:rsidRPr="00044EFF">
          <w:rPr>
            <w:rStyle w:val="Hyperlink"/>
          </w:rPr>
          <w:t>https://library.ucsd.edu/dc/object/bb8503744c/_2_1.pdf</w:t>
        </w:r>
      </w:hyperlink>
    </w:p>
    <w:p w14:paraId="60495543" w14:textId="05927D2C" w:rsidR="00A601D4" w:rsidRPr="00044EFF" w:rsidRDefault="73B8B6C6" w:rsidP="68C7B043">
      <w:pPr>
        <w:spacing w:before="240"/>
      </w:pPr>
      <w:r w:rsidRPr="00044EFF">
        <w:t>[11]J. Son and S. B. Kim, “Content-based filtering for recommendation systems using multiattribute networks,” Expert Systems with Applications, vol. 89, pp. 404–412, Dec. 2017, doi: https://doi.org/10.1016/j.eswa.2017.08.008.</w:t>
      </w:r>
    </w:p>
    <w:p w14:paraId="15B20ABA" w14:textId="2890176C" w:rsidR="00A601D4" w:rsidRPr="00044EFF" w:rsidRDefault="7A6C4C82" w:rsidP="68C7B043">
      <w:pPr>
        <w:spacing w:before="240"/>
      </w:pPr>
      <w:r w:rsidRPr="00044EFF">
        <w:t>[12]“Building a Recommendation System in Python,” www.youtube.com. https://www.youtube.com/watch?v=G4MBc40rQ2k (accessed Sep. 18, 2023).</w:t>
      </w:r>
    </w:p>
    <w:p w14:paraId="4011FE5C" w14:textId="73C88114" w:rsidR="00A601D4" w:rsidRPr="00044EFF" w:rsidRDefault="5FC22791" w:rsidP="00A601D4">
      <w:r w:rsidRPr="00044EFF">
        <w:rPr>
          <w:rFonts w:ascii="Calibri" w:eastAsia="Calibri" w:hAnsi="Calibri" w:cs="Calibri"/>
          <w:color w:val="000000" w:themeColor="text1"/>
          <w:szCs w:val="22"/>
        </w:rPr>
        <w:t xml:space="preserve">[13]B. Lika, K. Kolomvatsos, and S. Hadjiefthymiades, “Facing the cold start problem in recommender systems,” </w:t>
      </w:r>
      <w:r w:rsidRPr="00044EFF">
        <w:rPr>
          <w:rFonts w:ascii="Calibri" w:eastAsia="Calibri" w:hAnsi="Calibri" w:cs="Calibri"/>
          <w:i/>
          <w:iCs/>
          <w:color w:val="000000" w:themeColor="text1"/>
          <w:szCs w:val="22"/>
        </w:rPr>
        <w:t>Expert Systems with Applications</w:t>
      </w:r>
      <w:r w:rsidRPr="00044EFF">
        <w:rPr>
          <w:rFonts w:ascii="Calibri" w:eastAsia="Calibri" w:hAnsi="Calibri" w:cs="Calibri"/>
          <w:color w:val="000000" w:themeColor="text1"/>
          <w:szCs w:val="22"/>
        </w:rPr>
        <w:t xml:space="preserve">, vol. 41, no. 4, pp. 2065–2073, Mar. 2014, doi: </w:t>
      </w:r>
      <w:hyperlink r:id="rId69">
        <w:r w:rsidRPr="00044EFF">
          <w:rPr>
            <w:rStyle w:val="Hyperlink"/>
            <w:rFonts w:ascii="Calibri" w:eastAsia="Calibri" w:hAnsi="Calibri" w:cs="Calibri"/>
            <w:szCs w:val="22"/>
          </w:rPr>
          <w:t>https://doi.org/10.1016/j.eswa.2013.09.005</w:t>
        </w:r>
      </w:hyperlink>
      <w:r w:rsidRPr="00044EFF">
        <w:rPr>
          <w:rFonts w:ascii="Calibri" w:eastAsia="Calibri" w:hAnsi="Calibri" w:cs="Calibri"/>
          <w:color w:val="000000" w:themeColor="text1"/>
          <w:szCs w:val="22"/>
        </w:rPr>
        <w:t>.</w:t>
      </w:r>
    </w:p>
    <w:p w14:paraId="6C5A707B" w14:textId="5EF23C6F" w:rsidR="00A601D4" w:rsidRPr="00044EFF" w:rsidRDefault="54D382FE" w:rsidP="68C7B043">
      <w:pPr>
        <w:spacing w:before="240"/>
      </w:pPr>
      <w:r w:rsidRPr="00044EFF">
        <w:t>[1</w:t>
      </w:r>
      <w:r w:rsidR="60CF4661" w:rsidRPr="00044EFF">
        <w:t>4</w:t>
      </w:r>
      <w:r w:rsidRPr="00044EFF">
        <w:t>]Y. Koren, R. Bell, and C. Volinsky, “Matrix Factorization Techniques for Recommender Systems,” Computer, vol. 42, no. 8, pp. 30–37, Aug. 2009.</w:t>
      </w:r>
    </w:p>
    <w:p w14:paraId="12D81310" w14:textId="366D37D3" w:rsidR="00A601D4" w:rsidRPr="00044EFF" w:rsidRDefault="00A601D4" w:rsidP="68C7B043">
      <w:pPr>
        <w:spacing w:before="240"/>
      </w:pPr>
    </w:p>
    <w:p w14:paraId="793C0A2E" w14:textId="16507678" w:rsidR="00A601D4" w:rsidRPr="00044EFF" w:rsidRDefault="5DCFD001" w:rsidP="68C7B043">
      <w:r w:rsidRPr="00044EFF">
        <w:t>[15]Sundog Education with Frank Kane, “Making Movie Recommendations with Item-Based Collaborative Filtering,” YouTube, Aug. 27, 2018. https://www.youtube.com/watch?v=Ty3Ui_mQtxY (accessed Nov. 28, 2024).</w:t>
      </w:r>
    </w:p>
    <w:p w14:paraId="7C6C0363" w14:textId="673B0797" w:rsidR="00A601D4" w:rsidRPr="00044EFF" w:rsidRDefault="738A8B57" w:rsidP="68C7B043">
      <w:r w:rsidRPr="00044EFF">
        <w:t>[16]Sundog Education with Frank Kane, “User-Based Collaborative Filtering,” YouTube, Aug. 24, 2017. https://www.youtube.com/watch?v=6mGMBipt7kU (accessed Mar. 26, 2025).</w:t>
      </w:r>
    </w:p>
    <w:p w14:paraId="06585DF4" w14:textId="10C21CD1" w:rsidR="00A601D4" w:rsidRPr="00044EFF" w:rsidRDefault="382B9AF4" w:rsidP="68C7B043">
      <w:r w:rsidRPr="00044EFF">
        <w:t xml:space="preserve">[17]Art of the problem, “How Recommender Systems Work (Netflix/Amazon),” www.youtube.com, Feb. 28, 2020. </w:t>
      </w:r>
      <w:hyperlink r:id="rId70">
        <w:r w:rsidRPr="00044EFF">
          <w:rPr>
            <w:rStyle w:val="Hyperlink"/>
          </w:rPr>
          <w:t>https://www.youtube.com/watch?v=n3RKsY2H-NE‌</w:t>
        </w:r>
      </w:hyperlink>
    </w:p>
    <w:p w14:paraId="6E814E32" w14:textId="56255519" w:rsidR="00A601D4" w:rsidRPr="00044EFF" w:rsidRDefault="0A5ABB66" w:rsidP="68C7B043">
      <w:r w:rsidRPr="00044EFF">
        <w:lastRenderedPageBreak/>
        <w:t xml:space="preserve">[18]M. C. Urdaneta-Ponte, A. Mendez-Zorrilla, and I. Oleagordia-Ruiz, “Recommendation Systems for Education: Systematic Review,” Electronics, vol. 10, no. 14, p. 1611, Jul. 2021, doi: </w:t>
      </w:r>
      <w:hyperlink r:id="rId71">
        <w:r w:rsidRPr="00044EFF">
          <w:rPr>
            <w:rStyle w:val="Hyperlink"/>
          </w:rPr>
          <w:t>https://doi.org/10.3390/electronics10141611</w:t>
        </w:r>
      </w:hyperlink>
      <w:r w:rsidRPr="00044EFF">
        <w:t>.</w:t>
      </w:r>
    </w:p>
    <w:p w14:paraId="4E229356" w14:textId="7C0750F1" w:rsidR="00A601D4" w:rsidRPr="00044EFF" w:rsidRDefault="4EB21009" w:rsidP="68C7B043">
      <w:r w:rsidRPr="00044EFF">
        <w:t>[19]ritvikmath, “Collaborative Filtering : Data Science Concepts,” YouTube, Dec. 02, 2020. https://www.youtube.com/watch?v=Fmtorg_dmM0 (accessed Aug. 24, 2024).</w:t>
      </w:r>
    </w:p>
    <w:p w14:paraId="36809485" w14:textId="69BC85B6" w:rsidR="00A601D4" w:rsidRPr="00044EFF" w:rsidRDefault="317E54CE" w:rsidP="68C7B043">
      <w:r w:rsidRPr="00044EFF">
        <w:t>[20]Z. ul Abideen, “One-Stop Guide for Production Recommendation Systems,” Medium, Apr. 01, 2024. https://medium.com/@zaiinn440/one-stop-guide-for-production-recommendation-systems-9491f68d92e3</w:t>
      </w:r>
    </w:p>
    <w:p w14:paraId="3A14E0BB" w14:textId="65CC9BA3" w:rsidR="00A601D4" w:rsidRPr="00044EFF" w:rsidRDefault="36A65197" w:rsidP="68C7B043">
      <w:r w:rsidRPr="00044EFF">
        <w:t xml:space="preserve">[21]N. Parashar, “Memory-Based vs. Model-Based Collaborative Filtering Techniques,” Medium, Sep. 08, 2023. </w:t>
      </w:r>
      <w:hyperlink r:id="rId72">
        <w:r w:rsidRPr="00044EFF">
          <w:rPr>
            <w:rStyle w:val="Hyperlink"/>
          </w:rPr>
          <w:t>https://medium.com/@niitwork0921/memory-based-vs-model-based-collaborative-filtering-techniques-c0a7f6ec4f5f</w:t>
        </w:r>
      </w:hyperlink>
    </w:p>
    <w:p w14:paraId="0E061D45" w14:textId="0A1C6D3C" w:rsidR="00A601D4" w:rsidRPr="00044EFF" w:rsidRDefault="36A65197" w:rsidP="68C7B043">
      <w:pPr>
        <w:rPr>
          <w:rStyle w:val="Hyperlink"/>
        </w:rPr>
      </w:pPr>
      <w:r w:rsidRPr="00044EFF">
        <w:t xml:space="preserve">[22]“Data Science Repo - Machine Learning, AI, Stats,” datajobs.com. </w:t>
      </w:r>
      <w:hyperlink r:id="rId73">
        <w:r w:rsidRPr="00044EFF">
          <w:rPr>
            <w:rStyle w:val="Hyperlink"/>
          </w:rPr>
          <w:t>https://datajobs.com/data-science-repo/Recommender-Systems-%5BNetflix%5D.pdf</w:t>
        </w:r>
      </w:hyperlink>
    </w:p>
    <w:p w14:paraId="63663DFD" w14:textId="3D927540" w:rsidR="00A601D4" w:rsidRPr="00044EFF" w:rsidRDefault="4564D14C" w:rsidP="68C7B043">
      <w:r w:rsidRPr="00044EFF">
        <w:t xml:space="preserve">[23]J. Kim, I. Choi, and Q. Li, “Customer Satisfaction of Recommender System: Examining Accuracy and Diversity in Several Types of Recommendation Approaches,” Sustainability, vol. 13, no. 11, p. 6165, May 2021, doi: </w:t>
      </w:r>
      <w:hyperlink r:id="rId74">
        <w:r w:rsidRPr="00044EFF">
          <w:rPr>
            <w:rStyle w:val="Hyperlink"/>
          </w:rPr>
          <w:t>https://doi.org/10.3390/su13116165</w:t>
        </w:r>
      </w:hyperlink>
      <w:r w:rsidRPr="00044EFF">
        <w:t>.</w:t>
      </w:r>
    </w:p>
    <w:p w14:paraId="3DBCB391" w14:textId="1A56CB78" w:rsidR="00A601D4" w:rsidRPr="00044EFF" w:rsidRDefault="64F2F3D4" w:rsidP="68C7B043">
      <w:r w:rsidRPr="00044EFF">
        <w:t>[2</w:t>
      </w:r>
      <w:r w:rsidR="0C008675" w:rsidRPr="00044EFF">
        <w:t>4</w:t>
      </w:r>
      <w:r w:rsidRPr="00044EFF">
        <w:t>]J. Bockstedt, “The Hidden Side Effects of Recommendation Systems,” MIT Sloan Management Review, Nov. 13, 2018. https://sloanreview.mit.edu/article/the-hidden-side-effects-of-recommendation-systems/</w:t>
      </w:r>
    </w:p>
    <w:p w14:paraId="796EDC8F" w14:textId="6A289BDD" w:rsidR="00A601D4" w:rsidRPr="00044EFF" w:rsidRDefault="47580225" w:rsidP="68C7B043">
      <w:r w:rsidRPr="00044EFF">
        <w:t>[2</w:t>
      </w:r>
      <w:r w:rsidR="3966CC7F" w:rsidRPr="00044EFF">
        <w:t>5</w:t>
      </w:r>
      <w:r w:rsidRPr="00044EFF">
        <w:t>]S. Chatterjee, “Recommendation Systems: Ethical Challenges and the Regulatory Landscape,” www.holisticai.com, Jul. 07, 2023. https://www.holisticai.com/blog/recommendation-systems</w:t>
      </w:r>
    </w:p>
    <w:p w14:paraId="308109CC" w14:textId="4A55BE0C" w:rsidR="00A601D4" w:rsidRPr="00044EFF" w:rsidRDefault="47580225" w:rsidP="68C7B043">
      <w:r w:rsidRPr="00044EFF">
        <w:t>‌</w:t>
      </w:r>
      <w:r w:rsidR="331E8E7F" w:rsidRPr="00044EFF">
        <w:t>[2</w:t>
      </w:r>
      <w:r w:rsidR="11A0AF23" w:rsidRPr="00044EFF">
        <w:t>6</w:t>
      </w:r>
      <w:r w:rsidR="331E8E7F" w:rsidRPr="00044EFF">
        <w:t>] https://www.similarweb.com/website/myanimelist.net/#overview</w:t>
      </w:r>
    </w:p>
    <w:p w14:paraId="2F4EB684" w14:textId="10D2D85F" w:rsidR="00A601D4" w:rsidRPr="00044EFF" w:rsidRDefault="5B427C19" w:rsidP="68C7B043">
      <w:r w:rsidRPr="00044EFF">
        <w:t>[27]Tvlicensing.co.uk, 2024. https://www.tvlicensing.co.uk/ss/Satellite?blobcol=urldata&amp;blobheadername1=content-type&amp;blobheadervalue1=application%2Fpdf&amp;blobkey=id&amp;blobtable=MungoBlobs&amp;blobwhere=1370006457967&amp;ssbinary=true (accessed Nov. 28, 2024).‌</w:t>
      </w:r>
    </w:p>
    <w:p w14:paraId="5DB2E683" w14:textId="47D05462" w:rsidR="4BFBFD27" w:rsidRPr="00044EFF" w:rsidRDefault="4BFBFD27" w:rsidP="33584B5E">
      <w:r w:rsidRPr="00044EFF">
        <w:t xml:space="preserve">[28]Y. Hu, Y. Koren, and C. Volinsky, “Collaborative Filtering for Implicit Feedback Datasets,” 2008 Eighth IEEE International Conference on Data Mining, Dec. 2008, doi: </w:t>
      </w:r>
      <w:hyperlink r:id="rId75">
        <w:r w:rsidRPr="00044EFF">
          <w:rPr>
            <w:rStyle w:val="Hyperlink"/>
          </w:rPr>
          <w:t>https://doi.org/10.1109/icdm.2008.22</w:t>
        </w:r>
      </w:hyperlink>
      <w:r w:rsidRPr="00044EFF">
        <w:t>.</w:t>
      </w:r>
    </w:p>
    <w:p w14:paraId="077654D8" w14:textId="1EBD43B2" w:rsidR="1F7175E9" w:rsidRPr="00044EFF" w:rsidRDefault="1F7175E9" w:rsidP="33584B5E">
      <w:r w:rsidRPr="00044EFF">
        <w:t xml:space="preserve">[29]S. Zhang, L. Yao, A. Sun, and Y. Tay, “Deep Learning Based Recommender System,” ACM Computing Surveys, vol. 52, no. 1, pp. 1–38, Feb. 2019, doi: </w:t>
      </w:r>
      <w:hyperlink r:id="rId76">
        <w:r w:rsidRPr="00044EFF">
          <w:rPr>
            <w:rStyle w:val="Hyperlink"/>
          </w:rPr>
          <w:t>https://doi.org/10.1145/3285029</w:t>
        </w:r>
      </w:hyperlink>
      <w:r w:rsidRPr="00044EFF">
        <w:t>.</w:t>
      </w:r>
    </w:p>
    <w:p w14:paraId="2C6E7C97" w14:textId="7608987D" w:rsidR="2415CE9C" w:rsidRPr="00044EFF" w:rsidRDefault="2415CE9C">
      <w:r w:rsidRPr="00044EFF">
        <w:rPr>
          <w:rFonts w:eastAsia="Arial" w:cs="Arial"/>
          <w:szCs w:val="22"/>
        </w:rPr>
        <w:t xml:space="preserve">[30] git, “About.” </w:t>
      </w:r>
      <w:hyperlink r:id="rId77">
        <w:r w:rsidRPr="00044EFF">
          <w:rPr>
            <w:rStyle w:val="Hyperlink"/>
            <w:rFonts w:eastAsia="Arial" w:cs="Arial"/>
            <w:szCs w:val="22"/>
          </w:rPr>
          <w:t>https://git-scm.com/about</w:t>
        </w:r>
      </w:hyperlink>
    </w:p>
    <w:p w14:paraId="564218C6" w14:textId="368A038E" w:rsidR="2415CE9C" w:rsidRPr="00044EFF" w:rsidRDefault="2415CE9C">
      <w:r w:rsidRPr="00044EFF">
        <w:rPr>
          <w:rFonts w:eastAsia="Arial" w:cs="Arial"/>
          <w:szCs w:val="22"/>
        </w:rPr>
        <w:t xml:space="preserve">[31] github, “Features.” </w:t>
      </w:r>
      <w:hyperlink r:id="rId78">
        <w:r w:rsidRPr="00044EFF">
          <w:rPr>
            <w:rStyle w:val="Hyperlink"/>
            <w:rFonts w:eastAsia="Arial" w:cs="Arial"/>
            <w:szCs w:val="22"/>
          </w:rPr>
          <w:t>https://github.com/features</w:t>
        </w:r>
      </w:hyperlink>
    </w:p>
    <w:p w14:paraId="08CC2ACD" w14:textId="3FA0EF41" w:rsidR="6B2D16E5" w:rsidRPr="00044EFF" w:rsidRDefault="6B2D16E5" w:rsidP="4D2B44AC">
      <w:pPr>
        <w:rPr>
          <w:rFonts w:eastAsia="Arial" w:cs="Arial"/>
          <w:szCs w:val="22"/>
        </w:rPr>
      </w:pPr>
      <w:r w:rsidRPr="00044EFF">
        <w:rPr>
          <w:rFonts w:eastAsia="Arial" w:cs="Arial"/>
          <w:szCs w:val="22"/>
        </w:rPr>
        <w:t xml:space="preserve">[32] Gradle, “Gradle,” Gradle, Oct. 18, 2019. </w:t>
      </w:r>
      <w:hyperlink r:id="rId79">
        <w:r w:rsidRPr="00044EFF">
          <w:rPr>
            <w:rStyle w:val="Hyperlink"/>
            <w:rFonts w:eastAsia="Arial" w:cs="Arial"/>
            <w:szCs w:val="22"/>
          </w:rPr>
          <w:t>https://gradle.org/</w:t>
        </w:r>
      </w:hyperlink>
    </w:p>
    <w:p w14:paraId="5B46DB0B" w14:textId="20E716AC" w:rsidR="04E45CBA" w:rsidRPr="00044EFF" w:rsidRDefault="04E45CBA" w:rsidP="4D2B44AC">
      <w:pPr>
        <w:rPr>
          <w:rFonts w:eastAsia="Arial" w:cs="Arial"/>
          <w:szCs w:val="22"/>
        </w:rPr>
      </w:pPr>
      <w:r w:rsidRPr="00044EFF">
        <w:rPr>
          <w:rFonts w:eastAsia="Arial" w:cs="Arial"/>
          <w:szCs w:val="22"/>
        </w:rPr>
        <w:t xml:space="preserve">[33] Spring, “Spring Projects,” Spring.io, 2019. </w:t>
      </w:r>
      <w:hyperlink r:id="rId80">
        <w:r w:rsidRPr="00044EFF">
          <w:rPr>
            <w:rStyle w:val="Hyperlink"/>
            <w:rFonts w:eastAsia="Arial" w:cs="Arial"/>
            <w:szCs w:val="22"/>
          </w:rPr>
          <w:t>https://spring.io/projects/spring-boot</w:t>
        </w:r>
      </w:hyperlink>
    </w:p>
    <w:p w14:paraId="27D85492" w14:textId="7013C03B" w:rsidR="519392CC" w:rsidRPr="00044EFF" w:rsidRDefault="519392CC" w:rsidP="4D2B44AC">
      <w:pPr>
        <w:rPr>
          <w:rFonts w:eastAsia="Arial" w:cs="Arial"/>
          <w:szCs w:val="22"/>
        </w:rPr>
      </w:pPr>
      <w:r w:rsidRPr="00044EFF">
        <w:rPr>
          <w:rFonts w:eastAsia="Arial" w:cs="Arial"/>
          <w:szCs w:val="22"/>
        </w:rPr>
        <w:t>[34] “Kotlin &amp; Modern Java: The 17 Differences,” Digma, Feb. 21, 2024. https://digma.ai/kotlin-modern-java-the-17-differences-experienced-developers-should-know/ (accessed Apr. 27, 2025).</w:t>
      </w:r>
    </w:p>
    <w:p w14:paraId="2592A3ED" w14:textId="6A5B6F81" w:rsidR="0A8A2BB1" w:rsidRPr="00044EFF" w:rsidRDefault="0A8A2BB1" w:rsidP="4D2B44AC">
      <w:pPr>
        <w:rPr>
          <w:rFonts w:eastAsia="Arial" w:cs="Arial"/>
          <w:szCs w:val="22"/>
        </w:rPr>
      </w:pPr>
      <w:r w:rsidRPr="00044EFF">
        <w:rPr>
          <w:rFonts w:eastAsia="Arial" w:cs="Arial"/>
          <w:szCs w:val="22"/>
        </w:rPr>
        <w:t>[</w:t>
      </w:r>
      <w:r w:rsidR="4EE99A27" w:rsidRPr="00044EFF">
        <w:rPr>
          <w:rFonts w:eastAsia="Arial" w:cs="Arial"/>
          <w:szCs w:val="22"/>
        </w:rPr>
        <w:t>35</w:t>
      </w:r>
      <w:r w:rsidRPr="00044EFF">
        <w:rPr>
          <w:rFonts w:eastAsia="Arial" w:cs="Arial"/>
          <w:szCs w:val="22"/>
        </w:rPr>
        <w:t xml:space="preserve">] FastAPI, “FastAPI,” fastapi.tiangolo.com, 2023. </w:t>
      </w:r>
      <w:hyperlink r:id="rId81">
        <w:r w:rsidRPr="00044EFF">
          <w:rPr>
            <w:rStyle w:val="Hyperlink"/>
            <w:rFonts w:eastAsia="Arial" w:cs="Arial"/>
            <w:szCs w:val="22"/>
          </w:rPr>
          <w:t>https://fastapi.tiangolo.com</w:t>
        </w:r>
        <w:r w:rsidR="44650DCA" w:rsidRPr="00044EFF">
          <w:rPr>
            <w:rStyle w:val="Hyperlink"/>
            <w:rFonts w:eastAsia="Arial" w:cs="Arial"/>
            <w:szCs w:val="22"/>
          </w:rPr>
          <w:t>/</w:t>
        </w:r>
      </w:hyperlink>
    </w:p>
    <w:p w14:paraId="487F2AAB" w14:textId="79CBBC29" w:rsidR="277ABC97" w:rsidRPr="00044EFF" w:rsidRDefault="277ABC97" w:rsidP="4D2B44AC">
      <w:pPr>
        <w:rPr>
          <w:rFonts w:eastAsia="Arial" w:cs="Arial"/>
          <w:szCs w:val="22"/>
        </w:rPr>
      </w:pPr>
      <w:r w:rsidRPr="00044EFF">
        <w:rPr>
          <w:rFonts w:eastAsia="Arial" w:cs="Arial"/>
          <w:szCs w:val="22"/>
        </w:rPr>
        <w:t xml:space="preserve">[36]PyTorch, “PyTorch,” Pytorch.org, 2023. </w:t>
      </w:r>
      <w:hyperlink r:id="rId82">
        <w:r w:rsidRPr="00044EFF">
          <w:rPr>
            <w:rStyle w:val="Hyperlink"/>
            <w:rFonts w:eastAsia="Arial" w:cs="Arial"/>
            <w:szCs w:val="22"/>
          </w:rPr>
          <w:t>https://pytorch.org/</w:t>
        </w:r>
      </w:hyperlink>
    </w:p>
    <w:p w14:paraId="63B1AF83" w14:textId="14D2CBCE" w:rsidR="7DFE8438" w:rsidRPr="00044EFF" w:rsidRDefault="7DFE8438" w:rsidP="4D2B44AC">
      <w:pPr>
        <w:rPr>
          <w:rFonts w:eastAsia="Arial" w:cs="Arial"/>
          <w:szCs w:val="22"/>
        </w:rPr>
      </w:pPr>
      <w:r w:rsidRPr="00044EFF">
        <w:rPr>
          <w:rFonts w:eastAsia="Arial" w:cs="Arial"/>
          <w:szCs w:val="22"/>
        </w:rPr>
        <w:lastRenderedPageBreak/>
        <w:t xml:space="preserve">[37] React, “Quick Start,” react.dev. </w:t>
      </w:r>
      <w:hyperlink r:id="rId83">
        <w:r w:rsidRPr="00044EFF">
          <w:rPr>
            <w:rStyle w:val="Hyperlink"/>
            <w:rFonts w:eastAsia="Arial" w:cs="Arial"/>
            <w:szCs w:val="22"/>
          </w:rPr>
          <w:t>https://react.dev/lear</w:t>
        </w:r>
        <w:r w:rsidR="40B32242" w:rsidRPr="00044EFF">
          <w:rPr>
            <w:rStyle w:val="Hyperlink"/>
            <w:rFonts w:eastAsia="Arial" w:cs="Arial"/>
            <w:szCs w:val="22"/>
          </w:rPr>
          <w:t>n</w:t>
        </w:r>
      </w:hyperlink>
    </w:p>
    <w:p w14:paraId="43066DA6" w14:textId="3EE10DCA" w:rsidR="4C343FA7" w:rsidRPr="00044EFF" w:rsidRDefault="4C343FA7" w:rsidP="4D2B44AC">
      <w:pPr>
        <w:rPr>
          <w:rFonts w:eastAsia="Arial" w:cs="Arial"/>
          <w:szCs w:val="22"/>
        </w:rPr>
      </w:pPr>
      <w:r w:rsidRPr="00044EFF">
        <w:rPr>
          <w:rFonts w:eastAsia="Arial" w:cs="Arial"/>
          <w:szCs w:val="22"/>
        </w:rPr>
        <w:t xml:space="preserve">[38] @irfanDahir, “Jikan - Unofficial MyAnimeList API,” Jikan - Unofficial MyAnimeList API. </w:t>
      </w:r>
      <w:hyperlink r:id="rId84">
        <w:r w:rsidRPr="00044EFF">
          <w:rPr>
            <w:rStyle w:val="Hyperlink"/>
            <w:rFonts w:eastAsia="Arial" w:cs="Arial"/>
            <w:szCs w:val="22"/>
          </w:rPr>
          <w:t>https://jikan.moe/</w:t>
        </w:r>
      </w:hyperlink>
    </w:p>
    <w:p w14:paraId="21DC0555" w14:textId="08475F15" w:rsidR="68470676" w:rsidRPr="00044EFF" w:rsidRDefault="68470676" w:rsidP="2C3F214D">
      <w:pPr>
        <w:rPr>
          <w:rFonts w:eastAsia="Arial" w:cs="Arial"/>
          <w:szCs w:val="22"/>
        </w:rPr>
      </w:pPr>
      <w:r w:rsidRPr="00044EFF">
        <w:rPr>
          <w:rFonts w:eastAsia="Arial" w:cs="Arial"/>
          <w:szCs w:val="22"/>
        </w:rPr>
        <w:t xml:space="preserve">[39] PostgreSQL, “PostgreSQL: About,” Postgresql.org. </w:t>
      </w:r>
      <w:hyperlink r:id="rId85">
        <w:r w:rsidRPr="00044EFF">
          <w:rPr>
            <w:rStyle w:val="Hyperlink"/>
            <w:rFonts w:eastAsia="Arial" w:cs="Arial"/>
            <w:szCs w:val="22"/>
          </w:rPr>
          <w:t>https://www.postgresql.org/about/</w:t>
        </w:r>
      </w:hyperlink>
    </w:p>
    <w:p w14:paraId="692866FF" w14:textId="10CD676B" w:rsidR="2DEBC050" w:rsidRPr="00044EFF" w:rsidRDefault="2DEBC050" w:rsidP="2C3F214D">
      <w:pPr>
        <w:rPr>
          <w:rFonts w:eastAsia="Arial" w:cs="Arial"/>
          <w:szCs w:val="22"/>
        </w:rPr>
      </w:pPr>
      <w:r w:rsidRPr="00044EFF">
        <w:rPr>
          <w:rFonts w:eastAsia="Arial" w:cs="Arial"/>
          <w:szCs w:val="22"/>
        </w:rPr>
        <w:t xml:space="preserve">[41] hasibalmuzdadid, “⛩️Anime Ratings 〽️Analysis &amp; 🤖Recommender System,” Kaggle.com, Nov. 30, 2022. </w:t>
      </w:r>
      <w:hyperlink r:id="rId86">
        <w:r w:rsidRPr="00044EFF">
          <w:rPr>
            <w:rStyle w:val="Hyperlink"/>
            <w:rFonts w:eastAsia="Arial" w:cs="Arial"/>
            <w:szCs w:val="22"/>
          </w:rPr>
          <w:t>https://www.kaggle.com/code/hasibalmuzdadid/anime-ratings-analysis-recommender-system/input</w:t>
        </w:r>
      </w:hyperlink>
    </w:p>
    <w:p w14:paraId="52DCB2B1" w14:textId="57E3D01B" w:rsidR="6B44F879" w:rsidRPr="00044EFF" w:rsidRDefault="6B44F879" w:rsidP="2C3F214D">
      <w:r w:rsidRPr="00044EFF">
        <w:rPr>
          <w:rFonts w:eastAsia="Arial" w:cs="Arial"/>
          <w:szCs w:val="22"/>
        </w:rPr>
        <w:t xml:space="preserve">[42] chaitanya99, “Recommendation System (CF) | Anime,” Kaggle.com, May 17, 2023. </w:t>
      </w:r>
      <w:hyperlink r:id="rId87">
        <w:r w:rsidRPr="00044EFF">
          <w:rPr>
            <w:rStyle w:val="Hyperlink"/>
            <w:rFonts w:eastAsia="Arial" w:cs="Arial"/>
            <w:szCs w:val="22"/>
          </w:rPr>
          <w:t>https://www.kaggle.com/code/chaitanya99/recommendation-system-cf-anime/input</w:t>
        </w:r>
      </w:hyperlink>
    </w:p>
    <w:p w14:paraId="6D379CED" w14:textId="2608E164" w:rsidR="00A41C5A" w:rsidRPr="00044EFF" w:rsidRDefault="00A41C5A" w:rsidP="00A41C5A">
      <w:r w:rsidRPr="00044EFF">
        <w:t>[43] A. Acharya, “Training, Validation, Test Split for Machine Learning Datasets,” encord.com, Jun. 13, 2023. https://encord.com/blog/train-val-test-split/</w:t>
      </w:r>
    </w:p>
    <w:p w14:paraId="71DBBD13" w14:textId="098C2883" w:rsidR="00A41C5A" w:rsidRPr="00044EFF" w:rsidRDefault="00A41C5A" w:rsidP="00A41C5A">
      <w:pPr>
        <w:rPr>
          <w:rFonts w:eastAsia="Arial" w:cs="Arial"/>
          <w:szCs w:val="22"/>
        </w:rPr>
      </w:pPr>
      <w:r w:rsidRPr="00044EFF">
        <w:t>‌</w:t>
      </w:r>
    </w:p>
    <w:p w14:paraId="26D29205" w14:textId="1A966575" w:rsidR="2C3F214D" w:rsidRPr="00044EFF" w:rsidRDefault="2C3F214D" w:rsidP="2C3F214D">
      <w:pPr>
        <w:rPr>
          <w:rFonts w:eastAsia="Arial" w:cs="Arial"/>
          <w:szCs w:val="22"/>
        </w:rPr>
      </w:pPr>
    </w:p>
    <w:p w14:paraId="280E1ACE" w14:textId="5C82CC81" w:rsidR="6B44F879" w:rsidRPr="00044EFF" w:rsidRDefault="6B44F879" w:rsidP="2C3F214D">
      <w:r w:rsidRPr="00044EFF">
        <w:rPr>
          <w:rFonts w:eastAsia="Arial" w:cs="Arial"/>
          <w:szCs w:val="22"/>
        </w:rPr>
        <w:t>‌</w:t>
      </w:r>
    </w:p>
    <w:p w14:paraId="72FC74FD" w14:textId="137EB423" w:rsidR="2DEBC050" w:rsidRPr="00044EFF" w:rsidRDefault="2DEBC050" w:rsidP="2C3F214D">
      <w:r w:rsidRPr="00044EFF">
        <w:rPr>
          <w:rFonts w:eastAsia="Arial" w:cs="Arial"/>
          <w:szCs w:val="22"/>
        </w:rPr>
        <w:t>‌</w:t>
      </w:r>
    </w:p>
    <w:p w14:paraId="34AEB3AF" w14:textId="090841AA" w:rsidR="2C3F214D" w:rsidRPr="00044EFF" w:rsidRDefault="2C3F214D" w:rsidP="2C3F214D">
      <w:pPr>
        <w:rPr>
          <w:rFonts w:eastAsia="Arial" w:cs="Arial"/>
          <w:szCs w:val="22"/>
        </w:rPr>
      </w:pPr>
    </w:p>
    <w:p w14:paraId="56443637" w14:textId="3781E943" w:rsidR="68470676" w:rsidRPr="00044EFF" w:rsidRDefault="68470676" w:rsidP="2C3F214D">
      <w:r w:rsidRPr="00044EFF">
        <w:rPr>
          <w:rFonts w:eastAsia="Arial" w:cs="Arial"/>
          <w:szCs w:val="22"/>
        </w:rPr>
        <w:t>‌</w:t>
      </w:r>
    </w:p>
    <w:p w14:paraId="1C00F24B" w14:textId="5A0EF672" w:rsidR="4D2B44AC" w:rsidRPr="00044EFF" w:rsidRDefault="4D2B44AC" w:rsidP="4D2B44AC">
      <w:pPr>
        <w:rPr>
          <w:rFonts w:eastAsia="Arial" w:cs="Arial"/>
          <w:szCs w:val="22"/>
        </w:rPr>
      </w:pPr>
    </w:p>
    <w:p w14:paraId="5911B4CF" w14:textId="5E5D9A02" w:rsidR="4C343FA7" w:rsidRPr="00044EFF" w:rsidRDefault="4C343FA7" w:rsidP="4D2B44AC">
      <w:r w:rsidRPr="00044EFF">
        <w:rPr>
          <w:rFonts w:eastAsia="Arial" w:cs="Arial"/>
          <w:szCs w:val="22"/>
        </w:rPr>
        <w:t>‌</w:t>
      </w:r>
    </w:p>
    <w:p w14:paraId="28110AB1" w14:textId="2EB76A66" w:rsidR="4D2B44AC" w:rsidRPr="00044EFF" w:rsidRDefault="4D2B44AC" w:rsidP="4D2B44AC">
      <w:pPr>
        <w:rPr>
          <w:rFonts w:eastAsia="Arial" w:cs="Arial"/>
          <w:szCs w:val="22"/>
        </w:rPr>
      </w:pPr>
    </w:p>
    <w:p w14:paraId="196BB0FA" w14:textId="7C6B056F" w:rsidR="7DFE8438" w:rsidRPr="00044EFF" w:rsidRDefault="7DFE8438" w:rsidP="4D2B44AC">
      <w:r w:rsidRPr="00044EFF">
        <w:rPr>
          <w:rFonts w:eastAsia="Arial" w:cs="Arial"/>
          <w:szCs w:val="22"/>
        </w:rPr>
        <w:t>‌</w:t>
      </w:r>
    </w:p>
    <w:p w14:paraId="4D2C43E2" w14:textId="4F1D856B" w:rsidR="4D2B44AC" w:rsidRPr="00044EFF" w:rsidRDefault="4D2B44AC" w:rsidP="4D2B44AC">
      <w:pPr>
        <w:rPr>
          <w:rFonts w:eastAsia="Arial" w:cs="Arial"/>
          <w:szCs w:val="22"/>
        </w:rPr>
      </w:pPr>
    </w:p>
    <w:p w14:paraId="4865CC92" w14:textId="3523A1AA" w:rsidR="4D2B44AC" w:rsidRPr="00044EFF" w:rsidRDefault="4D2B44AC" w:rsidP="4D2B44AC">
      <w:pPr>
        <w:rPr>
          <w:rFonts w:eastAsia="Arial" w:cs="Arial"/>
          <w:szCs w:val="22"/>
        </w:rPr>
      </w:pPr>
    </w:p>
    <w:p w14:paraId="203D1058" w14:textId="72BBA8F3" w:rsidR="277ABC97" w:rsidRPr="00044EFF" w:rsidRDefault="277ABC97" w:rsidP="4D2B44AC">
      <w:r w:rsidRPr="00044EFF">
        <w:rPr>
          <w:rFonts w:eastAsia="Arial" w:cs="Arial"/>
          <w:szCs w:val="22"/>
        </w:rPr>
        <w:t>‌</w:t>
      </w:r>
    </w:p>
    <w:p w14:paraId="1ABF1077" w14:textId="15631359" w:rsidR="4D2B44AC" w:rsidRPr="00044EFF" w:rsidRDefault="4D2B44AC" w:rsidP="4D2B44AC">
      <w:pPr>
        <w:rPr>
          <w:rFonts w:eastAsia="Arial" w:cs="Arial"/>
          <w:szCs w:val="22"/>
        </w:rPr>
      </w:pPr>
    </w:p>
    <w:p w14:paraId="5FAFE71A" w14:textId="66116425" w:rsidR="0A8A2BB1" w:rsidRPr="00044EFF" w:rsidRDefault="0A8A2BB1" w:rsidP="4D2B44AC">
      <w:r w:rsidRPr="00044EFF">
        <w:rPr>
          <w:rFonts w:eastAsia="Arial" w:cs="Arial"/>
          <w:szCs w:val="22"/>
        </w:rPr>
        <w:t>‌</w:t>
      </w:r>
    </w:p>
    <w:p w14:paraId="5D269506" w14:textId="784F831C" w:rsidR="519392CC" w:rsidRPr="00044EFF" w:rsidRDefault="519392CC" w:rsidP="4D2B44AC">
      <w:r w:rsidRPr="00044EFF">
        <w:rPr>
          <w:rFonts w:eastAsia="Arial" w:cs="Arial"/>
          <w:szCs w:val="22"/>
        </w:rPr>
        <w:t>‌</w:t>
      </w:r>
    </w:p>
    <w:p w14:paraId="5E004416" w14:textId="663C4FAF" w:rsidR="4D2B44AC" w:rsidRPr="00044EFF" w:rsidRDefault="4D2B44AC" w:rsidP="4D2B44AC">
      <w:pPr>
        <w:rPr>
          <w:rFonts w:eastAsia="Arial" w:cs="Arial"/>
          <w:szCs w:val="22"/>
        </w:rPr>
      </w:pPr>
    </w:p>
    <w:p w14:paraId="69729F2E" w14:textId="74F57BFB" w:rsidR="04E45CBA" w:rsidRPr="00044EFF" w:rsidRDefault="04E45CBA" w:rsidP="4D2B44AC">
      <w:r w:rsidRPr="00044EFF">
        <w:rPr>
          <w:rFonts w:eastAsia="Arial" w:cs="Arial"/>
          <w:szCs w:val="22"/>
        </w:rPr>
        <w:t>‌</w:t>
      </w:r>
    </w:p>
    <w:p w14:paraId="77833434" w14:textId="194BFE03" w:rsidR="6B2D16E5" w:rsidRPr="00044EFF" w:rsidRDefault="6B2D16E5" w:rsidP="4D2B44AC">
      <w:r w:rsidRPr="00044EFF">
        <w:rPr>
          <w:rFonts w:eastAsia="Arial" w:cs="Arial"/>
          <w:szCs w:val="22"/>
        </w:rPr>
        <w:t>‌</w:t>
      </w:r>
    </w:p>
    <w:p w14:paraId="4C271FF8" w14:textId="1EDE141F" w:rsidR="1F7175E9" w:rsidRPr="00044EFF" w:rsidRDefault="1F7175E9" w:rsidP="33584B5E">
      <w:r w:rsidRPr="00044EFF">
        <w:t>‌</w:t>
      </w:r>
    </w:p>
    <w:p w14:paraId="0B5F730D" w14:textId="220E112A" w:rsidR="4BFBFD27" w:rsidRDefault="4BFBFD27" w:rsidP="33584B5E">
      <w:r w:rsidRPr="00044EFF">
        <w:t>‌</w:t>
      </w:r>
    </w:p>
    <w:sectPr w:rsidR="4BFBFD27" w:rsidSect="001773F3">
      <w:headerReference w:type="default" r:id="rId88"/>
      <w:pgSz w:w="11907" w:h="16839" w:code="9"/>
      <w:pgMar w:top="1134" w:right="1134" w:bottom="1134" w:left="1134"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C1443" w14:textId="77777777" w:rsidR="00AA2188" w:rsidRPr="00044EFF" w:rsidRDefault="00AA2188">
      <w:pPr>
        <w:spacing w:before="0" w:after="0"/>
      </w:pPr>
      <w:r w:rsidRPr="00044EFF">
        <w:separator/>
      </w:r>
    </w:p>
  </w:endnote>
  <w:endnote w:type="continuationSeparator" w:id="0">
    <w:p w14:paraId="4C19586F" w14:textId="77777777" w:rsidR="00AA2188" w:rsidRPr="00044EFF" w:rsidRDefault="00AA2188">
      <w:pPr>
        <w:spacing w:before="0" w:after="0"/>
      </w:pPr>
      <w:r w:rsidRPr="00044E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83FD" w14:textId="77777777" w:rsidR="003A7952" w:rsidRPr="00044EFF" w:rsidRDefault="00643AF5" w:rsidP="00643AF5">
    <w:pPr>
      <w:pStyle w:val="Footer"/>
      <w:jc w:val="center"/>
      <w:rPr>
        <w:rFonts w:ascii="Calibri" w:hAnsi="Calibri" w:cs="Calibri"/>
        <w:sz w:val="22"/>
        <w:szCs w:val="22"/>
      </w:rPr>
    </w:pPr>
    <w:r w:rsidRPr="00044EFF">
      <w:rPr>
        <w:rFonts w:ascii="Calibri" w:hAnsi="Calibri" w:cs="Calibri"/>
        <w:sz w:val="22"/>
        <w:szCs w:val="22"/>
      </w:rPr>
      <w:fldChar w:fldCharType="begin"/>
    </w:r>
    <w:r w:rsidRPr="00044EFF">
      <w:rPr>
        <w:rFonts w:ascii="Calibri" w:hAnsi="Calibri" w:cs="Calibri"/>
        <w:sz w:val="22"/>
        <w:szCs w:val="22"/>
      </w:rPr>
      <w:instrText xml:space="preserve"> PAGE  \* Arabic  \* MERGEFORMAT </w:instrText>
    </w:r>
    <w:r w:rsidRPr="00044EFF">
      <w:rPr>
        <w:rFonts w:ascii="Calibri" w:hAnsi="Calibri" w:cs="Calibri"/>
        <w:sz w:val="22"/>
        <w:szCs w:val="22"/>
      </w:rPr>
      <w:fldChar w:fldCharType="separate"/>
    </w:r>
    <w:r w:rsidR="008F0C81" w:rsidRPr="00044EFF">
      <w:rPr>
        <w:rFonts w:ascii="Calibri" w:hAnsi="Calibri" w:cs="Calibri"/>
        <w:sz w:val="22"/>
        <w:szCs w:val="22"/>
      </w:rPr>
      <w:t>4</w:t>
    </w:r>
    <w:r w:rsidRPr="00044EFF">
      <w:rPr>
        <w:rFonts w:ascii="Calibri" w:hAnsi="Calibri" w:cs="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E6D8F" w14:textId="77777777" w:rsidR="00AA2188" w:rsidRPr="00044EFF" w:rsidRDefault="00AA2188">
      <w:pPr>
        <w:spacing w:before="0" w:after="0"/>
      </w:pPr>
      <w:r w:rsidRPr="00044EFF">
        <w:separator/>
      </w:r>
    </w:p>
  </w:footnote>
  <w:footnote w:type="continuationSeparator" w:id="0">
    <w:p w14:paraId="10075E2C" w14:textId="77777777" w:rsidR="00AA2188" w:rsidRPr="00044EFF" w:rsidRDefault="00AA2188">
      <w:pPr>
        <w:spacing w:before="0" w:after="0"/>
      </w:pPr>
      <w:r w:rsidRPr="00044E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Pr="00044EFF" w:rsidRDefault="002D011C" w:rsidP="002D011C">
    <w:pPr>
      <w:pStyle w:val="Header"/>
      <w:jc w:val="center"/>
      <w:rPr>
        <w:sz w:val="20"/>
        <w:szCs w:val="20"/>
      </w:rPr>
    </w:pPr>
  </w:p>
  <w:p w14:paraId="4B175CB0" w14:textId="77777777" w:rsidR="002D011C" w:rsidRPr="00044EFF"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B41E" w14:textId="77777777" w:rsidR="0061702D" w:rsidRPr="00044EFF" w:rsidRDefault="0061702D" w:rsidP="0076426F">
    <w:pPr>
      <w:pStyle w:val="HeaderText"/>
      <w:rPr>
        <w:rFonts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186AF48D" w:rsidR="0076426F" w:rsidRPr="00044EFF" w:rsidRDefault="0076426F" w:rsidP="008F58FC">
    <w:pPr>
      <w:pStyle w:val="HeaderText"/>
      <w:pBdr>
        <w:bottom w:val="single" w:sz="4" w:space="1" w:color="auto"/>
      </w:pBdr>
      <w:rPr>
        <w:rFonts w:cs="Arial"/>
        <w:sz w:val="18"/>
        <w:szCs w:val="18"/>
      </w:rPr>
    </w:pPr>
    <w:r w:rsidRPr="00044EFF">
      <w:rPr>
        <w:rFonts w:cs="Arial"/>
        <w:sz w:val="18"/>
        <w:szCs w:val="18"/>
      </w:rPr>
      <w:t>P</w:t>
    </w:r>
    <w:r w:rsidR="002F5467" w:rsidRPr="00044EFF">
      <w:rPr>
        <w:rFonts w:cs="Arial"/>
        <w:sz w:val="18"/>
        <w:szCs w:val="18"/>
      </w:rPr>
      <w:t>lat-Imee</w:t>
    </w:r>
    <w:r w:rsidRPr="00044EFF">
      <w:rPr>
        <w:rFonts w:cs="Arial"/>
        <w:sz w:val="18"/>
        <w:szCs w:val="18"/>
      </w:rPr>
      <w:tab/>
    </w:r>
    <w:r w:rsidR="002F5467" w:rsidRPr="00044EFF">
      <w:rPr>
        <w:rFonts w:cs="Arial"/>
        <w:sz w:val="18"/>
        <w:szCs w:val="18"/>
      </w:rPr>
      <w:t>J. Bellevue</w:t>
    </w:r>
  </w:p>
</w:hdr>
</file>

<file path=word/intelligence2.xml><?xml version="1.0" encoding="utf-8"?>
<int2:intelligence xmlns:int2="http://schemas.microsoft.com/office/intelligence/2020/intelligence" xmlns:oel="http://schemas.microsoft.com/office/2019/extlst">
  <int2:observations>
    <int2:textHash int2:hashCode="nvDxDv91iHu9/F" int2:id="hFT0tfhg">
      <int2:state int2:value="Rejected" int2:type="AugLoop_Text_Critique"/>
    </int2:textHash>
    <int2:textHash int2:hashCode="oDOlKLYD/tRvhh" int2:id="CJnImAjW">
      <int2:state int2:value="Rejected" int2:type="AugLoop_Text_Critique"/>
    </int2:textHash>
    <int2:textHash int2:hashCode="dsfeMMR+cX8wB8" int2:id="JZvrpanG">
      <int2:state int2:value="Rejected" int2:type="AugLoop_Text_Critique"/>
    </int2:textHash>
    <int2:textHash int2:hashCode="IyCgkHrNmtp4x6" int2:id="Ixad4Gty">
      <int2:state int2:value="Rejected" int2:type="AugLoop_Text_Critique"/>
    </int2:textHash>
    <int2:textHash int2:hashCode="Qofqhzp8qTKPAV" int2:id="EpuZ8Sqq">
      <int2:state int2:value="Rejected" int2:type="AugLoop_Text_Critique"/>
    </int2:textHash>
    <int2:textHash int2:hashCode="pIaBRaed263wX5" int2:id="re8Ww9eq">
      <int2:state int2:value="Rejected" int2:type="AugLoop_Text_Critique"/>
    </int2:textHash>
    <int2:textHash int2:hashCode="5MRWzoDPw3bqJR" int2:id="RUimtB1F">
      <int2:state int2:value="Rejected" int2:type="AugLoop_Text_Critique"/>
    </int2:textHash>
    <int2:textHash int2:hashCode="9qxoIstxlAmElg" int2:id="jpXUVnvF">
      <int2:state int2:value="Rejected" int2:type="AugLoop_Text_Critique"/>
    </int2:textHash>
    <int2:textHash int2:hashCode="ey5NbYXwQFQhMb" int2:id="eF8qp0Ez">
      <int2:state int2:value="Rejected" int2:type="AugLoop_Text_Critique"/>
    </int2:textHash>
    <int2:textHash int2:hashCode="UWhBJJAmRSF/uP" int2:id="hcJLa930">
      <int2:state int2:value="Rejected" int2:type="AugLoop_Text_Critique"/>
    </int2:textHash>
    <int2:textHash int2:hashCode="c3/gW3b4zfQpMW" int2:id="g85sNIIO">
      <int2:state int2:value="Rejected" int2:type="AugLoop_Text_Critique"/>
    </int2:textHash>
    <int2:textHash int2:hashCode="T6QorStBa0sQWl" int2:id="k8KMpJgY">
      <int2:state int2:value="Rejected" int2:type="AugLoop_Text_Critique"/>
    </int2:textHash>
    <int2:textHash int2:hashCode="3+zJ6vNN8ktgTJ" int2:id="I976XDcq">
      <int2:state int2:value="Rejected" int2:type="AugLoop_Text_Critique"/>
    </int2:textHash>
    <int2:textHash int2:hashCode="QaE3PO8qcDq0UT" int2:id="PJ3dmphm">
      <int2:state int2:value="Rejected" int2:type="AugLoop_Text_Critique"/>
    </int2:textHash>
    <int2:textHash int2:hashCode="iBmN5sJHs5WYw2" int2:id="jKyuLoWK">
      <int2:state int2:value="Rejected" int2:type="LegacyProofing"/>
    </int2:textHash>
    <int2:textHash int2:hashCode="Nu+kVG+3CGQ7/e" int2:id="pa9MiBQE">
      <int2:state int2:value="Rejected" int2:type="AugLoop_Text_Critique"/>
      <int2:state int2:value="Rejected" int2:type="LegacyProofing"/>
    </int2:textHash>
    <int2:textHash int2:hashCode="MQGSqvrRas5iRL" int2:id="BDer6qa4">
      <int2:state int2:value="Rejected" int2:type="AugLoop_Text_Critique"/>
      <int2:state int2:value="Rejected" int2:type="LegacyProofing"/>
    </int2:textHash>
    <int2:textHash int2:hashCode="bgP5V132N2S42U" int2:id="hsy4D9ms">
      <int2:state int2:value="Rejected" int2:type="LegacyProofing"/>
    </int2:textHash>
    <int2:textHash int2:hashCode="DugBcuhDiSnvk9" int2:id="WP3KqwO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9C00B7"/>
    <w:multiLevelType w:val="hybridMultilevel"/>
    <w:tmpl w:val="FBE4030A"/>
    <w:lvl w:ilvl="0" w:tplc="08C2794A">
      <w:start w:val="1"/>
      <w:numFmt w:val="bullet"/>
      <w:lvlText w:val="-"/>
      <w:lvlJc w:val="left"/>
      <w:pPr>
        <w:ind w:left="720" w:hanging="360"/>
      </w:pPr>
      <w:rPr>
        <w:rFonts w:ascii="Aptos" w:hAnsi="Aptos" w:hint="default"/>
      </w:rPr>
    </w:lvl>
    <w:lvl w:ilvl="1" w:tplc="9A985EA2">
      <w:start w:val="1"/>
      <w:numFmt w:val="bullet"/>
      <w:lvlText w:val="o"/>
      <w:lvlJc w:val="left"/>
      <w:pPr>
        <w:ind w:left="1440" w:hanging="360"/>
      </w:pPr>
      <w:rPr>
        <w:rFonts w:ascii="Courier New" w:hAnsi="Courier New" w:hint="default"/>
      </w:rPr>
    </w:lvl>
    <w:lvl w:ilvl="2" w:tplc="DCB464F0">
      <w:start w:val="1"/>
      <w:numFmt w:val="bullet"/>
      <w:lvlText w:val=""/>
      <w:lvlJc w:val="left"/>
      <w:pPr>
        <w:ind w:left="2160" w:hanging="360"/>
      </w:pPr>
      <w:rPr>
        <w:rFonts w:ascii="Wingdings" w:hAnsi="Wingdings" w:hint="default"/>
      </w:rPr>
    </w:lvl>
    <w:lvl w:ilvl="3" w:tplc="D9C263D2">
      <w:start w:val="1"/>
      <w:numFmt w:val="bullet"/>
      <w:lvlText w:val=""/>
      <w:lvlJc w:val="left"/>
      <w:pPr>
        <w:ind w:left="2880" w:hanging="360"/>
      </w:pPr>
      <w:rPr>
        <w:rFonts w:ascii="Symbol" w:hAnsi="Symbol" w:hint="default"/>
      </w:rPr>
    </w:lvl>
    <w:lvl w:ilvl="4" w:tplc="0DDAE44A">
      <w:start w:val="1"/>
      <w:numFmt w:val="bullet"/>
      <w:lvlText w:val="o"/>
      <w:lvlJc w:val="left"/>
      <w:pPr>
        <w:ind w:left="3600" w:hanging="360"/>
      </w:pPr>
      <w:rPr>
        <w:rFonts w:ascii="Courier New" w:hAnsi="Courier New" w:hint="default"/>
      </w:rPr>
    </w:lvl>
    <w:lvl w:ilvl="5" w:tplc="A0B4BFBA">
      <w:start w:val="1"/>
      <w:numFmt w:val="bullet"/>
      <w:lvlText w:val=""/>
      <w:lvlJc w:val="left"/>
      <w:pPr>
        <w:ind w:left="4320" w:hanging="360"/>
      </w:pPr>
      <w:rPr>
        <w:rFonts w:ascii="Wingdings" w:hAnsi="Wingdings" w:hint="default"/>
      </w:rPr>
    </w:lvl>
    <w:lvl w:ilvl="6" w:tplc="D9DC51E0">
      <w:start w:val="1"/>
      <w:numFmt w:val="bullet"/>
      <w:lvlText w:val=""/>
      <w:lvlJc w:val="left"/>
      <w:pPr>
        <w:ind w:left="5040" w:hanging="360"/>
      </w:pPr>
      <w:rPr>
        <w:rFonts w:ascii="Symbol" w:hAnsi="Symbol" w:hint="default"/>
      </w:rPr>
    </w:lvl>
    <w:lvl w:ilvl="7" w:tplc="4DF884D6">
      <w:start w:val="1"/>
      <w:numFmt w:val="bullet"/>
      <w:lvlText w:val="o"/>
      <w:lvlJc w:val="left"/>
      <w:pPr>
        <w:ind w:left="5760" w:hanging="360"/>
      </w:pPr>
      <w:rPr>
        <w:rFonts w:ascii="Courier New" w:hAnsi="Courier New" w:hint="default"/>
      </w:rPr>
    </w:lvl>
    <w:lvl w:ilvl="8" w:tplc="988A7B92">
      <w:start w:val="1"/>
      <w:numFmt w:val="bullet"/>
      <w:lvlText w:val=""/>
      <w:lvlJc w:val="left"/>
      <w:pPr>
        <w:ind w:left="6480" w:hanging="360"/>
      </w:pPr>
      <w:rPr>
        <w:rFonts w:ascii="Wingdings" w:hAnsi="Wingdings" w:hint="default"/>
      </w:rPr>
    </w:lvl>
  </w:abstractNum>
  <w:abstractNum w:abstractNumId="3" w15:restartNumberingAfterBreak="0">
    <w:nsid w:val="05D5ABB7"/>
    <w:multiLevelType w:val="hybridMultilevel"/>
    <w:tmpl w:val="7D7C83BC"/>
    <w:lvl w:ilvl="0" w:tplc="393079A2">
      <w:start w:val="1"/>
      <w:numFmt w:val="bullet"/>
      <w:lvlText w:val="-"/>
      <w:lvlJc w:val="left"/>
      <w:pPr>
        <w:ind w:left="720" w:hanging="360"/>
      </w:pPr>
      <w:rPr>
        <w:rFonts w:ascii="Aptos" w:hAnsi="Aptos" w:hint="default"/>
      </w:rPr>
    </w:lvl>
    <w:lvl w:ilvl="1" w:tplc="C98C90A6">
      <w:start w:val="1"/>
      <w:numFmt w:val="bullet"/>
      <w:lvlText w:val="o"/>
      <w:lvlJc w:val="left"/>
      <w:pPr>
        <w:ind w:left="1440" w:hanging="360"/>
      </w:pPr>
      <w:rPr>
        <w:rFonts w:ascii="Courier New" w:hAnsi="Courier New" w:hint="default"/>
      </w:rPr>
    </w:lvl>
    <w:lvl w:ilvl="2" w:tplc="A6B61BBC">
      <w:start w:val="1"/>
      <w:numFmt w:val="bullet"/>
      <w:lvlText w:val=""/>
      <w:lvlJc w:val="left"/>
      <w:pPr>
        <w:ind w:left="2160" w:hanging="360"/>
      </w:pPr>
      <w:rPr>
        <w:rFonts w:ascii="Wingdings" w:hAnsi="Wingdings" w:hint="default"/>
      </w:rPr>
    </w:lvl>
    <w:lvl w:ilvl="3" w:tplc="7D162E3A">
      <w:start w:val="1"/>
      <w:numFmt w:val="bullet"/>
      <w:lvlText w:val=""/>
      <w:lvlJc w:val="left"/>
      <w:pPr>
        <w:ind w:left="2880" w:hanging="360"/>
      </w:pPr>
      <w:rPr>
        <w:rFonts w:ascii="Symbol" w:hAnsi="Symbol" w:hint="default"/>
      </w:rPr>
    </w:lvl>
    <w:lvl w:ilvl="4" w:tplc="B308DAE4">
      <w:start w:val="1"/>
      <w:numFmt w:val="bullet"/>
      <w:lvlText w:val="o"/>
      <w:lvlJc w:val="left"/>
      <w:pPr>
        <w:ind w:left="3600" w:hanging="360"/>
      </w:pPr>
      <w:rPr>
        <w:rFonts w:ascii="Courier New" w:hAnsi="Courier New" w:hint="default"/>
      </w:rPr>
    </w:lvl>
    <w:lvl w:ilvl="5" w:tplc="F2B4957E">
      <w:start w:val="1"/>
      <w:numFmt w:val="bullet"/>
      <w:lvlText w:val=""/>
      <w:lvlJc w:val="left"/>
      <w:pPr>
        <w:ind w:left="4320" w:hanging="360"/>
      </w:pPr>
      <w:rPr>
        <w:rFonts w:ascii="Wingdings" w:hAnsi="Wingdings" w:hint="default"/>
      </w:rPr>
    </w:lvl>
    <w:lvl w:ilvl="6" w:tplc="8378109C">
      <w:start w:val="1"/>
      <w:numFmt w:val="bullet"/>
      <w:lvlText w:val=""/>
      <w:lvlJc w:val="left"/>
      <w:pPr>
        <w:ind w:left="5040" w:hanging="360"/>
      </w:pPr>
      <w:rPr>
        <w:rFonts w:ascii="Symbol" w:hAnsi="Symbol" w:hint="default"/>
      </w:rPr>
    </w:lvl>
    <w:lvl w:ilvl="7" w:tplc="9BD81DA6">
      <w:start w:val="1"/>
      <w:numFmt w:val="bullet"/>
      <w:lvlText w:val="o"/>
      <w:lvlJc w:val="left"/>
      <w:pPr>
        <w:ind w:left="5760" w:hanging="360"/>
      </w:pPr>
      <w:rPr>
        <w:rFonts w:ascii="Courier New" w:hAnsi="Courier New" w:hint="default"/>
      </w:rPr>
    </w:lvl>
    <w:lvl w:ilvl="8" w:tplc="E2289684">
      <w:start w:val="1"/>
      <w:numFmt w:val="bullet"/>
      <w:lvlText w:val=""/>
      <w:lvlJc w:val="left"/>
      <w:pPr>
        <w:ind w:left="6480" w:hanging="360"/>
      </w:pPr>
      <w:rPr>
        <w:rFonts w:ascii="Wingdings" w:hAnsi="Wingdings" w:hint="default"/>
      </w:rPr>
    </w:lvl>
  </w:abstractNum>
  <w:abstractNum w:abstractNumId="4"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689CA90"/>
    <w:multiLevelType w:val="hybridMultilevel"/>
    <w:tmpl w:val="CC0C7BCC"/>
    <w:lvl w:ilvl="0" w:tplc="D0284C7C">
      <w:start w:val="1"/>
      <w:numFmt w:val="decimal"/>
      <w:lvlText w:val="%1."/>
      <w:lvlJc w:val="left"/>
      <w:pPr>
        <w:ind w:left="720" w:hanging="360"/>
      </w:pPr>
      <w:rPr>
        <w:rFonts w:ascii="Arial" w:eastAsia="Arial" w:hAnsi="Arial" w:cs="Arial"/>
      </w:rPr>
    </w:lvl>
    <w:lvl w:ilvl="1" w:tplc="9A367064">
      <w:start w:val="1"/>
      <w:numFmt w:val="lowerLetter"/>
      <w:lvlText w:val="%2."/>
      <w:lvlJc w:val="left"/>
      <w:pPr>
        <w:ind w:left="1440" w:hanging="360"/>
      </w:pPr>
    </w:lvl>
    <w:lvl w:ilvl="2" w:tplc="4AA2B0E0">
      <w:start w:val="1"/>
      <w:numFmt w:val="lowerRoman"/>
      <w:lvlText w:val="%3."/>
      <w:lvlJc w:val="right"/>
      <w:pPr>
        <w:ind w:left="2160" w:hanging="180"/>
      </w:pPr>
    </w:lvl>
    <w:lvl w:ilvl="3" w:tplc="F654BD4C">
      <w:start w:val="1"/>
      <w:numFmt w:val="decimal"/>
      <w:lvlText w:val="%4."/>
      <w:lvlJc w:val="left"/>
      <w:pPr>
        <w:ind w:left="2880" w:hanging="360"/>
      </w:pPr>
    </w:lvl>
    <w:lvl w:ilvl="4" w:tplc="80885D58">
      <w:start w:val="1"/>
      <w:numFmt w:val="lowerLetter"/>
      <w:lvlText w:val="%5."/>
      <w:lvlJc w:val="left"/>
      <w:pPr>
        <w:ind w:left="3600" w:hanging="360"/>
      </w:pPr>
    </w:lvl>
    <w:lvl w:ilvl="5" w:tplc="7B165F8E">
      <w:start w:val="1"/>
      <w:numFmt w:val="lowerRoman"/>
      <w:lvlText w:val="%6."/>
      <w:lvlJc w:val="right"/>
      <w:pPr>
        <w:ind w:left="4320" w:hanging="180"/>
      </w:pPr>
    </w:lvl>
    <w:lvl w:ilvl="6" w:tplc="579EE150">
      <w:start w:val="1"/>
      <w:numFmt w:val="decimal"/>
      <w:lvlText w:val="%7."/>
      <w:lvlJc w:val="left"/>
      <w:pPr>
        <w:ind w:left="5040" w:hanging="360"/>
      </w:pPr>
    </w:lvl>
    <w:lvl w:ilvl="7" w:tplc="627A40E4">
      <w:start w:val="1"/>
      <w:numFmt w:val="lowerLetter"/>
      <w:lvlText w:val="%8."/>
      <w:lvlJc w:val="left"/>
      <w:pPr>
        <w:ind w:left="5760" w:hanging="360"/>
      </w:pPr>
    </w:lvl>
    <w:lvl w:ilvl="8" w:tplc="E8FA81CA">
      <w:start w:val="1"/>
      <w:numFmt w:val="lowerRoman"/>
      <w:lvlText w:val="%9."/>
      <w:lvlJc w:val="right"/>
      <w:pPr>
        <w:ind w:left="6480" w:hanging="180"/>
      </w:pPr>
    </w:lvl>
  </w:abstractNum>
  <w:abstractNum w:abstractNumId="6" w15:restartNumberingAfterBreak="0">
    <w:nsid w:val="0A38E5D8"/>
    <w:multiLevelType w:val="hybridMultilevel"/>
    <w:tmpl w:val="04C2C65A"/>
    <w:lvl w:ilvl="0" w:tplc="E066492A">
      <w:start w:val="1"/>
      <w:numFmt w:val="bullet"/>
      <w:lvlText w:val="-"/>
      <w:lvlJc w:val="left"/>
      <w:pPr>
        <w:ind w:left="720" w:hanging="360"/>
      </w:pPr>
      <w:rPr>
        <w:rFonts w:ascii="Aptos" w:hAnsi="Aptos" w:hint="default"/>
      </w:rPr>
    </w:lvl>
    <w:lvl w:ilvl="1" w:tplc="3628F98E">
      <w:start w:val="1"/>
      <w:numFmt w:val="bullet"/>
      <w:lvlText w:val="o"/>
      <w:lvlJc w:val="left"/>
      <w:pPr>
        <w:ind w:left="1440" w:hanging="360"/>
      </w:pPr>
      <w:rPr>
        <w:rFonts w:ascii="Courier New" w:hAnsi="Courier New" w:hint="default"/>
      </w:rPr>
    </w:lvl>
    <w:lvl w:ilvl="2" w:tplc="6D445204">
      <w:start w:val="1"/>
      <w:numFmt w:val="bullet"/>
      <w:lvlText w:val=""/>
      <w:lvlJc w:val="left"/>
      <w:pPr>
        <w:ind w:left="2160" w:hanging="360"/>
      </w:pPr>
      <w:rPr>
        <w:rFonts w:ascii="Wingdings" w:hAnsi="Wingdings" w:hint="default"/>
      </w:rPr>
    </w:lvl>
    <w:lvl w:ilvl="3" w:tplc="F18E8FBE">
      <w:start w:val="1"/>
      <w:numFmt w:val="bullet"/>
      <w:lvlText w:val=""/>
      <w:lvlJc w:val="left"/>
      <w:pPr>
        <w:ind w:left="2880" w:hanging="360"/>
      </w:pPr>
      <w:rPr>
        <w:rFonts w:ascii="Symbol" w:hAnsi="Symbol" w:hint="default"/>
      </w:rPr>
    </w:lvl>
    <w:lvl w:ilvl="4" w:tplc="0C428D0A">
      <w:start w:val="1"/>
      <w:numFmt w:val="bullet"/>
      <w:lvlText w:val="o"/>
      <w:lvlJc w:val="left"/>
      <w:pPr>
        <w:ind w:left="3600" w:hanging="360"/>
      </w:pPr>
      <w:rPr>
        <w:rFonts w:ascii="Courier New" w:hAnsi="Courier New" w:hint="default"/>
      </w:rPr>
    </w:lvl>
    <w:lvl w:ilvl="5" w:tplc="5DF62BE8">
      <w:start w:val="1"/>
      <w:numFmt w:val="bullet"/>
      <w:lvlText w:val=""/>
      <w:lvlJc w:val="left"/>
      <w:pPr>
        <w:ind w:left="4320" w:hanging="360"/>
      </w:pPr>
      <w:rPr>
        <w:rFonts w:ascii="Wingdings" w:hAnsi="Wingdings" w:hint="default"/>
      </w:rPr>
    </w:lvl>
    <w:lvl w:ilvl="6" w:tplc="C5EA29DC">
      <w:start w:val="1"/>
      <w:numFmt w:val="bullet"/>
      <w:lvlText w:val=""/>
      <w:lvlJc w:val="left"/>
      <w:pPr>
        <w:ind w:left="5040" w:hanging="360"/>
      </w:pPr>
      <w:rPr>
        <w:rFonts w:ascii="Symbol" w:hAnsi="Symbol" w:hint="default"/>
      </w:rPr>
    </w:lvl>
    <w:lvl w:ilvl="7" w:tplc="6772050C">
      <w:start w:val="1"/>
      <w:numFmt w:val="bullet"/>
      <w:lvlText w:val="o"/>
      <w:lvlJc w:val="left"/>
      <w:pPr>
        <w:ind w:left="5760" w:hanging="360"/>
      </w:pPr>
      <w:rPr>
        <w:rFonts w:ascii="Courier New" w:hAnsi="Courier New" w:hint="default"/>
      </w:rPr>
    </w:lvl>
    <w:lvl w:ilvl="8" w:tplc="1F78C702">
      <w:start w:val="1"/>
      <w:numFmt w:val="bullet"/>
      <w:lvlText w:val=""/>
      <w:lvlJc w:val="left"/>
      <w:pPr>
        <w:ind w:left="6480" w:hanging="360"/>
      </w:pPr>
      <w:rPr>
        <w:rFonts w:ascii="Wingdings" w:hAnsi="Wingdings" w:hint="default"/>
      </w:rPr>
    </w:lvl>
  </w:abstractNum>
  <w:abstractNum w:abstractNumId="7"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BF3B958"/>
    <w:multiLevelType w:val="hybridMultilevel"/>
    <w:tmpl w:val="FFFFFFFF"/>
    <w:lvl w:ilvl="0" w:tplc="FCB654B8">
      <w:start w:val="1"/>
      <w:numFmt w:val="bullet"/>
      <w:lvlText w:val="-"/>
      <w:lvlJc w:val="left"/>
      <w:pPr>
        <w:ind w:left="720" w:hanging="360"/>
      </w:pPr>
      <w:rPr>
        <w:rFonts w:ascii="Aptos" w:hAnsi="Aptos" w:hint="default"/>
      </w:rPr>
    </w:lvl>
    <w:lvl w:ilvl="1" w:tplc="77904EEE">
      <w:start w:val="1"/>
      <w:numFmt w:val="bullet"/>
      <w:lvlText w:val="o"/>
      <w:lvlJc w:val="left"/>
      <w:pPr>
        <w:ind w:left="1440" w:hanging="360"/>
      </w:pPr>
      <w:rPr>
        <w:rFonts w:ascii="Courier New" w:hAnsi="Courier New" w:hint="default"/>
      </w:rPr>
    </w:lvl>
    <w:lvl w:ilvl="2" w:tplc="559A5EBA">
      <w:start w:val="1"/>
      <w:numFmt w:val="bullet"/>
      <w:lvlText w:val=""/>
      <w:lvlJc w:val="left"/>
      <w:pPr>
        <w:ind w:left="2160" w:hanging="360"/>
      </w:pPr>
      <w:rPr>
        <w:rFonts w:ascii="Wingdings" w:hAnsi="Wingdings" w:hint="default"/>
      </w:rPr>
    </w:lvl>
    <w:lvl w:ilvl="3" w:tplc="6776B336">
      <w:start w:val="1"/>
      <w:numFmt w:val="bullet"/>
      <w:lvlText w:val=""/>
      <w:lvlJc w:val="left"/>
      <w:pPr>
        <w:ind w:left="2880" w:hanging="360"/>
      </w:pPr>
      <w:rPr>
        <w:rFonts w:ascii="Symbol" w:hAnsi="Symbol" w:hint="default"/>
      </w:rPr>
    </w:lvl>
    <w:lvl w:ilvl="4" w:tplc="C226E4E6">
      <w:start w:val="1"/>
      <w:numFmt w:val="bullet"/>
      <w:lvlText w:val="o"/>
      <w:lvlJc w:val="left"/>
      <w:pPr>
        <w:ind w:left="3600" w:hanging="360"/>
      </w:pPr>
      <w:rPr>
        <w:rFonts w:ascii="Courier New" w:hAnsi="Courier New" w:hint="default"/>
      </w:rPr>
    </w:lvl>
    <w:lvl w:ilvl="5" w:tplc="00367DDA">
      <w:start w:val="1"/>
      <w:numFmt w:val="bullet"/>
      <w:lvlText w:val=""/>
      <w:lvlJc w:val="left"/>
      <w:pPr>
        <w:ind w:left="4320" w:hanging="360"/>
      </w:pPr>
      <w:rPr>
        <w:rFonts w:ascii="Wingdings" w:hAnsi="Wingdings" w:hint="default"/>
      </w:rPr>
    </w:lvl>
    <w:lvl w:ilvl="6" w:tplc="8DF80AFE">
      <w:start w:val="1"/>
      <w:numFmt w:val="bullet"/>
      <w:lvlText w:val=""/>
      <w:lvlJc w:val="left"/>
      <w:pPr>
        <w:ind w:left="5040" w:hanging="360"/>
      </w:pPr>
      <w:rPr>
        <w:rFonts w:ascii="Symbol" w:hAnsi="Symbol" w:hint="default"/>
      </w:rPr>
    </w:lvl>
    <w:lvl w:ilvl="7" w:tplc="080AA1C8">
      <w:start w:val="1"/>
      <w:numFmt w:val="bullet"/>
      <w:lvlText w:val="o"/>
      <w:lvlJc w:val="left"/>
      <w:pPr>
        <w:ind w:left="5760" w:hanging="360"/>
      </w:pPr>
      <w:rPr>
        <w:rFonts w:ascii="Courier New" w:hAnsi="Courier New" w:hint="default"/>
      </w:rPr>
    </w:lvl>
    <w:lvl w:ilvl="8" w:tplc="E084B33C">
      <w:start w:val="1"/>
      <w:numFmt w:val="bullet"/>
      <w:lvlText w:val=""/>
      <w:lvlJc w:val="left"/>
      <w:pPr>
        <w:ind w:left="6480" w:hanging="360"/>
      </w:pPr>
      <w:rPr>
        <w:rFonts w:ascii="Wingdings" w:hAnsi="Wingdings" w:hint="default"/>
      </w:rPr>
    </w:lvl>
  </w:abstractNum>
  <w:abstractNum w:abstractNumId="9" w15:restartNumberingAfterBreak="0">
    <w:nsid w:val="0D592406"/>
    <w:multiLevelType w:val="hybridMultilevel"/>
    <w:tmpl w:val="120A5C7A"/>
    <w:lvl w:ilvl="0" w:tplc="0D745BD4">
      <w:start w:val="1"/>
      <w:numFmt w:val="bullet"/>
      <w:lvlText w:val="-"/>
      <w:lvlJc w:val="left"/>
      <w:pPr>
        <w:ind w:left="720" w:hanging="360"/>
      </w:pPr>
      <w:rPr>
        <w:rFonts w:ascii="Aptos" w:hAnsi="Aptos" w:hint="default"/>
      </w:rPr>
    </w:lvl>
    <w:lvl w:ilvl="1" w:tplc="4E240CB8">
      <w:start w:val="1"/>
      <w:numFmt w:val="bullet"/>
      <w:lvlText w:val="o"/>
      <w:lvlJc w:val="left"/>
      <w:pPr>
        <w:ind w:left="1440" w:hanging="360"/>
      </w:pPr>
      <w:rPr>
        <w:rFonts w:ascii="Courier New" w:hAnsi="Courier New" w:hint="default"/>
      </w:rPr>
    </w:lvl>
    <w:lvl w:ilvl="2" w:tplc="41E090DC">
      <w:start w:val="1"/>
      <w:numFmt w:val="bullet"/>
      <w:lvlText w:val=""/>
      <w:lvlJc w:val="left"/>
      <w:pPr>
        <w:ind w:left="2160" w:hanging="360"/>
      </w:pPr>
      <w:rPr>
        <w:rFonts w:ascii="Wingdings" w:hAnsi="Wingdings" w:hint="default"/>
      </w:rPr>
    </w:lvl>
    <w:lvl w:ilvl="3" w:tplc="AE4081D0">
      <w:start w:val="1"/>
      <w:numFmt w:val="bullet"/>
      <w:lvlText w:val=""/>
      <w:lvlJc w:val="left"/>
      <w:pPr>
        <w:ind w:left="2880" w:hanging="360"/>
      </w:pPr>
      <w:rPr>
        <w:rFonts w:ascii="Symbol" w:hAnsi="Symbol" w:hint="default"/>
      </w:rPr>
    </w:lvl>
    <w:lvl w:ilvl="4" w:tplc="A43ABF98">
      <w:start w:val="1"/>
      <w:numFmt w:val="bullet"/>
      <w:lvlText w:val="o"/>
      <w:lvlJc w:val="left"/>
      <w:pPr>
        <w:ind w:left="3600" w:hanging="360"/>
      </w:pPr>
      <w:rPr>
        <w:rFonts w:ascii="Courier New" w:hAnsi="Courier New" w:hint="default"/>
      </w:rPr>
    </w:lvl>
    <w:lvl w:ilvl="5" w:tplc="ADC29C9C">
      <w:start w:val="1"/>
      <w:numFmt w:val="bullet"/>
      <w:lvlText w:val=""/>
      <w:lvlJc w:val="left"/>
      <w:pPr>
        <w:ind w:left="4320" w:hanging="360"/>
      </w:pPr>
      <w:rPr>
        <w:rFonts w:ascii="Wingdings" w:hAnsi="Wingdings" w:hint="default"/>
      </w:rPr>
    </w:lvl>
    <w:lvl w:ilvl="6" w:tplc="AE86CAC8">
      <w:start w:val="1"/>
      <w:numFmt w:val="bullet"/>
      <w:lvlText w:val=""/>
      <w:lvlJc w:val="left"/>
      <w:pPr>
        <w:ind w:left="5040" w:hanging="360"/>
      </w:pPr>
      <w:rPr>
        <w:rFonts w:ascii="Symbol" w:hAnsi="Symbol" w:hint="default"/>
      </w:rPr>
    </w:lvl>
    <w:lvl w:ilvl="7" w:tplc="FBD47CB4">
      <w:start w:val="1"/>
      <w:numFmt w:val="bullet"/>
      <w:lvlText w:val="o"/>
      <w:lvlJc w:val="left"/>
      <w:pPr>
        <w:ind w:left="5760" w:hanging="360"/>
      </w:pPr>
      <w:rPr>
        <w:rFonts w:ascii="Courier New" w:hAnsi="Courier New" w:hint="default"/>
      </w:rPr>
    </w:lvl>
    <w:lvl w:ilvl="8" w:tplc="90F6D23C">
      <w:start w:val="1"/>
      <w:numFmt w:val="bullet"/>
      <w:lvlText w:val=""/>
      <w:lvlJc w:val="left"/>
      <w:pPr>
        <w:ind w:left="6480" w:hanging="360"/>
      </w:pPr>
      <w:rPr>
        <w:rFonts w:ascii="Wingdings" w:hAnsi="Wingdings" w:hint="default"/>
      </w:rPr>
    </w:lvl>
  </w:abstractNum>
  <w:abstractNum w:abstractNumId="10" w15:restartNumberingAfterBreak="0">
    <w:nsid w:val="0ECF79CA"/>
    <w:multiLevelType w:val="hybridMultilevel"/>
    <w:tmpl w:val="FFFFFFFF"/>
    <w:lvl w:ilvl="0" w:tplc="E52EBDF4">
      <w:start w:val="1"/>
      <w:numFmt w:val="bullet"/>
      <w:lvlText w:val=""/>
      <w:lvlJc w:val="left"/>
      <w:pPr>
        <w:ind w:left="720" w:hanging="360"/>
      </w:pPr>
      <w:rPr>
        <w:rFonts w:ascii="Symbol" w:hAnsi="Symbol" w:hint="default"/>
      </w:rPr>
    </w:lvl>
    <w:lvl w:ilvl="1" w:tplc="EC7295E2">
      <w:start w:val="1"/>
      <w:numFmt w:val="bullet"/>
      <w:lvlText w:val="o"/>
      <w:lvlJc w:val="left"/>
      <w:pPr>
        <w:ind w:left="1440" w:hanging="360"/>
      </w:pPr>
      <w:rPr>
        <w:rFonts w:ascii="Courier New" w:hAnsi="Courier New" w:hint="default"/>
      </w:rPr>
    </w:lvl>
    <w:lvl w:ilvl="2" w:tplc="87843518">
      <w:start w:val="1"/>
      <w:numFmt w:val="bullet"/>
      <w:lvlText w:val=""/>
      <w:lvlJc w:val="left"/>
      <w:pPr>
        <w:ind w:left="2160" w:hanging="360"/>
      </w:pPr>
      <w:rPr>
        <w:rFonts w:ascii="Wingdings" w:hAnsi="Wingdings" w:hint="default"/>
      </w:rPr>
    </w:lvl>
    <w:lvl w:ilvl="3" w:tplc="5F42C49A">
      <w:start w:val="1"/>
      <w:numFmt w:val="bullet"/>
      <w:lvlText w:val=""/>
      <w:lvlJc w:val="left"/>
      <w:pPr>
        <w:ind w:left="2880" w:hanging="360"/>
      </w:pPr>
      <w:rPr>
        <w:rFonts w:ascii="Symbol" w:hAnsi="Symbol" w:hint="default"/>
      </w:rPr>
    </w:lvl>
    <w:lvl w:ilvl="4" w:tplc="CEDAF940">
      <w:start w:val="1"/>
      <w:numFmt w:val="bullet"/>
      <w:lvlText w:val="o"/>
      <w:lvlJc w:val="left"/>
      <w:pPr>
        <w:ind w:left="3600" w:hanging="360"/>
      </w:pPr>
      <w:rPr>
        <w:rFonts w:ascii="Courier New" w:hAnsi="Courier New" w:hint="default"/>
      </w:rPr>
    </w:lvl>
    <w:lvl w:ilvl="5" w:tplc="9B4E9FA2">
      <w:start w:val="1"/>
      <w:numFmt w:val="bullet"/>
      <w:lvlText w:val=""/>
      <w:lvlJc w:val="left"/>
      <w:pPr>
        <w:ind w:left="4320" w:hanging="360"/>
      </w:pPr>
      <w:rPr>
        <w:rFonts w:ascii="Wingdings" w:hAnsi="Wingdings" w:hint="default"/>
      </w:rPr>
    </w:lvl>
    <w:lvl w:ilvl="6" w:tplc="7CAC5890">
      <w:start w:val="1"/>
      <w:numFmt w:val="bullet"/>
      <w:lvlText w:val=""/>
      <w:lvlJc w:val="left"/>
      <w:pPr>
        <w:ind w:left="5040" w:hanging="360"/>
      </w:pPr>
      <w:rPr>
        <w:rFonts w:ascii="Symbol" w:hAnsi="Symbol" w:hint="default"/>
      </w:rPr>
    </w:lvl>
    <w:lvl w:ilvl="7" w:tplc="228CAC6C">
      <w:start w:val="1"/>
      <w:numFmt w:val="bullet"/>
      <w:lvlText w:val="o"/>
      <w:lvlJc w:val="left"/>
      <w:pPr>
        <w:ind w:left="5760" w:hanging="360"/>
      </w:pPr>
      <w:rPr>
        <w:rFonts w:ascii="Courier New" w:hAnsi="Courier New" w:hint="default"/>
      </w:rPr>
    </w:lvl>
    <w:lvl w:ilvl="8" w:tplc="36B2CDD6">
      <w:start w:val="1"/>
      <w:numFmt w:val="bullet"/>
      <w:lvlText w:val=""/>
      <w:lvlJc w:val="left"/>
      <w:pPr>
        <w:ind w:left="6480" w:hanging="360"/>
      </w:pPr>
      <w:rPr>
        <w:rFonts w:ascii="Wingdings" w:hAnsi="Wingdings" w:hint="default"/>
      </w:rPr>
    </w:lvl>
  </w:abstractNum>
  <w:abstractNum w:abstractNumId="11" w15:restartNumberingAfterBreak="0">
    <w:nsid w:val="11A66F6B"/>
    <w:multiLevelType w:val="hybridMultilevel"/>
    <w:tmpl w:val="68DAE11C"/>
    <w:lvl w:ilvl="0" w:tplc="AB38F03A">
      <w:start w:val="1"/>
      <w:numFmt w:val="bullet"/>
      <w:lvlText w:val="-"/>
      <w:lvlJc w:val="left"/>
      <w:pPr>
        <w:ind w:left="720" w:hanging="360"/>
      </w:pPr>
      <w:rPr>
        <w:rFonts w:ascii="Aptos" w:hAnsi="Aptos" w:hint="default"/>
      </w:rPr>
    </w:lvl>
    <w:lvl w:ilvl="1" w:tplc="5F5EFA2C">
      <w:start w:val="1"/>
      <w:numFmt w:val="bullet"/>
      <w:lvlText w:val="o"/>
      <w:lvlJc w:val="left"/>
      <w:pPr>
        <w:ind w:left="1440" w:hanging="360"/>
      </w:pPr>
      <w:rPr>
        <w:rFonts w:ascii="Courier New" w:hAnsi="Courier New" w:hint="default"/>
      </w:rPr>
    </w:lvl>
    <w:lvl w:ilvl="2" w:tplc="1ACC4C2C">
      <w:start w:val="1"/>
      <w:numFmt w:val="bullet"/>
      <w:lvlText w:val=""/>
      <w:lvlJc w:val="left"/>
      <w:pPr>
        <w:ind w:left="2160" w:hanging="360"/>
      </w:pPr>
      <w:rPr>
        <w:rFonts w:ascii="Wingdings" w:hAnsi="Wingdings" w:hint="default"/>
      </w:rPr>
    </w:lvl>
    <w:lvl w:ilvl="3" w:tplc="9A1A57EA">
      <w:start w:val="1"/>
      <w:numFmt w:val="bullet"/>
      <w:lvlText w:val=""/>
      <w:lvlJc w:val="left"/>
      <w:pPr>
        <w:ind w:left="2880" w:hanging="360"/>
      </w:pPr>
      <w:rPr>
        <w:rFonts w:ascii="Symbol" w:hAnsi="Symbol" w:hint="default"/>
      </w:rPr>
    </w:lvl>
    <w:lvl w:ilvl="4" w:tplc="36522EB2">
      <w:start w:val="1"/>
      <w:numFmt w:val="bullet"/>
      <w:lvlText w:val="o"/>
      <w:lvlJc w:val="left"/>
      <w:pPr>
        <w:ind w:left="3600" w:hanging="360"/>
      </w:pPr>
      <w:rPr>
        <w:rFonts w:ascii="Courier New" w:hAnsi="Courier New" w:hint="default"/>
      </w:rPr>
    </w:lvl>
    <w:lvl w:ilvl="5" w:tplc="C7464776">
      <w:start w:val="1"/>
      <w:numFmt w:val="bullet"/>
      <w:lvlText w:val=""/>
      <w:lvlJc w:val="left"/>
      <w:pPr>
        <w:ind w:left="4320" w:hanging="360"/>
      </w:pPr>
      <w:rPr>
        <w:rFonts w:ascii="Wingdings" w:hAnsi="Wingdings" w:hint="default"/>
      </w:rPr>
    </w:lvl>
    <w:lvl w:ilvl="6" w:tplc="E946EADA">
      <w:start w:val="1"/>
      <w:numFmt w:val="bullet"/>
      <w:lvlText w:val=""/>
      <w:lvlJc w:val="left"/>
      <w:pPr>
        <w:ind w:left="5040" w:hanging="360"/>
      </w:pPr>
      <w:rPr>
        <w:rFonts w:ascii="Symbol" w:hAnsi="Symbol" w:hint="default"/>
      </w:rPr>
    </w:lvl>
    <w:lvl w:ilvl="7" w:tplc="57F27A7E">
      <w:start w:val="1"/>
      <w:numFmt w:val="bullet"/>
      <w:lvlText w:val="o"/>
      <w:lvlJc w:val="left"/>
      <w:pPr>
        <w:ind w:left="5760" w:hanging="360"/>
      </w:pPr>
      <w:rPr>
        <w:rFonts w:ascii="Courier New" w:hAnsi="Courier New" w:hint="default"/>
      </w:rPr>
    </w:lvl>
    <w:lvl w:ilvl="8" w:tplc="8FCAD2BA">
      <w:start w:val="1"/>
      <w:numFmt w:val="bullet"/>
      <w:lvlText w:val=""/>
      <w:lvlJc w:val="left"/>
      <w:pPr>
        <w:ind w:left="6480" w:hanging="360"/>
      </w:pPr>
      <w:rPr>
        <w:rFonts w:ascii="Wingdings" w:hAnsi="Wingdings" w:hint="default"/>
      </w:rPr>
    </w:lvl>
  </w:abstractNum>
  <w:abstractNum w:abstractNumId="12" w15:restartNumberingAfterBreak="0">
    <w:nsid w:val="1601BE31"/>
    <w:multiLevelType w:val="hybridMultilevel"/>
    <w:tmpl w:val="FFFFFFFF"/>
    <w:lvl w:ilvl="0" w:tplc="E73A3CF2">
      <w:start w:val="1"/>
      <w:numFmt w:val="bullet"/>
      <w:lvlText w:val="-"/>
      <w:lvlJc w:val="left"/>
      <w:pPr>
        <w:ind w:left="720" w:hanging="360"/>
      </w:pPr>
      <w:rPr>
        <w:rFonts w:ascii="Aptos" w:hAnsi="Aptos" w:hint="default"/>
      </w:rPr>
    </w:lvl>
    <w:lvl w:ilvl="1" w:tplc="969A0166">
      <w:start w:val="1"/>
      <w:numFmt w:val="bullet"/>
      <w:lvlText w:val="o"/>
      <w:lvlJc w:val="left"/>
      <w:pPr>
        <w:ind w:left="1440" w:hanging="360"/>
      </w:pPr>
      <w:rPr>
        <w:rFonts w:ascii="Courier New" w:hAnsi="Courier New" w:hint="default"/>
      </w:rPr>
    </w:lvl>
    <w:lvl w:ilvl="2" w:tplc="106677E4">
      <w:start w:val="1"/>
      <w:numFmt w:val="bullet"/>
      <w:lvlText w:val=""/>
      <w:lvlJc w:val="left"/>
      <w:pPr>
        <w:ind w:left="2160" w:hanging="360"/>
      </w:pPr>
      <w:rPr>
        <w:rFonts w:ascii="Wingdings" w:hAnsi="Wingdings" w:hint="default"/>
      </w:rPr>
    </w:lvl>
    <w:lvl w:ilvl="3" w:tplc="D2D601B2">
      <w:start w:val="1"/>
      <w:numFmt w:val="bullet"/>
      <w:lvlText w:val=""/>
      <w:lvlJc w:val="left"/>
      <w:pPr>
        <w:ind w:left="2880" w:hanging="360"/>
      </w:pPr>
      <w:rPr>
        <w:rFonts w:ascii="Symbol" w:hAnsi="Symbol" w:hint="default"/>
      </w:rPr>
    </w:lvl>
    <w:lvl w:ilvl="4" w:tplc="6EE25ED0">
      <w:start w:val="1"/>
      <w:numFmt w:val="bullet"/>
      <w:lvlText w:val="o"/>
      <w:lvlJc w:val="left"/>
      <w:pPr>
        <w:ind w:left="3600" w:hanging="360"/>
      </w:pPr>
      <w:rPr>
        <w:rFonts w:ascii="Courier New" w:hAnsi="Courier New" w:hint="default"/>
      </w:rPr>
    </w:lvl>
    <w:lvl w:ilvl="5" w:tplc="D2F834FE">
      <w:start w:val="1"/>
      <w:numFmt w:val="bullet"/>
      <w:lvlText w:val=""/>
      <w:lvlJc w:val="left"/>
      <w:pPr>
        <w:ind w:left="4320" w:hanging="360"/>
      </w:pPr>
      <w:rPr>
        <w:rFonts w:ascii="Wingdings" w:hAnsi="Wingdings" w:hint="default"/>
      </w:rPr>
    </w:lvl>
    <w:lvl w:ilvl="6" w:tplc="76D44176">
      <w:start w:val="1"/>
      <w:numFmt w:val="bullet"/>
      <w:lvlText w:val=""/>
      <w:lvlJc w:val="left"/>
      <w:pPr>
        <w:ind w:left="5040" w:hanging="360"/>
      </w:pPr>
      <w:rPr>
        <w:rFonts w:ascii="Symbol" w:hAnsi="Symbol" w:hint="default"/>
      </w:rPr>
    </w:lvl>
    <w:lvl w:ilvl="7" w:tplc="BF5E02BC">
      <w:start w:val="1"/>
      <w:numFmt w:val="bullet"/>
      <w:lvlText w:val="o"/>
      <w:lvlJc w:val="left"/>
      <w:pPr>
        <w:ind w:left="5760" w:hanging="360"/>
      </w:pPr>
      <w:rPr>
        <w:rFonts w:ascii="Courier New" w:hAnsi="Courier New" w:hint="default"/>
      </w:rPr>
    </w:lvl>
    <w:lvl w:ilvl="8" w:tplc="1D5E03AC">
      <w:start w:val="1"/>
      <w:numFmt w:val="bullet"/>
      <w:lvlText w:val=""/>
      <w:lvlJc w:val="left"/>
      <w:pPr>
        <w:ind w:left="6480" w:hanging="360"/>
      </w:pPr>
      <w:rPr>
        <w:rFonts w:ascii="Wingdings" w:hAnsi="Wingdings" w:hint="default"/>
      </w:rPr>
    </w:lvl>
  </w:abstractNum>
  <w:abstractNum w:abstractNumId="13" w15:restartNumberingAfterBreak="0">
    <w:nsid w:val="17AD4E39"/>
    <w:multiLevelType w:val="hybridMultilevel"/>
    <w:tmpl w:val="FFFFFFFF"/>
    <w:lvl w:ilvl="0" w:tplc="A342C484">
      <w:start w:val="1"/>
      <w:numFmt w:val="bullet"/>
      <w:lvlText w:val="-"/>
      <w:lvlJc w:val="left"/>
      <w:pPr>
        <w:ind w:left="720" w:hanging="360"/>
      </w:pPr>
      <w:rPr>
        <w:rFonts w:ascii="Aptos" w:hAnsi="Aptos" w:hint="default"/>
      </w:rPr>
    </w:lvl>
    <w:lvl w:ilvl="1" w:tplc="7612F894">
      <w:start w:val="1"/>
      <w:numFmt w:val="bullet"/>
      <w:lvlText w:val="o"/>
      <w:lvlJc w:val="left"/>
      <w:pPr>
        <w:ind w:left="1440" w:hanging="360"/>
      </w:pPr>
      <w:rPr>
        <w:rFonts w:ascii="Courier New" w:hAnsi="Courier New" w:hint="default"/>
      </w:rPr>
    </w:lvl>
    <w:lvl w:ilvl="2" w:tplc="C69A8458">
      <w:start w:val="1"/>
      <w:numFmt w:val="bullet"/>
      <w:lvlText w:val=""/>
      <w:lvlJc w:val="left"/>
      <w:pPr>
        <w:ind w:left="2160" w:hanging="360"/>
      </w:pPr>
      <w:rPr>
        <w:rFonts w:ascii="Wingdings" w:hAnsi="Wingdings" w:hint="default"/>
      </w:rPr>
    </w:lvl>
    <w:lvl w:ilvl="3" w:tplc="95905AFA">
      <w:start w:val="1"/>
      <w:numFmt w:val="bullet"/>
      <w:lvlText w:val=""/>
      <w:lvlJc w:val="left"/>
      <w:pPr>
        <w:ind w:left="2880" w:hanging="360"/>
      </w:pPr>
      <w:rPr>
        <w:rFonts w:ascii="Symbol" w:hAnsi="Symbol" w:hint="default"/>
      </w:rPr>
    </w:lvl>
    <w:lvl w:ilvl="4" w:tplc="871A994C">
      <w:start w:val="1"/>
      <w:numFmt w:val="bullet"/>
      <w:lvlText w:val="o"/>
      <w:lvlJc w:val="left"/>
      <w:pPr>
        <w:ind w:left="3600" w:hanging="360"/>
      </w:pPr>
      <w:rPr>
        <w:rFonts w:ascii="Courier New" w:hAnsi="Courier New" w:hint="default"/>
      </w:rPr>
    </w:lvl>
    <w:lvl w:ilvl="5" w:tplc="70E2E71C">
      <w:start w:val="1"/>
      <w:numFmt w:val="bullet"/>
      <w:lvlText w:val=""/>
      <w:lvlJc w:val="left"/>
      <w:pPr>
        <w:ind w:left="4320" w:hanging="360"/>
      </w:pPr>
      <w:rPr>
        <w:rFonts w:ascii="Wingdings" w:hAnsi="Wingdings" w:hint="default"/>
      </w:rPr>
    </w:lvl>
    <w:lvl w:ilvl="6" w:tplc="A1B08DEA">
      <w:start w:val="1"/>
      <w:numFmt w:val="bullet"/>
      <w:lvlText w:val=""/>
      <w:lvlJc w:val="left"/>
      <w:pPr>
        <w:ind w:left="5040" w:hanging="360"/>
      </w:pPr>
      <w:rPr>
        <w:rFonts w:ascii="Symbol" w:hAnsi="Symbol" w:hint="default"/>
      </w:rPr>
    </w:lvl>
    <w:lvl w:ilvl="7" w:tplc="D90AE390">
      <w:start w:val="1"/>
      <w:numFmt w:val="bullet"/>
      <w:lvlText w:val="o"/>
      <w:lvlJc w:val="left"/>
      <w:pPr>
        <w:ind w:left="5760" w:hanging="360"/>
      </w:pPr>
      <w:rPr>
        <w:rFonts w:ascii="Courier New" w:hAnsi="Courier New" w:hint="default"/>
      </w:rPr>
    </w:lvl>
    <w:lvl w:ilvl="8" w:tplc="A0263AF2">
      <w:start w:val="1"/>
      <w:numFmt w:val="bullet"/>
      <w:lvlText w:val=""/>
      <w:lvlJc w:val="left"/>
      <w:pPr>
        <w:ind w:left="6480" w:hanging="360"/>
      </w:pPr>
      <w:rPr>
        <w:rFonts w:ascii="Wingdings" w:hAnsi="Wingdings" w:hint="default"/>
      </w:rPr>
    </w:lvl>
  </w:abstractNum>
  <w:abstractNum w:abstractNumId="14" w15:restartNumberingAfterBreak="0">
    <w:nsid w:val="1B030300"/>
    <w:multiLevelType w:val="hybridMultilevel"/>
    <w:tmpl w:val="09F08C4A"/>
    <w:lvl w:ilvl="0" w:tplc="580AFF92">
      <w:start w:val="1"/>
      <w:numFmt w:val="decimal"/>
      <w:lvlText w:val="%1)"/>
      <w:lvlJc w:val="left"/>
      <w:pPr>
        <w:ind w:left="720" w:hanging="360"/>
      </w:pPr>
    </w:lvl>
    <w:lvl w:ilvl="1" w:tplc="48380E74">
      <w:start w:val="1"/>
      <w:numFmt w:val="lowerLetter"/>
      <w:lvlText w:val="%2."/>
      <w:lvlJc w:val="left"/>
      <w:pPr>
        <w:ind w:left="1440" w:hanging="360"/>
      </w:pPr>
    </w:lvl>
    <w:lvl w:ilvl="2" w:tplc="D0F28694">
      <w:start w:val="1"/>
      <w:numFmt w:val="lowerRoman"/>
      <w:lvlText w:val="%3."/>
      <w:lvlJc w:val="right"/>
      <w:pPr>
        <w:ind w:left="2160" w:hanging="180"/>
      </w:pPr>
    </w:lvl>
    <w:lvl w:ilvl="3" w:tplc="3D2C4CF4">
      <w:start w:val="1"/>
      <w:numFmt w:val="decimal"/>
      <w:lvlText w:val="%4."/>
      <w:lvlJc w:val="left"/>
      <w:pPr>
        <w:ind w:left="2880" w:hanging="360"/>
      </w:pPr>
    </w:lvl>
    <w:lvl w:ilvl="4" w:tplc="A508B69A">
      <w:start w:val="1"/>
      <w:numFmt w:val="lowerLetter"/>
      <w:lvlText w:val="%5."/>
      <w:lvlJc w:val="left"/>
      <w:pPr>
        <w:ind w:left="3600" w:hanging="360"/>
      </w:pPr>
    </w:lvl>
    <w:lvl w:ilvl="5" w:tplc="E19A843C">
      <w:start w:val="1"/>
      <w:numFmt w:val="lowerRoman"/>
      <w:lvlText w:val="%6."/>
      <w:lvlJc w:val="right"/>
      <w:pPr>
        <w:ind w:left="4320" w:hanging="180"/>
      </w:pPr>
    </w:lvl>
    <w:lvl w:ilvl="6" w:tplc="6DC0CA00">
      <w:start w:val="1"/>
      <w:numFmt w:val="decimal"/>
      <w:lvlText w:val="%7."/>
      <w:lvlJc w:val="left"/>
      <w:pPr>
        <w:ind w:left="5040" w:hanging="360"/>
      </w:pPr>
    </w:lvl>
    <w:lvl w:ilvl="7" w:tplc="D4F09E76">
      <w:start w:val="1"/>
      <w:numFmt w:val="lowerLetter"/>
      <w:lvlText w:val="%8."/>
      <w:lvlJc w:val="left"/>
      <w:pPr>
        <w:ind w:left="5760" w:hanging="360"/>
      </w:pPr>
    </w:lvl>
    <w:lvl w:ilvl="8" w:tplc="9DEC14C2">
      <w:start w:val="1"/>
      <w:numFmt w:val="lowerRoman"/>
      <w:lvlText w:val="%9."/>
      <w:lvlJc w:val="right"/>
      <w:pPr>
        <w:ind w:left="6480" w:hanging="180"/>
      </w:pPr>
    </w:lvl>
  </w:abstractNum>
  <w:abstractNum w:abstractNumId="1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19" w15:restartNumberingAfterBreak="0">
    <w:nsid w:val="1D88B8CA"/>
    <w:multiLevelType w:val="hybridMultilevel"/>
    <w:tmpl w:val="188C2292"/>
    <w:lvl w:ilvl="0" w:tplc="9C3E8522">
      <w:start w:val="1"/>
      <w:numFmt w:val="bullet"/>
      <w:lvlText w:val="-"/>
      <w:lvlJc w:val="left"/>
      <w:pPr>
        <w:ind w:left="720" w:hanging="360"/>
      </w:pPr>
      <w:rPr>
        <w:rFonts w:ascii="Aptos" w:hAnsi="Aptos" w:hint="default"/>
      </w:rPr>
    </w:lvl>
    <w:lvl w:ilvl="1" w:tplc="E6D86BE6">
      <w:start w:val="1"/>
      <w:numFmt w:val="bullet"/>
      <w:lvlText w:val="o"/>
      <w:lvlJc w:val="left"/>
      <w:pPr>
        <w:ind w:left="1440" w:hanging="360"/>
      </w:pPr>
      <w:rPr>
        <w:rFonts w:ascii="Courier New" w:hAnsi="Courier New" w:hint="default"/>
      </w:rPr>
    </w:lvl>
    <w:lvl w:ilvl="2" w:tplc="E82CA4F4">
      <w:start w:val="1"/>
      <w:numFmt w:val="bullet"/>
      <w:lvlText w:val=""/>
      <w:lvlJc w:val="left"/>
      <w:pPr>
        <w:ind w:left="2160" w:hanging="360"/>
      </w:pPr>
      <w:rPr>
        <w:rFonts w:ascii="Wingdings" w:hAnsi="Wingdings" w:hint="default"/>
      </w:rPr>
    </w:lvl>
    <w:lvl w:ilvl="3" w:tplc="AE58EF06">
      <w:start w:val="1"/>
      <w:numFmt w:val="bullet"/>
      <w:lvlText w:val=""/>
      <w:lvlJc w:val="left"/>
      <w:pPr>
        <w:ind w:left="2880" w:hanging="360"/>
      </w:pPr>
      <w:rPr>
        <w:rFonts w:ascii="Symbol" w:hAnsi="Symbol" w:hint="default"/>
      </w:rPr>
    </w:lvl>
    <w:lvl w:ilvl="4" w:tplc="58727D58">
      <w:start w:val="1"/>
      <w:numFmt w:val="bullet"/>
      <w:lvlText w:val="o"/>
      <w:lvlJc w:val="left"/>
      <w:pPr>
        <w:ind w:left="3600" w:hanging="360"/>
      </w:pPr>
      <w:rPr>
        <w:rFonts w:ascii="Courier New" w:hAnsi="Courier New" w:hint="default"/>
      </w:rPr>
    </w:lvl>
    <w:lvl w:ilvl="5" w:tplc="1720A3A6">
      <w:start w:val="1"/>
      <w:numFmt w:val="bullet"/>
      <w:lvlText w:val=""/>
      <w:lvlJc w:val="left"/>
      <w:pPr>
        <w:ind w:left="4320" w:hanging="360"/>
      </w:pPr>
      <w:rPr>
        <w:rFonts w:ascii="Wingdings" w:hAnsi="Wingdings" w:hint="default"/>
      </w:rPr>
    </w:lvl>
    <w:lvl w:ilvl="6" w:tplc="C35C1992">
      <w:start w:val="1"/>
      <w:numFmt w:val="bullet"/>
      <w:lvlText w:val=""/>
      <w:lvlJc w:val="left"/>
      <w:pPr>
        <w:ind w:left="5040" w:hanging="360"/>
      </w:pPr>
      <w:rPr>
        <w:rFonts w:ascii="Symbol" w:hAnsi="Symbol" w:hint="default"/>
      </w:rPr>
    </w:lvl>
    <w:lvl w:ilvl="7" w:tplc="37D2FE68">
      <w:start w:val="1"/>
      <w:numFmt w:val="bullet"/>
      <w:lvlText w:val="o"/>
      <w:lvlJc w:val="left"/>
      <w:pPr>
        <w:ind w:left="5760" w:hanging="360"/>
      </w:pPr>
      <w:rPr>
        <w:rFonts w:ascii="Courier New" w:hAnsi="Courier New" w:hint="default"/>
      </w:rPr>
    </w:lvl>
    <w:lvl w:ilvl="8" w:tplc="6EE2694E">
      <w:start w:val="1"/>
      <w:numFmt w:val="bullet"/>
      <w:lvlText w:val=""/>
      <w:lvlJc w:val="left"/>
      <w:pPr>
        <w:ind w:left="6480" w:hanging="360"/>
      </w:pPr>
      <w:rPr>
        <w:rFonts w:ascii="Wingdings" w:hAnsi="Wingdings" w:hint="default"/>
      </w:rPr>
    </w:lvl>
  </w:abstractNum>
  <w:abstractNum w:abstractNumId="20"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144B068"/>
    <w:multiLevelType w:val="hybridMultilevel"/>
    <w:tmpl w:val="E9F4D794"/>
    <w:lvl w:ilvl="0" w:tplc="C4BE6002">
      <w:start w:val="1"/>
      <w:numFmt w:val="bullet"/>
      <w:lvlText w:val="-"/>
      <w:lvlJc w:val="left"/>
      <w:pPr>
        <w:ind w:left="720" w:hanging="360"/>
      </w:pPr>
      <w:rPr>
        <w:rFonts w:ascii="Aptos" w:hAnsi="Aptos" w:hint="default"/>
      </w:rPr>
    </w:lvl>
    <w:lvl w:ilvl="1" w:tplc="89505524">
      <w:start w:val="1"/>
      <w:numFmt w:val="bullet"/>
      <w:lvlText w:val="o"/>
      <w:lvlJc w:val="left"/>
      <w:pPr>
        <w:ind w:left="1440" w:hanging="360"/>
      </w:pPr>
      <w:rPr>
        <w:rFonts w:ascii="Courier New" w:hAnsi="Courier New" w:hint="default"/>
      </w:rPr>
    </w:lvl>
    <w:lvl w:ilvl="2" w:tplc="9A5AFA3C">
      <w:start w:val="1"/>
      <w:numFmt w:val="bullet"/>
      <w:lvlText w:val=""/>
      <w:lvlJc w:val="left"/>
      <w:pPr>
        <w:ind w:left="2160" w:hanging="360"/>
      </w:pPr>
      <w:rPr>
        <w:rFonts w:ascii="Wingdings" w:hAnsi="Wingdings" w:hint="default"/>
      </w:rPr>
    </w:lvl>
    <w:lvl w:ilvl="3" w:tplc="8DD48638">
      <w:start w:val="1"/>
      <w:numFmt w:val="bullet"/>
      <w:lvlText w:val=""/>
      <w:lvlJc w:val="left"/>
      <w:pPr>
        <w:ind w:left="2880" w:hanging="360"/>
      </w:pPr>
      <w:rPr>
        <w:rFonts w:ascii="Symbol" w:hAnsi="Symbol" w:hint="default"/>
      </w:rPr>
    </w:lvl>
    <w:lvl w:ilvl="4" w:tplc="85BC133E">
      <w:start w:val="1"/>
      <w:numFmt w:val="bullet"/>
      <w:lvlText w:val="o"/>
      <w:lvlJc w:val="left"/>
      <w:pPr>
        <w:ind w:left="3600" w:hanging="360"/>
      </w:pPr>
      <w:rPr>
        <w:rFonts w:ascii="Courier New" w:hAnsi="Courier New" w:hint="default"/>
      </w:rPr>
    </w:lvl>
    <w:lvl w:ilvl="5" w:tplc="7304EAA2">
      <w:start w:val="1"/>
      <w:numFmt w:val="bullet"/>
      <w:lvlText w:val=""/>
      <w:lvlJc w:val="left"/>
      <w:pPr>
        <w:ind w:left="4320" w:hanging="360"/>
      </w:pPr>
      <w:rPr>
        <w:rFonts w:ascii="Wingdings" w:hAnsi="Wingdings" w:hint="default"/>
      </w:rPr>
    </w:lvl>
    <w:lvl w:ilvl="6" w:tplc="D2F821F8">
      <w:start w:val="1"/>
      <w:numFmt w:val="bullet"/>
      <w:lvlText w:val=""/>
      <w:lvlJc w:val="left"/>
      <w:pPr>
        <w:ind w:left="5040" w:hanging="360"/>
      </w:pPr>
      <w:rPr>
        <w:rFonts w:ascii="Symbol" w:hAnsi="Symbol" w:hint="default"/>
      </w:rPr>
    </w:lvl>
    <w:lvl w:ilvl="7" w:tplc="6BCE1E22">
      <w:start w:val="1"/>
      <w:numFmt w:val="bullet"/>
      <w:lvlText w:val="o"/>
      <w:lvlJc w:val="left"/>
      <w:pPr>
        <w:ind w:left="5760" w:hanging="360"/>
      </w:pPr>
      <w:rPr>
        <w:rFonts w:ascii="Courier New" w:hAnsi="Courier New" w:hint="default"/>
      </w:rPr>
    </w:lvl>
    <w:lvl w:ilvl="8" w:tplc="4210B8E4">
      <w:start w:val="1"/>
      <w:numFmt w:val="bullet"/>
      <w:lvlText w:val=""/>
      <w:lvlJc w:val="left"/>
      <w:pPr>
        <w:ind w:left="6480" w:hanging="360"/>
      </w:pPr>
      <w:rPr>
        <w:rFonts w:ascii="Wingdings" w:hAnsi="Wingdings" w:hint="default"/>
      </w:rPr>
    </w:lvl>
  </w:abstractNum>
  <w:abstractNum w:abstractNumId="23" w15:restartNumberingAfterBreak="0">
    <w:nsid w:val="215104BF"/>
    <w:multiLevelType w:val="hybridMultilevel"/>
    <w:tmpl w:val="FFFFFFFF"/>
    <w:lvl w:ilvl="0" w:tplc="F9C227CE">
      <w:start w:val="1"/>
      <w:numFmt w:val="bullet"/>
      <w:lvlText w:val="-"/>
      <w:lvlJc w:val="left"/>
      <w:pPr>
        <w:ind w:left="720" w:hanging="360"/>
      </w:pPr>
      <w:rPr>
        <w:rFonts w:ascii="Aptos" w:hAnsi="Aptos" w:hint="default"/>
      </w:rPr>
    </w:lvl>
    <w:lvl w:ilvl="1" w:tplc="625A8E6A">
      <w:start w:val="1"/>
      <w:numFmt w:val="bullet"/>
      <w:lvlText w:val="o"/>
      <w:lvlJc w:val="left"/>
      <w:pPr>
        <w:ind w:left="1440" w:hanging="360"/>
      </w:pPr>
      <w:rPr>
        <w:rFonts w:ascii="Courier New" w:hAnsi="Courier New" w:hint="default"/>
      </w:rPr>
    </w:lvl>
    <w:lvl w:ilvl="2" w:tplc="DEBC56B0">
      <w:start w:val="1"/>
      <w:numFmt w:val="bullet"/>
      <w:lvlText w:val=""/>
      <w:lvlJc w:val="left"/>
      <w:pPr>
        <w:ind w:left="2160" w:hanging="360"/>
      </w:pPr>
      <w:rPr>
        <w:rFonts w:ascii="Wingdings" w:hAnsi="Wingdings" w:hint="default"/>
      </w:rPr>
    </w:lvl>
    <w:lvl w:ilvl="3" w:tplc="1E7E2CF8">
      <w:start w:val="1"/>
      <w:numFmt w:val="bullet"/>
      <w:lvlText w:val=""/>
      <w:lvlJc w:val="left"/>
      <w:pPr>
        <w:ind w:left="2880" w:hanging="360"/>
      </w:pPr>
      <w:rPr>
        <w:rFonts w:ascii="Symbol" w:hAnsi="Symbol" w:hint="default"/>
      </w:rPr>
    </w:lvl>
    <w:lvl w:ilvl="4" w:tplc="9AF2E11C">
      <w:start w:val="1"/>
      <w:numFmt w:val="bullet"/>
      <w:lvlText w:val="o"/>
      <w:lvlJc w:val="left"/>
      <w:pPr>
        <w:ind w:left="3600" w:hanging="360"/>
      </w:pPr>
      <w:rPr>
        <w:rFonts w:ascii="Courier New" w:hAnsi="Courier New" w:hint="default"/>
      </w:rPr>
    </w:lvl>
    <w:lvl w:ilvl="5" w:tplc="9AFAF502">
      <w:start w:val="1"/>
      <w:numFmt w:val="bullet"/>
      <w:lvlText w:val=""/>
      <w:lvlJc w:val="left"/>
      <w:pPr>
        <w:ind w:left="4320" w:hanging="360"/>
      </w:pPr>
      <w:rPr>
        <w:rFonts w:ascii="Wingdings" w:hAnsi="Wingdings" w:hint="default"/>
      </w:rPr>
    </w:lvl>
    <w:lvl w:ilvl="6" w:tplc="E9F04AFE">
      <w:start w:val="1"/>
      <w:numFmt w:val="bullet"/>
      <w:lvlText w:val=""/>
      <w:lvlJc w:val="left"/>
      <w:pPr>
        <w:ind w:left="5040" w:hanging="360"/>
      </w:pPr>
      <w:rPr>
        <w:rFonts w:ascii="Symbol" w:hAnsi="Symbol" w:hint="default"/>
      </w:rPr>
    </w:lvl>
    <w:lvl w:ilvl="7" w:tplc="6302D350">
      <w:start w:val="1"/>
      <w:numFmt w:val="bullet"/>
      <w:lvlText w:val="o"/>
      <w:lvlJc w:val="left"/>
      <w:pPr>
        <w:ind w:left="5760" w:hanging="360"/>
      </w:pPr>
      <w:rPr>
        <w:rFonts w:ascii="Courier New" w:hAnsi="Courier New" w:hint="default"/>
      </w:rPr>
    </w:lvl>
    <w:lvl w:ilvl="8" w:tplc="27428E34">
      <w:start w:val="1"/>
      <w:numFmt w:val="bullet"/>
      <w:lvlText w:val=""/>
      <w:lvlJc w:val="left"/>
      <w:pPr>
        <w:ind w:left="6480" w:hanging="360"/>
      </w:pPr>
      <w:rPr>
        <w:rFonts w:ascii="Wingdings" w:hAnsi="Wingdings" w:hint="default"/>
      </w:rPr>
    </w:lvl>
  </w:abstractNum>
  <w:abstractNum w:abstractNumId="24" w15:restartNumberingAfterBreak="0">
    <w:nsid w:val="23C26240"/>
    <w:multiLevelType w:val="hybridMultilevel"/>
    <w:tmpl w:val="AC6AE7DE"/>
    <w:lvl w:ilvl="0" w:tplc="BE7C359E">
      <w:start w:val="1"/>
      <w:numFmt w:val="bullet"/>
      <w:lvlText w:val="-"/>
      <w:lvlJc w:val="left"/>
      <w:pPr>
        <w:ind w:left="720" w:hanging="360"/>
      </w:pPr>
      <w:rPr>
        <w:rFonts w:ascii="Aptos" w:hAnsi="Aptos" w:hint="default"/>
      </w:rPr>
    </w:lvl>
    <w:lvl w:ilvl="1" w:tplc="378A364A">
      <w:start w:val="1"/>
      <w:numFmt w:val="bullet"/>
      <w:lvlText w:val="o"/>
      <w:lvlJc w:val="left"/>
      <w:pPr>
        <w:ind w:left="1440" w:hanging="360"/>
      </w:pPr>
      <w:rPr>
        <w:rFonts w:ascii="Courier New" w:hAnsi="Courier New" w:hint="default"/>
      </w:rPr>
    </w:lvl>
    <w:lvl w:ilvl="2" w:tplc="006201C2">
      <w:start w:val="1"/>
      <w:numFmt w:val="bullet"/>
      <w:lvlText w:val=""/>
      <w:lvlJc w:val="left"/>
      <w:pPr>
        <w:ind w:left="2160" w:hanging="360"/>
      </w:pPr>
      <w:rPr>
        <w:rFonts w:ascii="Wingdings" w:hAnsi="Wingdings" w:hint="default"/>
      </w:rPr>
    </w:lvl>
    <w:lvl w:ilvl="3" w:tplc="ADAC2C64">
      <w:start w:val="1"/>
      <w:numFmt w:val="bullet"/>
      <w:lvlText w:val=""/>
      <w:lvlJc w:val="left"/>
      <w:pPr>
        <w:ind w:left="2880" w:hanging="360"/>
      </w:pPr>
      <w:rPr>
        <w:rFonts w:ascii="Symbol" w:hAnsi="Symbol" w:hint="default"/>
      </w:rPr>
    </w:lvl>
    <w:lvl w:ilvl="4" w:tplc="78143AEA">
      <w:start w:val="1"/>
      <w:numFmt w:val="bullet"/>
      <w:lvlText w:val="o"/>
      <w:lvlJc w:val="left"/>
      <w:pPr>
        <w:ind w:left="3600" w:hanging="360"/>
      </w:pPr>
      <w:rPr>
        <w:rFonts w:ascii="Courier New" w:hAnsi="Courier New" w:hint="default"/>
      </w:rPr>
    </w:lvl>
    <w:lvl w:ilvl="5" w:tplc="7152F932">
      <w:start w:val="1"/>
      <w:numFmt w:val="bullet"/>
      <w:lvlText w:val=""/>
      <w:lvlJc w:val="left"/>
      <w:pPr>
        <w:ind w:left="4320" w:hanging="360"/>
      </w:pPr>
      <w:rPr>
        <w:rFonts w:ascii="Wingdings" w:hAnsi="Wingdings" w:hint="default"/>
      </w:rPr>
    </w:lvl>
    <w:lvl w:ilvl="6" w:tplc="84B4768E">
      <w:start w:val="1"/>
      <w:numFmt w:val="bullet"/>
      <w:lvlText w:val=""/>
      <w:lvlJc w:val="left"/>
      <w:pPr>
        <w:ind w:left="5040" w:hanging="360"/>
      </w:pPr>
      <w:rPr>
        <w:rFonts w:ascii="Symbol" w:hAnsi="Symbol" w:hint="default"/>
      </w:rPr>
    </w:lvl>
    <w:lvl w:ilvl="7" w:tplc="C100A3C4">
      <w:start w:val="1"/>
      <w:numFmt w:val="bullet"/>
      <w:lvlText w:val="o"/>
      <w:lvlJc w:val="left"/>
      <w:pPr>
        <w:ind w:left="5760" w:hanging="360"/>
      </w:pPr>
      <w:rPr>
        <w:rFonts w:ascii="Courier New" w:hAnsi="Courier New" w:hint="default"/>
      </w:rPr>
    </w:lvl>
    <w:lvl w:ilvl="8" w:tplc="2996D7C6">
      <w:start w:val="1"/>
      <w:numFmt w:val="bullet"/>
      <w:lvlText w:val=""/>
      <w:lvlJc w:val="left"/>
      <w:pPr>
        <w:ind w:left="6480" w:hanging="360"/>
      </w:pPr>
      <w:rPr>
        <w:rFonts w:ascii="Wingdings" w:hAnsi="Wingdings" w:hint="default"/>
      </w:rPr>
    </w:lvl>
  </w:abstractNum>
  <w:abstractNum w:abstractNumId="25" w15:restartNumberingAfterBreak="0">
    <w:nsid w:val="259137F3"/>
    <w:multiLevelType w:val="hybridMultilevel"/>
    <w:tmpl w:val="FFFFFFFF"/>
    <w:lvl w:ilvl="0" w:tplc="45680EC8">
      <w:start w:val="1"/>
      <w:numFmt w:val="decimal"/>
      <w:lvlText w:val="%1."/>
      <w:lvlJc w:val="left"/>
      <w:pPr>
        <w:ind w:left="720" w:hanging="360"/>
      </w:pPr>
    </w:lvl>
    <w:lvl w:ilvl="1" w:tplc="86D8A7C2">
      <w:start w:val="1"/>
      <w:numFmt w:val="lowerLetter"/>
      <w:lvlText w:val="%2."/>
      <w:lvlJc w:val="left"/>
      <w:pPr>
        <w:ind w:left="1440" w:hanging="360"/>
      </w:pPr>
    </w:lvl>
    <w:lvl w:ilvl="2" w:tplc="5E600B3C">
      <w:start w:val="1"/>
      <w:numFmt w:val="lowerRoman"/>
      <w:lvlText w:val="%3."/>
      <w:lvlJc w:val="right"/>
      <w:pPr>
        <w:ind w:left="2160" w:hanging="180"/>
      </w:pPr>
    </w:lvl>
    <w:lvl w:ilvl="3" w:tplc="5C6E604A">
      <w:start w:val="1"/>
      <w:numFmt w:val="decimal"/>
      <w:lvlText w:val="%4."/>
      <w:lvlJc w:val="left"/>
      <w:pPr>
        <w:ind w:left="2880" w:hanging="360"/>
      </w:pPr>
    </w:lvl>
    <w:lvl w:ilvl="4" w:tplc="51F47850">
      <w:start w:val="1"/>
      <w:numFmt w:val="lowerLetter"/>
      <w:lvlText w:val="%5."/>
      <w:lvlJc w:val="left"/>
      <w:pPr>
        <w:ind w:left="3600" w:hanging="360"/>
      </w:pPr>
    </w:lvl>
    <w:lvl w:ilvl="5" w:tplc="2430AF44">
      <w:start w:val="1"/>
      <w:numFmt w:val="lowerRoman"/>
      <w:lvlText w:val="%6."/>
      <w:lvlJc w:val="right"/>
      <w:pPr>
        <w:ind w:left="4320" w:hanging="180"/>
      </w:pPr>
    </w:lvl>
    <w:lvl w:ilvl="6" w:tplc="452E76C8">
      <w:start w:val="1"/>
      <w:numFmt w:val="decimal"/>
      <w:lvlText w:val="%7."/>
      <w:lvlJc w:val="left"/>
      <w:pPr>
        <w:ind w:left="5040" w:hanging="360"/>
      </w:pPr>
    </w:lvl>
    <w:lvl w:ilvl="7" w:tplc="34ECAC40">
      <w:start w:val="1"/>
      <w:numFmt w:val="lowerLetter"/>
      <w:lvlText w:val="%8."/>
      <w:lvlJc w:val="left"/>
      <w:pPr>
        <w:ind w:left="5760" w:hanging="360"/>
      </w:pPr>
    </w:lvl>
    <w:lvl w:ilvl="8" w:tplc="89EEE56C">
      <w:start w:val="1"/>
      <w:numFmt w:val="lowerRoman"/>
      <w:lvlText w:val="%9."/>
      <w:lvlJc w:val="right"/>
      <w:pPr>
        <w:ind w:left="6480" w:hanging="180"/>
      </w:pPr>
    </w:lvl>
  </w:abstractNum>
  <w:abstractNum w:abstractNumId="26" w15:restartNumberingAfterBreak="0">
    <w:nsid w:val="2D92E588"/>
    <w:multiLevelType w:val="hybridMultilevel"/>
    <w:tmpl w:val="FFFFFFFF"/>
    <w:lvl w:ilvl="0" w:tplc="E55ED12C">
      <w:start w:val="1"/>
      <w:numFmt w:val="bullet"/>
      <w:lvlText w:val="-"/>
      <w:lvlJc w:val="left"/>
      <w:pPr>
        <w:ind w:left="720" w:hanging="360"/>
      </w:pPr>
      <w:rPr>
        <w:rFonts w:ascii="Aptos" w:hAnsi="Aptos" w:hint="default"/>
      </w:rPr>
    </w:lvl>
    <w:lvl w:ilvl="1" w:tplc="0BAC37B8">
      <w:start w:val="1"/>
      <w:numFmt w:val="bullet"/>
      <w:lvlText w:val="o"/>
      <w:lvlJc w:val="left"/>
      <w:pPr>
        <w:ind w:left="1440" w:hanging="360"/>
      </w:pPr>
      <w:rPr>
        <w:rFonts w:ascii="Courier New" w:hAnsi="Courier New" w:hint="default"/>
      </w:rPr>
    </w:lvl>
    <w:lvl w:ilvl="2" w:tplc="19BE032C">
      <w:start w:val="1"/>
      <w:numFmt w:val="bullet"/>
      <w:lvlText w:val=""/>
      <w:lvlJc w:val="left"/>
      <w:pPr>
        <w:ind w:left="2160" w:hanging="360"/>
      </w:pPr>
      <w:rPr>
        <w:rFonts w:ascii="Wingdings" w:hAnsi="Wingdings" w:hint="default"/>
      </w:rPr>
    </w:lvl>
    <w:lvl w:ilvl="3" w:tplc="105ABAFA">
      <w:start w:val="1"/>
      <w:numFmt w:val="bullet"/>
      <w:lvlText w:val=""/>
      <w:lvlJc w:val="left"/>
      <w:pPr>
        <w:ind w:left="2880" w:hanging="360"/>
      </w:pPr>
      <w:rPr>
        <w:rFonts w:ascii="Symbol" w:hAnsi="Symbol" w:hint="default"/>
      </w:rPr>
    </w:lvl>
    <w:lvl w:ilvl="4" w:tplc="7B4A5F22">
      <w:start w:val="1"/>
      <w:numFmt w:val="bullet"/>
      <w:lvlText w:val="o"/>
      <w:lvlJc w:val="left"/>
      <w:pPr>
        <w:ind w:left="3600" w:hanging="360"/>
      </w:pPr>
      <w:rPr>
        <w:rFonts w:ascii="Courier New" w:hAnsi="Courier New" w:hint="default"/>
      </w:rPr>
    </w:lvl>
    <w:lvl w:ilvl="5" w:tplc="0590D1CE">
      <w:start w:val="1"/>
      <w:numFmt w:val="bullet"/>
      <w:lvlText w:val=""/>
      <w:lvlJc w:val="left"/>
      <w:pPr>
        <w:ind w:left="4320" w:hanging="360"/>
      </w:pPr>
      <w:rPr>
        <w:rFonts w:ascii="Wingdings" w:hAnsi="Wingdings" w:hint="default"/>
      </w:rPr>
    </w:lvl>
    <w:lvl w:ilvl="6" w:tplc="4EB042E0">
      <w:start w:val="1"/>
      <w:numFmt w:val="bullet"/>
      <w:lvlText w:val=""/>
      <w:lvlJc w:val="left"/>
      <w:pPr>
        <w:ind w:left="5040" w:hanging="360"/>
      </w:pPr>
      <w:rPr>
        <w:rFonts w:ascii="Symbol" w:hAnsi="Symbol" w:hint="default"/>
      </w:rPr>
    </w:lvl>
    <w:lvl w:ilvl="7" w:tplc="DA1E6352">
      <w:start w:val="1"/>
      <w:numFmt w:val="bullet"/>
      <w:lvlText w:val="o"/>
      <w:lvlJc w:val="left"/>
      <w:pPr>
        <w:ind w:left="5760" w:hanging="360"/>
      </w:pPr>
      <w:rPr>
        <w:rFonts w:ascii="Courier New" w:hAnsi="Courier New" w:hint="default"/>
      </w:rPr>
    </w:lvl>
    <w:lvl w:ilvl="8" w:tplc="A8E626CA">
      <w:start w:val="1"/>
      <w:numFmt w:val="bullet"/>
      <w:lvlText w:val=""/>
      <w:lvlJc w:val="left"/>
      <w:pPr>
        <w:ind w:left="6480" w:hanging="360"/>
      </w:pPr>
      <w:rPr>
        <w:rFonts w:ascii="Wingdings" w:hAnsi="Wingdings" w:hint="default"/>
      </w:rPr>
    </w:lvl>
  </w:abstractNum>
  <w:abstractNum w:abstractNumId="27" w15:restartNumberingAfterBreak="0">
    <w:nsid w:val="2DAAC6B6"/>
    <w:multiLevelType w:val="hybridMultilevel"/>
    <w:tmpl w:val="20722C96"/>
    <w:lvl w:ilvl="0" w:tplc="C146405A">
      <w:start w:val="1"/>
      <w:numFmt w:val="decimal"/>
      <w:lvlText w:val="%1."/>
      <w:lvlJc w:val="left"/>
      <w:pPr>
        <w:ind w:left="720" w:hanging="360"/>
      </w:pPr>
    </w:lvl>
    <w:lvl w:ilvl="1" w:tplc="23BADD40">
      <w:start w:val="1"/>
      <w:numFmt w:val="lowerLetter"/>
      <w:lvlText w:val="%2."/>
      <w:lvlJc w:val="left"/>
      <w:pPr>
        <w:ind w:left="1440" w:hanging="360"/>
      </w:pPr>
    </w:lvl>
    <w:lvl w:ilvl="2" w:tplc="7C78A772">
      <w:start w:val="1"/>
      <w:numFmt w:val="lowerRoman"/>
      <w:lvlText w:val="%3."/>
      <w:lvlJc w:val="right"/>
      <w:pPr>
        <w:ind w:left="2160" w:hanging="180"/>
      </w:pPr>
    </w:lvl>
    <w:lvl w:ilvl="3" w:tplc="698A6580">
      <w:start w:val="1"/>
      <w:numFmt w:val="decimal"/>
      <w:lvlText w:val="%4."/>
      <w:lvlJc w:val="left"/>
      <w:pPr>
        <w:ind w:left="2880" w:hanging="360"/>
      </w:pPr>
    </w:lvl>
    <w:lvl w:ilvl="4" w:tplc="42588E38">
      <w:start w:val="1"/>
      <w:numFmt w:val="lowerLetter"/>
      <w:lvlText w:val="%5."/>
      <w:lvlJc w:val="left"/>
      <w:pPr>
        <w:ind w:left="3600" w:hanging="360"/>
      </w:pPr>
    </w:lvl>
    <w:lvl w:ilvl="5" w:tplc="9DB84134">
      <w:start w:val="1"/>
      <w:numFmt w:val="lowerRoman"/>
      <w:lvlText w:val="%6."/>
      <w:lvlJc w:val="right"/>
      <w:pPr>
        <w:ind w:left="4320" w:hanging="180"/>
      </w:pPr>
    </w:lvl>
    <w:lvl w:ilvl="6" w:tplc="E9D2C70C">
      <w:start w:val="1"/>
      <w:numFmt w:val="decimal"/>
      <w:lvlText w:val="%7."/>
      <w:lvlJc w:val="left"/>
      <w:pPr>
        <w:ind w:left="5040" w:hanging="360"/>
      </w:pPr>
    </w:lvl>
    <w:lvl w:ilvl="7" w:tplc="CA2803D4">
      <w:start w:val="1"/>
      <w:numFmt w:val="lowerLetter"/>
      <w:lvlText w:val="%8."/>
      <w:lvlJc w:val="left"/>
      <w:pPr>
        <w:ind w:left="5760" w:hanging="360"/>
      </w:pPr>
    </w:lvl>
    <w:lvl w:ilvl="8" w:tplc="28C42FDA">
      <w:start w:val="1"/>
      <w:numFmt w:val="lowerRoman"/>
      <w:lvlText w:val="%9."/>
      <w:lvlJc w:val="right"/>
      <w:pPr>
        <w:ind w:left="6480" w:hanging="180"/>
      </w:pPr>
    </w:lvl>
  </w:abstractNum>
  <w:abstractNum w:abstractNumId="28" w15:restartNumberingAfterBreak="0">
    <w:nsid w:val="2EBC8DCE"/>
    <w:multiLevelType w:val="hybridMultilevel"/>
    <w:tmpl w:val="042C809C"/>
    <w:lvl w:ilvl="0" w:tplc="6EEA6C40">
      <w:start w:val="1"/>
      <w:numFmt w:val="bullet"/>
      <w:lvlText w:val="-"/>
      <w:lvlJc w:val="left"/>
      <w:pPr>
        <w:ind w:left="720" w:hanging="360"/>
      </w:pPr>
      <w:rPr>
        <w:rFonts w:ascii="Aptos" w:hAnsi="Aptos" w:hint="default"/>
      </w:rPr>
    </w:lvl>
    <w:lvl w:ilvl="1" w:tplc="66684280">
      <w:start w:val="1"/>
      <w:numFmt w:val="bullet"/>
      <w:lvlText w:val="o"/>
      <w:lvlJc w:val="left"/>
      <w:pPr>
        <w:ind w:left="1440" w:hanging="360"/>
      </w:pPr>
      <w:rPr>
        <w:rFonts w:ascii="Courier New" w:hAnsi="Courier New" w:hint="default"/>
      </w:rPr>
    </w:lvl>
    <w:lvl w:ilvl="2" w:tplc="AF7823DA">
      <w:start w:val="1"/>
      <w:numFmt w:val="bullet"/>
      <w:lvlText w:val=""/>
      <w:lvlJc w:val="left"/>
      <w:pPr>
        <w:ind w:left="2160" w:hanging="360"/>
      </w:pPr>
      <w:rPr>
        <w:rFonts w:ascii="Wingdings" w:hAnsi="Wingdings" w:hint="default"/>
      </w:rPr>
    </w:lvl>
    <w:lvl w:ilvl="3" w:tplc="C400B754">
      <w:start w:val="1"/>
      <w:numFmt w:val="bullet"/>
      <w:lvlText w:val=""/>
      <w:lvlJc w:val="left"/>
      <w:pPr>
        <w:ind w:left="2880" w:hanging="360"/>
      </w:pPr>
      <w:rPr>
        <w:rFonts w:ascii="Symbol" w:hAnsi="Symbol" w:hint="default"/>
      </w:rPr>
    </w:lvl>
    <w:lvl w:ilvl="4" w:tplc="AA0612DE">
      <w:start w:val="1"/>
      <w:numFmt w:val="bullet"/>
      <w:lvlText w:val="o"/>
      <w:lvlJc w:val="left"/>
      <w:pPr>
        <w:ind w:left="3600" w:hanging="360"/>
      </w:pPr>
      <w:rPr>
        <w:rFonts w:ascii="Courier New" w:hAnsi="Courier New" w:hint="default"/>
      </w:rPr>
    </w:lvl>
    <w:lvl w:ilvl="5" w:tplc="11A2B558">
      <w:start w:val="1"/>
      <w:numFmt w:val="bullet"/>
      <w:lvlText w:val=""/>
      <w:lvlJc w:val="left"/>
      <w:pPr>
        <w:ind w:left="4320" w:hanging="360"/>
      </w:pPr>
      <w:rPr>
        <w:rFonts w:ascii="Wingdings" w:hAnsi="Wingdings" w:hint="default"/>
      </w:rPr>
    </w:lvl>
    <w:lvl w:ilvl="6" w:tplc="8BF832F6">
      <w:start w:val="1"/>
      <w:numFmt w:val="bullet"/>
      <w:lvlText w:val=""/>
      <w:lvlJc w:val="left"/>
      <w:pPr>
        <w:ind w:left="5040" w:hanging="360"/>
      </w:pPr>
      <w:rPr>
        <w:rFonts w:ascii="Symbol" w:hAnsi="Symbol" w:hint="default"/>
      </w:rPr>
    </w:lvl>
    <w:lvl w:ilvl="7" w:tplc="5A282782">
      <w:start w:val="1"/>
      <w:numFmt w:val="bullet"/>
      <w:lvlText w:val="o"/>
      <w:lvlJc w:val="left"/>
      <w:pPr>
        <w:ind w:left="5760" w:hanging="360"/>
      </w:pPr>
      <w:rPr>
        <w:rFonts w:ascii="Courier New" w:hAnsi="Courier New" w:hint="default"/>
      </w:rPr>
    </w:lvl>
    <w:lvl w:ilvl="8" w:tplc="232E267E">
      <w:start w:val="1"/>
      <w:numFmt w:val="bullet"/>
      <w:lvlText w:val=""/>
      <w:lvlJc w:val="left"/>
      <w:pPr>
        <w:ind w:left="6480" w:hanging="360"/>
      </w:pPr>
      <w:rPr>
        <w:rFonts w:ascii="Wingdings" w:hAnsi="Wingdings" w:hint="default"/>
      </w:rPr>
    </w:lvl>
  </w:abstractNum>
  <w:abstractNum w:abstractNumId="29" w15:restartNumberingAfterBreak="0">
    <w:nsid w:val="2EEC28F0"/>
    <w:multiLevelType w:val="hybridMultilevel"/>
    <w:tmpl w:val="FFFFFFFF"/>
    <w:lvl w:ilvl="0" w:tplc="CA1ABE3A">
      <w:start w:val="1"/>
      <w:numFmt w:val="bullet"/>
      <w:lvlText w:val=""/>
      <w:lvlJc w:val="left"/>
      <w:pPr>
        <w:ind w:left="720" w:hanging="360"/>
      </w:pPr>
      <w:rPr>
        <w:rFonts w:ascii="Symbol" w:hAnsi="Symbol" w:hint="default"/>
      </w:rPr>
    </w:lvl>
    <w:lvl w:ilvl="1" w:tplc="272E8C36">
      <w:start w:val="1"/>
      <w:numFmt w:val="bullet"/>
      <w:lvlText w:val="o"/>
      <w:lvlJc w:val="left"/>
      <w:pPr>
        <w:ind w:left="1440" w:hanging="360"/>
      </w:pPr>
      <w:rPr>
        <w:rFonts w:ascii="Courier New" w:hAnsi="Courier New" w:hint="default"/>
      </w:rPr>
    </w:lvl>
    <w:lvl w:ilvl="2" w:tplc="645231EC">
      <w:start w:val="1"/>
      <w:numFmt w:val="bullet"/>
      <w:lvlText w:val=""/>
      <w:lvlJc w:val="left"/>
      <w:pPr>
        <w:ind w:left="2160" w:hanging="360"/>
      </w:pPr>
      <w:rPr>
        <w:rFonts w:ascii="Wingdings" w:hAnsi="Wingdings" w:hint="default"/>
      </w:rPr>
    </w:lvl>
    <w:lvl w:ilvl="3" w:tplc="9EB869B8">
      <w:start w:val="1"/>
      <w:numFmt w:val="bullet"/>
      <w:lvlText w:val=""/>
      <w:lvlJc w:val="left"/>
      <w:pPr>
        <w:ind w:left="2880" w:hanging="360"/>
      </w:pPr>
      <w:rPr>
        <w:rFonts w:ascii="Symbol" w:hAnsi="Symbol" w:hint="default"/>
      </w:rPr>
    </w:lvl>
    <w:lvl w:ilvl="4" w:tplc="0F128820">
      <w:start w:val="1"/>
      <w:numFmt w:val="bullet"/>
      <w:lvlText w:val="o"/>
      <w:lvlJc w:val="left"/>
      <w:pPr>
        <w:ind w:left="3600" w:hanging="360"/>
      </w:pPr>
      <w:rPr>
        <w:rFonts w:ascii="Courier New" w:hAnsi="Courier New" w:hint="default"/>
      </w:rPr>
    </w:lvl>
    <w:lvl w:ilvl="5" w:tplc="AE2687DE">
      <w:start w:val="1"/>
      <w:numFmt w:val="bullet"/>
      <w:lvlText w:val=""/>
      <w:lvlJc w:val="left"/>
      <w:pPr>
        <w:ind w:left="4320" w:hanging="360"/>
      </w:pPr>
      <w:rPr>
        <w:rFonts w:ascii="Wingdings" w:hAnsi="Wingdings" w:hint="default"/>
      </w:rPr>
    </w:lvl>
    <w:lvl w:ilvl="6" w:tplc="E2BC0078">
      <w:start w:val="1"/>
      <w:numFmt w:val="bullet"/>
      <w:lvlText w:val=""/>
      <w:lvlJc w:val="left"/>
      <w:pPr>
        <w:ind w:left="5040" w:hanging="360"/>
      </w:pPr>
      <w:rPr>
        <w:rFonts w:ascii="Symbol" w:hAnsi="Symbol" w:hint="default"/>
      </w:rPr>
    </w:lvl>
    <w:lvl w:ilvl="7" w:tplc="729073F6">
      <w:start w:val="1"/>
      <w:numFmt w:val="bullet"/>
      <w:lvlText w:val="o"/>
      <w:lvlJc w:val="left"/>
      <w:pPr>
        <w:ind w:left="5760" w:hanging="360"/>
      </w:pPr>
      <w:rPr>
        <w:rFonts w:ascii="Courier New" w:hAnsi="Courier New" w:hint="default"/>
      </w:rPr>
    </w:lvl>
    <w:lvl w:ilvl="8" w:tplc="1390C5A6">
      <w:start w:val="1"/>
      <w:numFmt w:val="bullet"/>
      <w:lvlText w:val=""/>
      <w:lvlJc w:val="left"/>
      <w:pPr>
        <w:ind w:left="6480" w:hanging="360"/>
      </w:pPr>
      <w:rPr>
        <w:rFonts w:ascii="Wingdings" w:hAnsi="Wingdings" w:hint="default"/>
      </w:rPr>
    </w:lvl>
  </w:abstractNum>
  <w:abstractNum w:abstractNumId="30" w15:restartNumberingAfterBreak="0">
    <w:nsid w:val="3280A8FA"/>
    <w:multiLevelType w:val="hybridMultilevel"/>
    <w:tmpl w:val="FFFFFFFF"/>
    <w:lvl w:ilvl="0" w:tplc="251891AC">
      <w:start w:val="1"/>
      <w:numFmt w:val="bullet"/>
      <w:lvlText w:val=""/>
      <w:lvlJc w:val="left"/>
      <w:pPr>
        <w:ind w:left="720" w:hanging="360"/>
      </w:pPr>
      <w:rPr>
        <w:rFonts w:ascii="Symbol" w:hAnsi="Symbol" w:hint="default"/>
      </w:rPr>
    </w:lvl>
    <w:lvl w:ilvl="1" w:tplc="FA704702">
      <w:start w:val="1"/>
      <w:numFmt w:val="bullet"/>
      <w:lvlText w:val="o"/>
      <w:lvlJc w:val="left"/>
      <w:pPr>
        <w:ind w:left="1440" w:hanging="360"/>
      </w:pPr>
      <w:rPr>
        <w:rFonts w:ascii="Courier New" w:hAnsi="Courier New" w:hint="default"/>
      </w:rPr>
    </w:lvl>
    <w:lvl w:ilvl="2" w:tplc="ADF074C0">
      <w:start w:val="1"/>
      <w:numFmt w:val="bullet"/>
      <w:lvlText w:val=""/>
      <w:lvlJc w:val="left"/>
      <w:pPr>
        <w:ind w:left="2160" w:hanging="360"/>
      </w:pPr>
      <w:rPr>
        <w:rFonts w:ascii="Wingdings" w:hAnsi="Wingdings" w:hint="default"/>
      </w:rPr>
    </w:lvl>
    <w:lvl w:ilvl="3" w:tplc="7AA6963E">
      <w:start w:val="1"/>
      <w:numFmt w:val="bullet"/>
      <w:lvlText w:val=""/>
      <w:lvlJc w:val="left"/>
      <w:pPr>
        <w:ind w:left="2880" w:hanging="360"/>
      </w:pPr>
      <w:rPr>
        <w:rFonts w:ascii="Symbol" w:hAnsi="Symbol" w:hint="default"/>
      </w:rPr>
    </w:lvl>
    <w:lvl w:ilvl="4" w:tplc="504275CA">
      <w:start w:val="1"/>
      <w:numFmt w:val="bullet"/>
      <w:lvlText w:val="o"/>
      <w:lvlJc w:val="left"/>
      <w:pPr>
        <w:ind w:left="3600" w:hanging="360"/>
      </w:pPr>
      <w:rPr>
        <w:rFonts w:ascii="Courier New" w:hAnsi="Courier New" w:hint="default"/>
      </w:rPr>
    </w:lvl>
    <w:lvl w:ilvl="5" w:tplc="34D68032">
      <w:start w:val="1"/>
      <w:numFmt w:val="bullet"/>
      <w:lvlText w:val=""/>
      <w:lvlJc w:val="left"/>
      <w:pPr>
        <w:ind w:left="4320" w:hanging="360"/>
      </w:pPr>
      <w:rPr>
        <w:rFonts w:ascii="Wingdings" w:hAnsi="Wingdings" w:hint="default"/>
      </w:rPr>
    </w:lvl>
    <w:lvl w:ilvl="6" w:tplc="6324E77A">
      <w:start w:val="1"/>
      <w:numFmt w:val="bullet"/>
      <w:lvlText w:val=""/>
      <w:lvlJc w:val="left"/>
      <w:pPr>
        <w:ind w:left="5040" w:hanging="360"/>
      </w:pPr>
      <w:rPr>
        <w:rFonts w:ascii="Symbol" w:hAnsi="Symbol" w:hint="default"/>
      </w:rPr>
    </w:lvl>
    <w:lvl w:ilvl="7" w:tplc="B3FEB844">
      <w:start w:val="1"/>
      <w:numFmt w:val="bullet"/>
      <w:lvlText w:val="o"/>
      <w:lvlJc w:val="left"/>
      <w:pPr>
        <w:ind w:left="5760" w:hanging="360"/>
      </w:pPr>
      <w:rPr>
        <w:rFonts w:ascii="Courier New" w:hAnsi="Courier New" w:hint="default"/>
      </w:rPr>
    </w:lvl>
    <w:lvl w:ilvl="8" w:tplc="B84256C8">
      <w:start w:val="1"/>
      <w:numFmt w:val="bullet"/>
      <w:lvlText w:val=""/>
      <w:lvlJc w:val="left"/>
      <w:pPr>
        <w:ind w:left="6480" w:hanging="360"/>
      </w:pPr>
      <w:rPr>
        <w:rFonts w:ascii="Wingdings" w:hAnsi="Wingdings" w:hint="default"/>
      </w:rPr>
    </w:lvl>
  </w:abstractNum>
  <w:abstractNum w:abstractNumId="31" w15:restartNumberingAfterBreak="0">
    <w:nsid w:val="336D2FA9"/>
    <w:multiLevelType w:val="hybridMultilevel"/>
    <w:tmpl w:val="FFFFFFFF"/>
    <w:lvl w:ilvl="0" w:tplc="80720CBC">
      <w:start w:val="1"/>
      <w:numFmt w:val="bullet"/>
      <w:lvlText w:val=""/>
      <w:lvlJc w:val="left"/>
      <w:pPr>
        <w:ind w:left="720" w:hanging="360"/>
      </w:pPr>
      <w:rPr>
        <w:rFonts w:ascii="Symbol" w:hAnsi="Symbol" w:hint="default"/>
      </w:rPr>
    </w:lvl>
    <w:lvl w:ilvl="1" w:tplc="D8141130">
      <w:start w:val="1"/>
      <w:numFmt w:val="bullet"/>
      <w:lvlText w:val="o"/>
      <w:lvlJc w:val="left"/>
      <w:pPr>
        <w:ind w:left="1440" w:hanging="360"/>
      </w:pPr>
      <w:rPr>
        <w:rFonts w:ascii="Courier New" w:hAnsi="Courier New" w:hint="default"/>
      </w:rPr>
    </w:lvl>
    <w:lvl w:ilvl="2" w:tplc="E2D6CFEA">
      <w:start w:val="1"/>
      <w:numFmt w:val="bullet"/>
      <w:lvlText w:val=""/>
      <w:lvlJc w:val="left"/>
      <w:pPr>
        <w:ind w:left="2160" w:hanging="360"/>
      </w:pPr>
      <w:rPr>
        <w:rFonts w:ascii="Wingdings" w:hAnsi="Wingdings" w:hint="default"/>
      </w:rPr>
    </w:lvl>
    <w:lvl w:ilvl="3" w:tplc="FD6A607A">
      <w:start w:val="1"/>
      <w:numFmt w:val="bullet"/>
      <w:lvlText w:val=""/>
      <w:lvlJc w:val="left"/>
      <w:pPr>
        <w:ind w:left="2880" w:hanging="360"/>
      </w:pPr>
      <w:rPr>
        <w:rFonts w:ascii="Symbol" w:hAnsi="Symbol" w:hint="default"/>
      </w:rPr>
    </w:lvl>
    <w:lvl w:ilvl="4" w:tplc="923CA286">
      <w:start w:val="1"/>
      <w:numFmt w:val="bullet"/>
      <w:lvlText w:val="o"/>
      <w:lvlJc w:val="left"/>
      <w:pPr>
        <w:ind w:left="3600" w:hanging="360"/>
      </w:pPr>
      <w:rPr>
        <w:rFonts w:ascii="Courier New" w:hAnsi="Courier New" w:hint="default"/>
      </w:rPr>
    </w:lvl>
    <w:lvl w:ilvl="5" w:tplc="75328A5A">
      <w:start w:val="1"/>
      <w:numFmt w:val="bullet"/>
      <w:lvlText w:val=""/>
      <w:lvlJc w:val="left"/>
      <w:pPr>
        <w:ind w:left="4320" w:hanging="360"/>
      </w:pPr>
      <w:rPr>
        <w:rFonts w:ascii="Wingdings" w:hAnsi="Wingdings" w:hint="default"/>
      </w:rPr>
    </w:lvl>
    <w:lvl w:ilvl="6" w:tplc="36EA08D4">
      <w:start w:val="1"/>
      <w:numFmt w:val="bullet"/>
      <w:lvlText w:val=""/>
      <w:lvlJc w:val="left"/>
      <w:pPr>
        <w:ind w:left="5040" w:hanging="360"/>
      </w:pPr>
      <w:rPr>
        <w:rFonts w:ascii="Symbol" w:hAnsi="Symbol" w:hint="default"/>
      </w:rPr>
    </w:lvl>
    <w:lvl w:ilvl="7" w:tplc="3274D1C6">
      <w:start w:val="1"/>
      <w:numFmt w:val="bullet"/>
      <w:lvlText w:val="o"/>
      <w:lvlJc w:val="left"/>
      <w:pPr>
        <w:ind w:left="5760" w:hanging="360"/>
      </w:pPr>
      <w:rPr>
        <w:rFonts w:ascii="Courier New" w:hAnsi="Courier New" w:hint="default"/>
      </w:rPr>
    </w:lvl>
    <w:lvl w:ilvl="8" w:tplc="447A8448">
      <w:start w:val="1"/>
      <w:numFmt w:val="bullet"/>
      <w:lvlText w:val=""/>
      <w:lvlJc w:val="left"/>
      <w:pPr>
        <w:ind w:left="6480" w:hanging="360"/>
      </w:pPr>
      <w:rPr>
        <w:rFonts w:ascii="Wingdings" w:hAnsi="Wingdings" w:hint="default"/>
      </w:rPr>
    </w:lvl>
  </w:abstractNum>
  <w:abstractNum w:abstractNumId="32" w15:restartNumberingAfterBreak="0">
    <w:nsid w:val="35230AD7"/>
    <w:multiLevelType w:val="hybridMultilevel"/>
    <w:tmpl w:val="CDFCB094"/>
    <w:lvl w:ilvl="0" w:tplc="99E09B9E">
      <w:start w:val="1"/>
      <w:numFmt w:val="bullet"/>
      <w:lvlText w:val="-"/>
      <w:lvlJc w:val="left"/>
      <w:pPr>
        <w:ind w:left="720" w:hanging="360"/>
      </w:pPr>
      <w:rPr>
        <w:rFonts w:ascii="Aptos" w:hAnsi="Aptos" w:hint="default"/>
      </w:rPr>
    </w:lvl>
    <w:lvl w:ilvl="1" w:tplc="79565CFE">
      <w:start w:val="1"/>
      <w:numFmt w:val="bullet"/>
      <w:lvlText w:val="o"/>
      <w:lvlJc w:val="left"/>
      <w:pPr>
        <w:ind w:left="1440" w:hanging="360"/>
      </w:pPr>
      <w:rPr>
        <w:rFonts w:ascii="Courier New" w:hAnsi="Courier New" w:hint="default"/>
      </w:rPr>
    </w:lvl>
    <w:lvl w:ilvl="2" w:tplc="CEAE9C72">
      <w:start w:val="1"/>
      <w:numFmt w:val="bullet"/>
      <w:lvlText w:val=""/>
      <w:lvlJc w:val="left"/>
      <w:pPr>
        <w:ind w:left="2160" w:hanging="360"/>
      </w:pPr>
      <w:rPr>
        <w:rFonts w:ascii="Wingdings" w:hAnsi="Wingdings" w:hint="default"/>
      </w:rPr>
    </w:lvl>
    <w:lvl w:ilvl="3" w:tplc="624A2F66">
      <w:start w:val="1"/>
      <w:numFmt w:val="bullet"/>
      <w:lvlText w:val=""/>
      <w:lvlJc w:val="left"/>
      <w:pPr>
        <w:ind w:left="2880" w:hanging="360"/>
      </w:pPr>
      <w:rPr>
        <w:rFonts w:ascii="Symbol" w:hAnsi="Symbol" w:hint="default"/>
      </w:rPr>
    </w:lvl>
    <w:lvl w:ilvl="4" w:tplc="B3347100">
      <w:start w:val="1"/>
      <w:numFmt w:val="bullet"/>
      <w:lvlText w:val="o"/>
      <w:lvlJc w:val="left"/>
      <w:pPr>
        <w:ind w:left="3600" w:hanging="360"/>
      </w:pPr>
      <w:rPr>
        <w:rFonts w:ascii="Courier New" w:hAnsi="Courier New" w:hint="default"/>
      </w:rPr>
    </w:lvl>
    <w:lvl w:ilvl="5" w:tplc="762607FE">
      <w:start w:val="1"/>
      <w:numFmt w:val="bullet"/>
      <w:lvlText w:val=""/>
      <w:lvlJc w:val="left"/>
      <w:pPr>
        <w:ind w:left="4320" w:hanging="360"/>
      </w:pPr>
      <w:rPr>
        <w:rFonts w:ascii="Wingdings" w:hAnsi="Wingdings" w:hint="default"/>
      </w:rPr>
    </w:lvl>
    <w:lvl w:ilvl="6" w:tplc="FF3A07C0">
      <w:start w:val="1"/>
      <w:numFmt w:val="bullet"/>
      <w:lvlText w:val=""/>
      <w:lvlJc w:val="left"/>
      <w:pPr>
        <w:ind w:left="5040" w:hanging="360"/>
      </w:pPr>
      <w:rPr>
        <w:rFonts w:ascii="Symbol" w:hAnsi="Symbol" w:hint="default"/>
      </w:rPr>
    </w:lvl>
    <w:lvl w:ilvl="7" w:tplc="C3F07E48">
      <w:start w:val="1"/>
      <w:numFmt w:val="bullet"/>
      <w:lvlText w:val="o"/>
      <w:lvlJc w:val="left"/>
      <w:pPr>
        <w:ind w:left="5760" w:hanging="360"/>
      </w:pPr>
      <w:rPr>
        <w:rFonts w:ascii="Courier New" w:hAnsi="Courier New" w:hint="default"/>
      </w:rPr>
    </w:lvl>
    <w:lvl w:ilvl="8" w:tplc="047C85D0">
      <w:start w:val="1"/>
      <w:numFmt w:val="bullet"/>
      <w:lvlText w:val=""/>
      <w:lvlJc w:val="left"/>
      <w:pPr>
        <w:ind w:left="6480" w:hanging="360"/>
      </w:pPr>
      <w:rPr>
        <w:rFonts w:ascii="Wingdings" w:hAnsi="Wingdings" w:hint="default"/>
      </w:rPr>
    </w:lvl>
  </w:abstractNum>
  <w:abstractNum w:abstractNumId="33"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90BA11C"/>
    <w:multiLevelType w:val="hybridMultilevel"/>
    <w:tmpl w:val="CBB69CCE"/>
    <w:lvl w:ilvl="0" w:tplc="06D69CCE">
      <w:start w:val="1"/>
      <w:numFmt w:val="bullet"/>
      <w:lvlText w:val="-"/>
      <w:lvlJc w:val="left"/>
      <w:pPr>
        <w:ind w:left="720" w:hanging="360"/>
      </w:pPr>
      <w:rPr>
        <w:rFonts w:ascii="Aptos" w:hAnsi="Aptos" w:hint="default"/>
      </w:rPr>
    </w:lvl>
    <w:lvl w:ilvl="1" w:tplc="215058EA">
      <w:start w:val="1"/>
      <w:numFmt w:val="bullet"/>
      <w:lvlText w:val="o"/>
      <w:lvlJc w:val="left"/>
      <w:pPr>
        <w:ind w:left="1440" w:hanging="360"/>
      </w:pPr>
      <w:rPr>
        <w:rFonts w:ascii="Courier New" w:hAnsi="Courier New" w:hint="default"/>
      </w:rPr>
    </w:lvl>
    <w:lvl w:ilvl="2" w:tplc="6AACDBE4">
      <w:start w:val="1"/>
      <w:numFmt w:val="bullet"/>
      <w:lvlText w:val=""/>
      <w:lvlJc w:val="left"/>
      <w:pPr>
        <w:ind w:left="2160" w:hanging="360"/>
      </w:pPr>
      <w:rPr>
        <w:rFonts w:ascii="Wingdings" w:hAnsi="Wingdings" w:hint="default"/>
      </w:rPr>
    </w:lvl>
    <w:lvl w:ilvl="3" w:tplc="3236AC3E">
      <w:start w:val="1"/>
      <w:numFmt w:val="bullet"/>
      <w:lvlText w:val=""/>
      <w:lvlJc w:val="left"/>
      <w:pPr>
        <w:ind w:left="2880" w:hanging="360"/>
      </w:pPr>
      <w:rPr>
        <w:rFonts w:ascii="Symbol" w:hAnsi="Symbol" w:hint="default"/>
      </w:rPr>
    </w:lvl>
    <w:lvl w:ilvl="4" w:tplc="63369FE6">
      <w:start w:val="1"/>
      <w:numFmt w:val="bullet"/>
      <w:lvlText w:val="o"/>
      <w:lvlJc w:val="left"/>
      <w:pPr>
        <w:ind w:left="3600" w:hanging="360"/>
      </w:pPr>
      <w:rPr>
        <w:rFonts w:ascii="Courier New" w:hAnsi="Courier New" w:hint="default"/>
      </w:rPr>
    </w:lvl>
    <w:lvl w:ilvl="5" w:tplc="B5180182">
      <w:start w:val="1"/>
      <w:numFmt w:val="bullet"/>
      <w:lvlText w:val=""/>
      <w:lvlJc w:val="left"/>
      <w:pPr>
        <w:ind w:left="4320" w:hanging="360"/>
      </w:pPr>
      <w:rPr>
        <w:rFonts w:ascii="Wingdings" w:hAnsi="Wingdings" w:hint="default"/>
      </w:rPr>
    </w:lvl>
    <w:lvl w:ilvl="6" w:tplc="31BA0008">
      <w:start w:val="1"/>
      <w:numFmt w:val="bullet"/>
      <w:lvlText w:val=""/>
      <w:lvlJc w:val="left"/>
      <w:pPr>
        <w:ind w:left="5040" w:hanging="360"/>
      </w:pPr>
      <w:rPr>
        <w:rFonts w:ascii="Symbol" w:hAnsi="Symbol" w:hint="default"/>
      </w:rPr>
    </w:lvl>
    <w:lvl w:ilvl="7" w:tplc="834A1F86">
      <w:start w:val="1"/>
      <w:numFmt w:val="bullet"/>
      <w:lvlText w:val="o"/>
      <w:lvlJc w:val="left"/>
      <w:pPr>
        <w:ind w:left="5760" w:hanging="360"/>
      </w:pPr>
      <w:rPr>
        <w:rFonts w:ascii="Courier New" w:hAnsi="Courier New" w:hint="default"/>
      </w:rPr>
    </w:lvl>
    <w:lvl w:ilvl="8" w:tplc="D7A2E540">
      <w:start w:val="1"/>
      <w:numFmt w:val="bullet"/>
      <w:lvlText w:val=""/>
      <w:lvlJc w:val="left"/>
      <w:pPr>
        <w:ind w:left="6480" w:hanging="360"/>
      </w:pPr>
      <w:rPr>
        <w:rFonts w:ascii="Wingdings" w:hAnsi="Wingdings" w:hint="default"/>
      </w:rPr>
    </w:lvl>
  </w:abstractNum>
  <w:abstractNum w:abstractNumId="35" w15:restartNumberingAfterBreak="0">
    <w:nsid w:val="3AA7450F"/>
    <w:multiLevelType w:val="hybridMultilevel"/>
    <w:tmpl w:val="6ACECD70"/>
    <w:lvl w:ilvl="0" w:tplc="C5A24CBC">
      <w:start w:val="1"/>
      <w:numFmt w:val="bullet"/>
      <w:lvlText w:val="-"/>
      <w:lvlJc w:val="left"/>
      <w:pPr>
        <w:ind w:left="720" w:hanging="360"/>
      </w:pPr>
      <w:rPr>
        <w:rFonts w:ascii="Aptos" w:hAnsi="Aptos" w:hint="default"/>
      </w:rPr>
    </w:lvl>
    <w:lvl w:ilvl="1" w:tplc="25629AC8">
      <w:start w:val="1"/>
      <w:numFmt w:val="bullet"/>
      <w:lvlText w:val="o"/>
      <w:lvlJc w:val="left"/>
      <w:pPr>
        <w:ind w:left="1440" w:hanging="360"/>
      </w:pPr>
      <w:rPr>
        <w:rFonts w:ascii="Courier New" w:hAnsi="Courier New" w:hint="default"/>
      </w:rPr>
    </w:lvl>
    <w:lvl w:ilvl="2" w:tplc="7FDCA944">
      <w:start w:val="1"/>
      <w:numFmt w:val="bullet"/>
      <w:lvlText w:val=""/>
      <w:lvlJc w:val="left"/>
      <w:pPr>
        <w:ind w:left="2160" w:hanging="360"/>
      </w:pPr>
      <w:rPr>
        <w:rFonts w:ascii="Wingdings" w:hAnsi="Wingdings" w:hint="default"/>
      </w:rPr>
    </w:lvl>
    <w:lvl w:ilvl="3" w:tplc="026AD3EE">
      <w:start w:val="1"/>
      <w:numFmt w:val="bullet"/>
      <w:lvlText w:val=""/>
      <w:lvlJc w:val="left"/>
      <w:pPr>
        <w:ind w:left="2880" w:hanging="360"/>
      </w:pPr>
      <w:rPr>
        <w:rFonts w:ascii="Symbol" w:hAnsi="Symbol" w:hint="default"/>
      </w:rPr>
    </w:lvl>
    <w:lvl w:ilvl="4" w:tplc="E78449CC">
      <w:start w:val="1"/>
      <w:numFmt w:val="bullet"/>
      <w:lvlText w:val="o"/>
      <w:lvlJc w:val="left"/>
      <w:pPr>
        <w:ind w:left="3600" w:hanging="360"/>
      </w:pPr>
      <w:rPr>
        <w:rFonts w:ascii="Courier New" w:hAnsi="Courier New" w:hint="default"/>
      </w:rPr>
    </w:lvl>
    <w:lvl w:ilvl="5" w:tplc="94B2FD78">
      <w:start w:val="1"/>
      <w:numFmt w:val="bullet"/>
      <w:lvlText w:val=""/>
      <w:lvlJc w:val="left"/>
      <w:pPr>
        <w:ind w:left="4320" w:hanging="360"/>
      </w:pPr>
      <w:rPr>
        <w:rFonts w:ascii="Wingdings" w:hAnsi="Wingdings" w:hint="default"/>
      </w:rPr>
    </w:lvl>
    <w:lvl w:ilvl="6" w:tplc="A52E5A90">
      <w:start w:val="1"/>
      <w:numFmt w:val="bullet"/>
      <w:lvlText w:val=""/>
      <w:lvlJc w:val="left"/>
      <w:pPr>
        <w:ind w:left="5040" w:hanging="360"/>
      </w:pPr>
      <w:rPr>
        <w:rFonts w:ascii="Symbol" w:hAnsi="Symbol" w:hint="default"/>
      </w:rPr>
    </w:lvl>
    <w:lvl w:ilvl="7" w:tplc="AA56187C">
      <w:start w:val="1"/>
      <w:numFmt w:val="bullet"/>
      <w:lvlText w:val="o"/>
      <w:lvlJc w:val="left"/>
      <w:pPr>
        <w:ind w:left="5760" w:hanging="360"/>
      </w:pPr>
      <w:rPr>
        <w:rFonts w:ascii="Courier New" w:hAnsi="Courier New" w:hint="default"/>
      </w:rPr>
    </w:lvl>
    <w:lvl w:ilvl="8" w:tplc="B9C40372">
      <w:start w:val="1"/>
      <w:numFmt w:val="bullet"/>
      <w:lvlText w:val=""/>
      <w:lvlJc w:val="left"/>
      <w:pPr>
        <w:ind w:left="6480" w:hanging="360"/>
      </w:pPr>
      <w:rPr>
        <w:rFonts w:ascii="Wingdings" w:hAnsi="Wingdings" w:hint="default"/>
      </w:rPr>
    </w:lvl>
  </w:abstractNum>
  <w:abstractNum w:abstractNumId="36" w15:restartNumberingAfterBreak="0">
    <w:nsid w:val="3FFBAD2E"/>
    <w:multiLevelType w:val="hybridMultilevel"/>
    <w:tmpl w:val="84B8E802"/>
    <w:lvl w:ilvl="0" w:tplc="2DAC652A">
      <w:start w:val="1"/>
      <w:numFmt w:val="bullet"/>
      <w:lvlText w:val="-"/>
      <w:lvlJc w:val="left"/>
      <w:pPr>
        <w:ind w:left="720" w:hanging="360"/>
      </w:pPr>
      <w:rPr>
        <w:rFonts w:ascii="Aptos" w:hAnsi="Aptos" w:hint="default"/>
      </w:rPr>
    </w:lvl>
    <w:lvl w:ilvl="1" w:tplc="86609A74">
      <w:start w:val="1"/>
      <w:numFmt w:val="bullet"/>
      <w:lvlText w:val="o"/>
      <w:lvlJc w:val="left"/>
      <w:pPr>
        <w:ind w:left="1440" w:hanging="360"/>
      </w:pPr>
      <w:rPr>
        <w:rFonts w:ascii="Courier New" w:hAnsi="Courier New" w:hint="default"/>
      </w:rPr>
    </w:lvl>
    <w:lvl w:ilvl="2" w:tplc="D770829A">
      <w:start w:val="1"/>
      <w:numFmt w:val="bullet"/>
      <w:lvlText w:val=""/>
      <w:lvlJc w:val="left"/>
      <w:pPr>
        <w:ind w:left="2160" w:hanging="360"/>
      </w:pPr>
      <w:rPr>
        <w:rFonts w:ascii="Wingdings" w:hAnsi="Wingdings" w:hint="default"/>
      </w:rPr>
    </w:lvl>
    <w:lvl w:ilvl="3" w:tplc="D6260AA2">
      <w:start w:val="1"/>
      <w:numFmt w:val="bullet"/>
      <w:lvlText w:val=""/>
      <w:lvlJc w:val="left"/>
      <w:pPr>
        <w:ind w:left="2880" w:hanging="360"/>
      </w:pPr>
      <w:rPr>
        <w:rFonts w:ascii="Symbol" w:hAnsi="Symbol" w:hint="default"/>
      </w:rPr>
    </w:lvl>
    <w:lvl w:ilvl="4" w:tplc="611831A2">
      <w:start w:val="1"/>
      <w:numFmt w:val="bullet"/>
      <w:lvlText w:val="o"/>
      <w:lvlJc w:val="left"/>
      <w:pPr>
        <w:ind w:left="3600" w:hanging="360"/>
      </w:pPr>
      <w:rPr>
        <w:rFonts w:ascii="Courier New" w:hAnsi="Courier New" w:hint="default"/>
      </w:rPr>
    </w:lvl>
    <w:lvl w:ilvl="5" w:tplc="9594E266">
      <w:start w:val="1"/>
      <w:numFmt w:val="bullet"/>
      <w:lvlText w:val=""/>
      <w:lvlJc w:val="left"/>
      <w:pPr>
        <w:ind w:left="4320" w:hanging="360"/>
      </w:pPr>
      <w:rPr>
        <w:rFonts w:ascii="Wingdings" w:hAnsi="Wingdings" w:hint="default"/>
      </w:rPr>
    </w:lvl>
    <w:lvl w:ilvl="6" w:tplc="EF624CEE">
      <w:start w:val="1"/>
      <w:numFmt w:val="bullet"/>
      <w:lvlText w:val=""/>
      <w:lvlJc w:val="left"/>
      <w:pPr>
        <w:ind w:left="5040" w:hanging="360"/>
      </w:pPr>
      <w:rPr>
        <w:rFonts w:ascii="Symbol" w:hAnsi="Symbol" w:hint="default"/>
      </w:rPr>
    </w:lvl>
    <w:lvl w:ilvl="7" w:tplc="A07E8442">
      <w:start w:val="1"/>
      <w:numFmt w:val="bullet"/>
      <w:lvlText w:val="o"/>
      <w:lvlJc w:val="left"/>
      <w:pPr>
        <w:ind w:left="5760" w:hanging="360"/>
      </w:pPr>
      <w:rPr>
        <w:rFonts w:ascii="Courier New" w:hAnsi="Courier New" w:hint="default"/>
      </w:rPr>
    </w:lvl>
    <w:lvl w:ilvl="8" w:tplc="5E065FAE">
      <w:start w:val="1"/>
      <w:numFmt w:val="bullet"/>
      <w:lvlText w:val=""/>
      <w:lvlJc w:val="left"/>
      <w:pPr>
        <w:ind w:left="6480" w:hanging="360"/>
      </w:pPr>
      <w:rPr>
        <w:rFonts w:ascii="Wingdings" w:hAnsi="Wingdings" w:hint="default"/>
      </w:rPr>
    </w:lvl>
  </w:abstractNum>
  <w:abstractNum w:abstractNumId="37"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4412EE67"/>
    <w:multiLevelType w:val="hybridMultilevel"/>
    <w:tmpl w:val="FFFFFFFF"/>
    <w:lvl w:ilvl="0" w:tplc="34C6EB4A">
      <w:start w:val="1"/>
      <w:numFmt w:val="bullet"/>
      <w:lvlText w:val=""/>
      <w:lvlJc w:val="left"/>
      <w:pPr>
        <w:ind w:left="720" w:hanging="360"/>
      </w:pPr>
      <w:rPr>
        <w:rFonts w:ascii="Symbol" w:hAnsi="Symbol" w:hint="default"/>
      </w:rPr>
    </w:lvl>
    <w:lvl w:ilvl="1" w:tplc="13E20BFE">
      <w:start w:val="1"/>
      <w:numFmt w:val="bullet"/>
      <w:lvlText w:val="o"/>
      <w:lvlJc w:val="left"/>
      <w:pPr>
        <w:ind w:left="1440" w:hanging="360"/>
      </w:pPr>
      <w:rPr>
        <w:rFonts w:ascii="Courier New" w:hAnsi="Courier New" w:hint="default"/>
      </w:rPr>
    </w:lvl>
    <w:lvl w:ilvl="2" w:tplc="4CEC91F6">
      <w:start w:val="1"/>
      <w:numFmt w:val="bullet"/>
      <w:lvlText w:val=""/>
      <w:lvlJc w:val="left"/>
      <w:pPr>
        <w:ind w:left="2160" w:hanging="360"/>
      </w:pPr>
      <w:rPr>
        <w:rFonts w:ascii="Wingdings" w:hAnsi="Wingdings" w:hint="default"/>
      </w:rPr>
    </w:lvl>
    <w:lvl w:ilvl="3" w:tplc="F79E1ADC">
      <w:start w:val="1"/>
      <w:numFmt w:val="bullet"/>
      <w:lvlText w:val=""/>
      <w:lvlJc w:val="left"/>
      <w:pPr>
        <w:ind w:left="2880" w:hanging="360"/>
      </w:pPr>
      <w:rPr>
        <w:rFonts w:ascii="Symbol" w:hAnsi="Symbol" w:hint="default"/>
      </w:rPr>
    </w:lvl>
    <w:lvl w:ilvl="4" w:tplc="BDE45A4E">
      <w:start w:val="1"/>
      <w:numFmt w:val="bullet"/>
      <w:lvlText w:val="o"/>
      <w:lvlJc w:val="left"/>
      <w:pPr>
        <w:ind w:left="3600" w:hanging="360"/>
      </w:pPr>
      <w:rPr>
        <w:rFonts w:ascii="Courier New" w:hAnsi="Courier New" w:hint="default"/>
      </w:rPr>
    </w:lvl>
    <w:lvl w:ilvl="5" w:tplc="FE0CDB26">
      <w:start w:val="1"/>
      <w:numFmt w:val="bullet"/>
      <w:lvlText w:val=""/>
      <w:lvlJc w:val="left"/>
      <w:pPr>
        <w:ind w:left="4320" w:hanging="360"/>
      </w:pPr>
      <w:rPr>
        <w:rFonts w:ascii="Wingdings" w:hAnsi="Wingdings" w:hint="default"/>
      </w:rPr>
    </w:lvl>
    <w:lvl w:ilvl="6" w:tplc="FE860F48">
      <w:start w:val="1"/>
      <w:numFmt w:val="bullet"/>
      <w:lvlText w:val=""/>
      <w:lvlJc w:val="left"/>
      <w:pPr>
        <w:ind w:left="5040" w:hanging="360"/>
      </w:pPr>
      <w:rPr>
        <w:rFonts w:ascii="Symbol" w:hAnsi="Symbol" w:hint="default"/>
      </w:rPr>
    </w:lvl>
    <w:lvl w:ilvl="7" w:tplc="AA1695AE">
      <w:start w:val="1"/>
      <w:numFmt w:val="bullet"/>
      <w:lvlText w:val="o"/>
      <w:lvlJc w:val="left"/>
      <w:pPr>
        <w:ind w:left="5760" w:hanging="360"/>
      </w:pPr>
      <w:rPr>
        <w:rFonts w:ascii="Courier New" w:hAnsi="Courier New" w:hint="default"/>
      </w:rPr>
    </w:lvl>
    <w:lvl w:ilvl="8" w:tplc="C99E371E">
      <w:start w:val="1"/>
      <w:numFmt w:val="bullet"/>
      <w:lvlText w:val=""/>
      <w:lvlJc w:val="left"/>
      <w:pPr>
        <w:ind w:left="6480" w:hanging="360"/>
      </w:pPr>
      <w:rPr>
        <w:rFonts w:ascii="Wingdings" w:hAnsi="Wingdings" w:hint="default"/>
      </w:rPr>
    </w:lvl>
  </w:abstractNum>
  <w:abstractNum w:abstractNumId="39" w15:restartNumberingAfterBreak="0">
    <w:nsid w:val="47302A16"/>
    <w:multiLevelType w:val="hybridMultilevel"/>
    <w:tmpl w:val="FFFFFFFF"/>
    <w:lvl w:ilvl="0" w:tplc="8F86ABA6">
      <w:start w:val="1"/>
      <w:numFmt w:val="bullet"/>
      <w:lvlText w:val=""/>
      <w:lvlJc w:val="left"/>
      <w:pPr>
        <w:ind w:left="720" w:hanging="360"/>
      </w:pPr>
      <w:rPr>
        <w:rFonts w:ascii="Symbol" w:hAnsi="Symbol" w:hint="default"/>
      </w:rPr>
    </w:lvl>
    <w:lvl w:ilvl="1" w:tplc="92E28E6C">
      <w:start w:val="1"/>
      <w:numFmt w:val="bullet"/>
      <w:lvlText w:val="o"/>
      <w:lvlJc w:val="left"/>
      <w:pPr>
        <w:ind w:left="1440" w:hanging="360"/>
      </w:pPr>
      <w:rPr>
        <w:rFonts w:ascii="Courier New" w:hAnsi="Courier New" w:hint="default"/>
      </w:rPr>
    </w:lvl>
    <w:lvl w:ilvl="2" w:tplc="5F68784E">
      <w:start w:val="1"/>
      <w:numFmt w:val="bullet"/>
      <w:lvlText w:val=""/>
      <w:lvlJc w:val="left"/>
      <w:pPr>
        <w:ind w:left="2160" w:hanging="360"/>
      </w:pPr>
      <w:rPr>
        <w:rFonts w:ascii="Wingdings" w:hAnsi="Wingdings" w:hint="default"/>
      </w:rPr>
    </w:lvl>
    <w:lvl w:ilvl="3" w:tplc="C4044C16">
      <w:start w:val="1"/>
      <w:numFmt w:val="bullet"/>
      <w:lvlText w:val=""/>
      <w:lvlJc w:val="left"/>
      <w:pPr>
        <w:ind w:left="2880" w:hanging="360"/>
      </w:pPr>
      <w:rPr>
        <w:rFonts w:ascii="Symbol" w:hAnsi="Symbol" w:hint="default"/>
      </w:rPr>
    </w:lvl>
    <w:lvl w:ilvl="4" w:tplc="45C02FC6">
      <w:start w:val="1"/>
      <w:numFmt w:val="bullet"/>
      <w:lvlText w:val="o"/>
      <w:lvlJc w:val="left"/>
      <w:pPr>
        <w:ind w:left="3600" w:hanging="360"/>
      </w:pPr>
      <w:rPr>
        <w:rFonts w:ascii="Courier New" w:hAnsi="Courier New" w:hint="default"/>
      </w:rPr>
    </w:lvl>
    <w:lvl w:ilvl="5" w:tplc="28D02CB4">
      <w:start w:val="1"/>
      <w:numFmt w:val="bullet"/>
      <w:lvlText w:val=""/>
      <w:lvlJc w:val="left"/>
      <w:pPr>
        <w:ind w:left="4320" w:hanging="360"/>
      </w:pPr>
      <w:rPr>
        <w:rFonts w:ascii="Wingdings" w:hAnsi="Wingdings" w:hint="default"/>
      </w:rPr>
    </w:lvl>
    <w:lvl w:ilvl="6" w:tplc="74F8AFDA">
      <w:start w:val="1"/>
      <w:numFmt w:val="bullet"/>
      <w:lvlText w:val=""/>
      <w:lvlJc w:val="left"/>
      <w:pPr>
        <w:ind w:left="5040" w:hanging="360"/>
      </w:pPr>
      <w:rPr>
        <w:rFonts w:ascii="Symbol" w:hAnsi="Symbol" w:hint="default"/>
      </w:rPr>
    </w:lvl>
    <w:lvl w:ilvl="7" w:tplc="CC1E1614">
      <w:start w:val="1"/>
      <w:numFmt w:val="bullet"/>
      <w:lvlText w:val="o"/>
      <w:lvlJc w:val="left"/>
      <w:pPr>
        <w:ind w:left="5760" w:hanging="360"/>
      </w:pPr>
      <w:rPr>
        <w:rFonts w:ascii="Courier New" w:hAnsi="Courier New" w:hint="default"/>
      </w:rPr>
    </w:lvl>
    <w:lvl w:ilvl="8" w:tplc="51B613C4">
      <w:start w:val="1"/>
      <w:numFmt w:val="bullet"/>
      <w:lvlText w:val=""/>
      <w:lvlJc w:val="left"/>
      <w:pPr>
        <w:ind w:left="6480" w:hanging="360"/>
      </w:pPr>
      <w:rPr>
        <w:rFonts w:ascii="Wingdings" w:hAnsi="Wingdings" w:hint="default"/>
      </w:rPr>
    </w:lvl>
  </w:abstractNum>
  <w:abstractNum w:abstractNumId="40" w15:restartNumberingAfterBreak="0">
    <w:nsid w:val="4B21C2F3"/>
    <w:multiLevelType w:val="hybridMultilevel"/>
    <w:tmpl w:val="FFFFFFFF"/>
    <w:lvl w:ilvl="0" w:tplc="57444BD4">
      <w:start w:val="1"/>
      <w:numFmt w:val="bullet"/>
      <w:lvlText w:val=""/>
      <w:lvlJc w:val="left"/>
      <w:pPr>
        <w:ind w:left="720" w:hanging="360"/>
      </w:pPr>
      <w:rPr>
        <w:rFonts w:ascii="Symbol" w:hAnsi="Symbol" w:hint="default"/>
      </w:rPr>
    </w:lvl>
    <w:lvl w:ilvl="1" w:tplc="8BE8C396">
      <w:start w:val="1"/>
      <w:numFmt w:val="bullet"/>
      <w:lvlText w:val="o"/>
      <w:lvlJc w:val="left"/>
      <w:pPr>
        <w:ind w:left="1440" w:hanging="360"/>
      </w:pPr>
      <w:rPr>
        <w:rFonts w:ascii="Courier New" w:hAnsi="Courier New" w:hint="default"/>
      </w:rPr>
    </w:lvl>
    <w:lvl w:ilvl="2" w:tplc="DDCA0B16">
      <w:start w:val="1"/>
      <w:numFmt w:val="bullet"/>
      <w:lvlText w:val=""/>
      <w:lvlJc w:val="left"/>
      <w:pPr>
        <w:ind w:left="2160" w:hanging="360"/>
      </w:pPr>
      <w:rPr>
        <w:rFonts w:ascii="Wingdings" w:hAnsi="Wingdings" w:hint="default"/>
      </w:rPr>
    </w:lvl>
    <w:lvl w:ilvl="3" w:tplc="A6EE9D34">
      <w:start w:val="1"/>
      <w:numFmt w:val="bullet"/>
      <w:lvlText w:val=""/>
      <w:lvlJc w:val="left"/>
      <w:pPr>
        <w:ind w:left="2880" w:hanging="360"/>
      </w:pPr>
      <w:rPr>
        <w:rFonts w:ascii="Symbol" w:hAnsi="Symbol" w:hint="default"/>
      </w:rPr>
    </w:lvl>
    <w:lvl w:ilvl="4" w:tplc="60923042">
      <w:start w:val="1"/>
      <w:numFmt w:val="bullet"/>
      <w:lvlText w:val="o"/>
      <w:lvlJc w:val="left"/>
      <w:pPr>
        <w:ind w:left="3600" w:hanging="360"/>
      </w:pPr>
      <w:rPr>
        <w:rFonts w:ascii="Courier New" w:hAnsi="Courier New" w:hint="default"/>
      </w:rPr>
    </w:lvl>
    <w:lvl w:ilvl="5" w:tplc="B7F004B0">
      <w:start w:val="1"/>
      <w:numFmt w:val="bullet"/>
      <w:lvlText w:val=""/>
      <w:lvlJc w:val="left"/>
      <w:pPr>
        <w:ind w:left="4320" w:hanging="360"/>
      </w:pPr>
      <w:rPr>
        <w:rFonts w:ascii="Wingdings" w:hAnsi="Wingdings" w:hint="default"/>
      </w:rPr>
    </w:lvl>
    <w:lvl w:ilvl="6" w:tplc="2BEEAFCC">
      <w:start w:val="1"/>
      <w:numFmt w:val="bullet"/>
      <w:lvlText w:val=""/>
      <w:lvlJc w:val="left"/>
      <w:pPr>
        <w:ind w:left="5040" w:hanging="360"/>
      </w:pPr>
      <w:rPr>
        <w:rFonts w:ascii="Symbol" w:hAnsi="Symbol" w:hint="default"/>
      </w:rPr>
    </w:lvl>
    <w:lvl w:ilvl="7" w:tplc="C76271DA">
      <w:start w:val="1"/>
      <w:numFmt w:val="bullet"/>
      <w:lvlText w:val="o"/>
      <w:lvlJc w:val="left"/>
      <w:pPr>
        <w:ind w:left="5760" w:hanging="360"/>
      </w:pPr>
      <w:rPr>
        <w:rFonts w:ascii="Courier New" w:hAnsi="Courier New" w:hint="default"/>
      </w:rPr>
    </w:lvl>
    <w:lvl w:ilvl="8" w:tplc="1F7C1C10">
      <w:start w:val="1"/>
      <w:numFmt w:val="bullet"/>
      <w:lvlText w:val=""/>
      <w:lvlJc w:val="left"/>
      <w:pPr>
        <w:ind w:left="6480" w:hanging="360"/>
      </w:pPr>
      <w:rPr>
        <w:rFonts w:ascii="Wingdings" w:hAnsi="Wingdings" w:hint="default"/>
      </w:rPr>
    </w:lvl>
  </w:abstractNum>
  <w:abstractNum w:abstractNumId="41" w15:restartNumberingAfterBreak="0">
    <w:nsid w:val="4F447C1D"/>
    <w:multiLevelType w:val="hybridMultilevel"/>
    <w:tmpl w:val="FFFFFFFF"/>
    <w:lvl w:ilvl="0" w:tplc="255EDCCE">
      <w:start w:val="1"/>
      <w:numFmt w:val="bullet"/>
      <w:lvlText w:val="-"/>
      <w:lvlJc w:val="left"/>
      <w:pPr>
        <w:ind w:left="720" w:hanging="360"/>
      </w:pPr>
      <w:rPr>
        <w:rFonts w:ascii="Aptos" w:hAnsi="Aptos" w:hint="default"/>
      </w:rPr>
    </w:lvl>
    <w:lvl w:ilvl="1" w:tplc="4D704258">
      <w:start w:val="1"/>
      <w:numFmt w:val="bullet"/>
      <w:lvlText w:val="o"/>
      <w:lvlJc w:val="left"/>
      <w:pPr>
        <w:ind w:left="1440" w:hanging="360"/>
      </w:pPr>
      <w:rPr>
        <w:rFonts w:ascii="Courier New" w:hAnsi="Courier New" w:hint="default"/>
      </w:rPr>
    </w:lvl>
    <w:lvl w:ilvl="2" w:tplc="85A694FC">
      <w:start w:val="1"/>
      <w:numFmt w:val="bullet"/>
      <w:lvlText w:val=""/>
      <w:lvlJc w:val="left"/>
      <w:pPr>
        <w:ind w:left="2160" w:hanging="360"/>
      </w:pPr>
      <w:rPr>
        <w:rFonts w:ascii="Wingdings" w:hAnsi="Wingdings" w:hint="default"/>
      </w:rPr>
    </w:lvl>
    <w:lvl w:ilvl="3" w:tplc="17CA19DE">
      <w:start w:val="1"/>
      <w:numFmt w:val="bullet"/>
      <w:lvlText w:val=""/>
      <w:lvlJc w:val="left"/>
      <w:pPr>
        <w:ind w:left="2880" w:hanging="360"/>
      </w:pPr>
      <w:rPr>
        <w:rFonts w:ascii="Symbol" w:hAnsi="Symbol" w:hint="default"/>
      </w:rPr>
    </w:lvl>
    <w:lvl w:ilvl="4" w:tplc="D7B4D364">
      <w:start w:val="1"/>
      <w:numFmt w:val="bullet"/>
      <w:lvlText w:val="o"/>
      <w:lvlJc w:val="left"/>
      <w:pPr>
        <w:ind w:left="3600" w:hanging="360"/>
      </w:pPr>
      <w:rPr>
        <w:rFonts w:ascii="Courier New" w:hAnsi="Courier New" w:hint="default"/>
      </w:rPr>
    </w:lvl>
    <w:lvl w:ilvl="5" w:tplc="38A80FE8">
      <w:start w:val="1"/>
      <w:numFmt w:val="bullet"/>
      <w:lvlText w:val=""/>
      <w:lvlJc w:val="left"/>
      <w:pPr>
        <w:ind w:left="4320" w:hanging="360"/>
      </w:pPr>
      <w:rPr>
        <w:rFonts w:ascii="Wingdings" w:hAnsi="Wingdings" w:hint="default"/>
      </w:rPr>
    </w:lvl>
    <w:lvl w:ilvl="6" w:tplc="84505C9E">
      <w:start w:val="1"/>
      <w:numFmt w:val="bullet"/>
      <w:lvlText w:val=""/>
      <w:lvlJc w:val="left"/>
      <w:pPr>
        <w:ind w:left="5040" w:hanging="360"/>
      </w:pPr>
      <w:rPr>
        <w:rFonts w:ascii="Symbol" w:hAnsi="Symbol" w:hint="default"/>
      </w:rPr>
    </w:lvl>
    <w:lvl w:ilvl="7" w:tplc="A4F61ECA">
      <w:start w:val="1"/>
      <w:numFmt w:val="bullet"/>
      <w:lvlText w:val="o"/>
      <w:lvlJc w:val="left"/>
      <w:pPr>
        <w:ind w:left="5760" w:hanging="360"/>
      </w:pPr>
      <w:rPr>
        <w:rFonts w:ascii="Courier New" w:hAnsi="Courier New" w:hint="default"/>
      </w:rPr>
    </w:lvl>
    <w:lvl w:ilvl="8" w:tplc="890E850C">
      <w:start w:val="1"/>
      <w:numFmt w:val="bullet"/>
      <w:lvlText w:val=""/>
      <w:lvlJc w:val="left"/>
      <w:pPr>
        <w:ind w:left="6480" w:hanging="360"/>
      </w:pPr>
      <w:rPr>
        <w:rFonts w:ascii="Wingdings" w:hAnsi="Wingdings" w:hint="default"/>
      </w:rPr>
    </w:lvl>
  </w:abstractNum>
  <w:abstractNum w:abstractNumId="42" w15:restartNumberingAfterBreak="0">
    <w:nsid w:val="52C0733C"/>
    <w:multiLevelType w:val="hybridMultilevel"/>
    <w:tmpl w:val="FFFFFFFF"/>
    <w:lvl w:ilvl="0" w:tplc="35C4EFBA">
      <w:start w:val="1"/>
      <w:numFmt w:val="bullet"/>
      <w:lvlText w:val=""/>
      <w:lvlJc w:val="left"/>
      <w:pPr>
        <w:ind w:left="720" w:hanging="360"/>
      </w:pPr>
      <w:rPr>
        <w:rFonts w:ascii="Symbol" w:hAnsi="Symbol" w:hint="default"/>
      </w:rPr>
    </w:lvl>
    <w:lvl w:ilvl="1" w:tplc="569E64B0">
      <w:start w:val="1"/>
      <w:numFmt w:val="bullet"/>
      <w:lvlText w:val="o"/>
      <w:lvlJc w:val="left"/>
      <w:pPr>
        <w:ind w:left="1440" w:hanging="360"/>
      </w:pPr>
      <w:rPr>
        <w:rFonts w:ascii="Courier New" w:hAnsi="Courier New" w:hint="default"/>
      </w:rPr>
    </w:lvl>
    <w:lvl w:ilvl="2" w:tplc="0A3CDBF2">
      <w:start w:val="1"/>
      <w:numFmt w:val="bullet"/>
      <w:lvlText w:val=""/>
      <w:lvlJc w:val="left"/>
      <w:pPr>
        <w:ind w:left="2160" w:hanging="360"/>
      </w:pPr>
      <w:rPr>
        <w:rFonts w:ascii="Wingdings" w:hAnsi="Wingdings" w:hint="default"/>
      </w:rPr>
    </w:lvl>
    <w:lvl w:ilvl="3" w:tplc="57A81E9E">
      <w:start w:val="1"/>
      <w:numFmt w:val="bullet"/>
      <w:lvlText w:val=""/>
      <w:lvlJc w:val="left"/>
      <w:pPr>
        <w:ind w:left="2880" w:hanging="360"/>
      </w:pPr>
      <w:rPr>
        <w:rFonts w:ascii="Symbol" w:hAnsi="Symbol" w:hint="default"/>
      </w:rPr>
    </w:lvl>
    <w:lvl w:ilvl="4" w:tplc="D4242070">
      <w:start w:val="1"/>
      <w:numFmt w:val="bullet"/>
      <w:lvlText w:val="o"/>
      <w:lvlJc w:val="left"/>
      <w:pPr>
        <w:ind w:left="3600" w:hanging="360"/>
      </w:pPr>
      <w:rPr>
        <w:rFonts w:ascii="Courier New" w:hAnsi="Courier New" w:hint="default"/>
      </w:rPr>
    </w:lvl>
    <w:lvl w:ilvl="5" w:tplc="C706A9A6">
      <w:start w:val="1"/>
      <w:numFmt w:val="bullet"/>
      <w:lvlText w:val=""/>
      <w:lvlJc w:val="left"/>
      <w:pPr>
        <w:ind w:left="4320" w:hanging="360"/>
      </w:pPr>
      <w:rPr>
        <w:rFonts w:ascii="Wingdings" w:hAnsi="Wingdings" w:hint="default"/>
      </w:rPr>
    </w:lvl>
    <w:lvl w:ilvl="6" w:tplc="F79A50E6">
      <w:start w:val="1"/>
      <w:numFmt w:val="bullet"/>
      <w:lvlText w:val=""/>
      <w:lvlJc w:val="left"/>
      <w:pPr>
        <w:ind w:left="5040" w:hanging="360"/>
      </w:pPr>
      <w:rPr>
        <w:rFonts w:ascii="Symbol" w:hAnsi="Symbol" w:hint="default"/>
      </w:rPr>
    </w:lvl>
    <w:lvl w:ilvl="7" w:tplc="0178C07C">
      <w:start w:val="1"/>
      <w:numFmt w:val="bullet"/>
      <w:lvlText w:val="o"/>
      <w:lvlJc w:val="left"/>
      <w:pPr>
        <w:ind w:left="5760" w:hanging="360"/>
      </w:pPr>
      <w:rPr>
        <w:rFonts w:ascii="Courier New" w:hAnsi="Courier New" w:hint="default"/>
      </w:rPr>
    </w:lvl>
    <w:lvl w:ilvl="8" w:tplc="0628855A">
      <w:start w:val="1"/>
      <w:numFmt w:val="bullet"/>
      <w:lvlText w:val=""/>
      <w:lvlJc w:val="left"/>
      <w:pPr>
        <w:ind w:left="6480" w:hanging="360"/>
      </w:pPr>
      <w:rPr>
        <w:rFonts w:ascii="Wingdings" w:hAnsi="Wingdings" w:hint="default"/>
      </w:rPr>
    </w:lvl>
  </w:abstractNum>
  <w:abstractNum w:abstractNumId="4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9CB04E0"/>
    <w:multiLevelType w:val="multilevel"/>
    <w:tmpl w:val="AD646FE0"/>
    <w:lvl w:ilvl="0">
      <w:start w:val="1"/>
      <w:numFmt w:val="decimal"/>
      <w:pStyle w:val="Heading1"/>
      <w:lvlText w:val="Chapter %1:"/>
      <w:lvlJc w:val="left"/>
      <w:pPr>
        <w:ind w:left="360" w:hanging="360"/>
      </w:pPr>
      <w:rPr>
        <w:rFonts w:ascii="Arial" w:hAnsi="Arial" w:cs="Arial" w:hint="default"/>
        <w:b w:val="0"/>
        <w:i w:val="0"/>
        <w:sz w:val="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5" w15:restartNumberingAfterBreak="0">
    <w:nsid w:val="59F8F904"/>
    <w:multiLevelType w:val="hybridMultilevel"/>
    <w:tmpl w:val="CBF02B10"/>
    <w:lvl w:ilvl="0" w:tplc="8C52B002">
      <w:start w:val="1"/>
      <w:numFmt w:val="bullet"/>
      <w:lvlText w:val="-"/>
      <w:lvlJc w:val="left"/>
      <w:pPr>
        <w:ind w:left="720" w:hanging="360"/>
      </w:pPr>
      <w:rPr>
        <w:rFonts w:ascii="Aptos" w:hAnsi="Aptos" w:hint="default"/>
      </w:rPr>
    </w:lvl>
    <w:lvl w:ilvl="1" w:tplc="BD922AC4">
      <w:start w:val="1"/>
      <w:numFmt w:val="bullet"/>
      <w:lvlText w:val="o"/>
      <w:lvlJc w:val="left"/>
      <w:pPr>
        <w:ind w:left="1440" w:hanging="360"/>
      </w:pPr>
      <w:rPr>
        <w:rFonts w:ascii="Courier New" w:hAnsi="Courier New" w:hint="default"/>
      </w:rPr>
    </w:lvl>
    <w:lvl w:ilvl="2" w:tplc="FD0C554E">
      <w:start w:val="1"/>
      <w:numFmt w:val="bullet"/>
      <w:lvlText w:val=""/>
      <w:lvlJc w:val="left"/>
      <w:pPr>
        <w:ind w:left="2160" w:hanging="360"/>
      </w:pPr>
      <w:rPr>
        <w:rFonts w:ascii="Wingdings" w:hAnsi="Wingdings" w:hint="default"/>
      </w:rPr>
    </w:lvl>
    <w:lvl w:ilvl="3" w:tplc="F36C263E">
      <w:start w:val="1"/>
      <w:numFmt w:val="bullet"/>
      <w:lvlText w:val=""/>
      <w:lvlJc w:val="left"/>
      <w:pPr>
        <w:ind w:left="2880" w:hanging="360"/>
      </w:pPr>
      <w:rPr>
        <w:rFonts w:ascii="Symbol" w:hAnsi="Symbol" w:hint="default"/>
      </w:rPr>
    </w:lvl>
    <w:lvl w:ilvl="4" w:tplc="89749584">
      <w:start w:val="1"/>
      <w:numFmt w:val="bullet"/>
      <w:lvlText w:val="o"/>
      <w:lvlJc w:val="left"/>
      <w:pPr>
        <w:ind w:left="3600" w:hanging="360"/>
      </w:pPr>
      <w:rPr>
        <w:rFonts w:ascii="Courier New" w:hAnsi="Courier New" w:hint="default"/>
      </w:rPr>
    </w:lvl>
    <w:lvl w:ilvl="5" w:tplc="4D4007E6">
      <w:start w:val="1"/>
      <w:numFmt w:val="bullet"/>
      <w:lvlText w:val=""/>
      <w:lvlJc w:val="left"/>
      <w:pPr>
        <w:ind w:left="4320" w:hanging="360"/>
      </w:pPr>
      <w:rPr>
        <w:rFonts w:ascii="Wingdings" w:hAnsi="Wingdings" w:hint="default"/>
      </w:rPr>
    </w:lvl>
    <w:lvl w:ilvl="6" w:tplc="3EA48968">
      <w:start w:val="1"/>
      <w:numFmt w:val="bullet"/>
      <w:lvlText w:val=""/>
      <w:lvlJc w:val="left"/>
      <w:pPr>
        <w:ind w:left="5040" w:hanging="360"/>
      </w:pPr>
      <w:rPr>
        <w:rFonts w:ascii="Symbol" w:hAnsi="Symbol" w:hint="default"/>
      </w:rPr>
    </w:lvl>
    <w:lvl w:ilvl="7" w:tplc="C6B80EF6">
      <w:start w:val="1"/>
      <w:numFmt w:val="bullet"/>
      <w:lvlText w:val="o"/>
      <w:lvlJc w:val="left"/>
      <w:pPr>
        <w:ind w:left="5760" w:hanging="360"/>
      </w:pPr>
      <w:rPr>
        <w:rFonts w:ascii="Courier New" w:hAnsi="Courier New" w:hint="default"/>
      </w:rPr>
    </w:lvl>
    <w:lvl w:ilvl="8" w:tplc="79F4EAD8">
      <w:start w:val="1"/>
      <w:numFmt w:val="bullet"/>
      <w:lvlText w:val=""/>
      <w:lvlJc w:val="left"/>
      <w:pPr>
        <w:ind w:left="6480" w:hanging="360"/>
      </w:pPr>
      <w:rPr>
        <w:rFonts w:ascii="Wingdings" w:hAnsi="Wingdings" w:hint="default"/>
      </w:rPr>
    </w:lvl>
  </w:abstractNum>
  <w:abstractNum w:abstractNumId="46"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2539C43"/>
    <w:multiLevelType w:val="hybridMultilevel"/>
    <w:tmpl w:val="8FA41438"/>
    <w:lvl w:ilvl="0" w:tplc="EF845D28">
      <w:start w:val="1"/>
      <w:numFmt w:val="bullet"/>
      <w:lvlText w:val="-"/>
      <w:lvlJc w:val="left"/>
      <w:pPr>
        <w:ind w:left="720" w:hanging="360"/>
      </w:pPr>
      <w:rPr>
        <w:rFonts w:ascii="Aptos" w:hAnsi="Aptos" w:hint="default"/>
      </w:rPr>
    </w:lvl>
    <w:lvl w:ilvl="1" w:tplc="306021C0">
      <w:start w:val="1"/>
      <w:numFmt w:val="bullet"/>
      <w:lvlText w:val="o"/>
      <w:lvlJc w:val="left"/>
      <w:pPr>
        <w:ind w:left="1440" w:hanging="360"/>
      </w:pPr>
      <w:rPr>
        <w:rFonts w:ascii="Courier New" w:hAnsi="Courier New" w:hint="default"/>
      </w:rPr>
    </w:lvl>
    <w:lvl w:ilvl="2" w:tplc="2FC637DC">
      <w:start w:val="1"/>
      <w:numFmt w:val="bullet"/>
      <w:lvlText w:val=""/>
      <w:lvlJc w:val="left"/>
      <w:pPr>
        <w:ind w:left="2160" w:hanging="360"/>
      </w:pPr>
      <w:rPr>
        <w:rFonts w:ascii="Wingdings" w:hAnsi="Wingdings" w:hint="default"/>
      </w:rPr>
    </w:lvl>
    <w:lvl w:ilvl="3" w:tplc="7E5C0AE4">
      <w:start w:val="1"/>
      <w:numFmt w:val="bullet"/>
      <w:lvlText w:val=""/>
      <w:lvlJc w:val="left"/>
      <w:pPr>
        <w:ind w:left="2880" w:hanging="360"/>
      </w:pPr>
      <w:rPr>
        <w:rFonts w:ascii="Symbol" w:hAnsi="Symbol" w:hint="default"/>
      </w:rPr>
    </w:lvl>
    <w:lvl w:ilvl="4" w:tplc="29B69AFC">
      <w:start w:val="1"/>
      <w:numFmt w:val="bullet"/>
      <w:lvlText w:val="o"/>
      <w:lvlJc w:val="left"/>
      <w:pPr>
        <w:ind w:left="3600" w:hanging="360"/>
      </w:pPr>
      <w:rPr>
        <w:rFonts w:ascii="Courier New" w:hAnsi="Courier New" w:hint="default"/>
      </w:rPr>
    </w:lvl>
    <w:lvl w:ilvl="5" w:tplc="23164AD8">
      <w:start w:val="1"/>
      <w:numFmt w:val="bullet"/>
      <w:lvlText w:val=""/>
      <w:lvlJc w:val="left"/>
      <w:pPr>
        <w:ind w:left="4320" w:hanging="360"/>
      </w:pPr>
      <w:rPr>
        <w:rFonts w:ascii="Wingdings" w:hAnsi="Wingdings" w:hint="default"/>
      </w:rPr>
    </w:lvl>
    <w:lvl w:ilvl="6" w:tplc="A0D20DC2">
      <w:start w:val="1"/>
      <w:numFmt w:val="bullet"/>
      <w:lvlText w:val=""/>
      <w:lvlJc w:val="left"/>
      <w:pPr>
        <w:ind w:left="5040" w:hanging="360"/>
      </w:pPr>
      <w:rPr>
        <w:rFonts w:ascii="Symbol" w:hAnsi="Symbol" w:hint="default"/>
      </w:rPr>
    </w:lvl>
    <w:lvl w:ilvl="7" w:tplc="3B78F7F4">
      <w:start w:val="1"/>
      <w:numFmt w:val="bullet"/>
      <w:lvlText w:val="o"/>
      <w:lvlJc w:val="left"/>
      <w:pPr>
        <w:ind w:left="5760" w:hanging="360"/>
      </w:pPr>
      <w:rPr>
        <w:rFonts w:ascii="Courier New" w:hAnsi="Courier New" w:hint="default"/>
      </w:rPr>
    </w:lvl>
    <w:lvl w:ilvl="8" w:tplc="F6B2B12A">
      <w:start w:val="1"/>
      <w:numFmt w:val="bullet"/>
      <w:lvlText w:val=""/>
      <w:lvlJc w:val="left"/>
      <w:pPr>
        <w:ind w:left="6480" w:hanging="360"/>
      </w:pPr>
      <w:rPr>
        <w:rFonts w:ascii="Wingdings" w:hAnsi="Wingdings" w:hint="default"/>
      </w:rPr>
    </w:lvl>
  </w:abstractNum>
  <w:abstractNum w:abstractNumId="48"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6EC3D47E"/>
    <w:multiLevelType w:val="hybridMultilevel"/>
    <w:tmpl w:val="FFFFFFFF"/>
    <w:lvl w:ilvl="0" w:tplc="F28A61CA">
      <w:start w:val="1"/>
      <w:numFmt w:val="bullet"/>
      <w:lvlText w:val=""/>
      <w:lvlJc w:val="left"/>
      <w:pPr>
        <w:ind w:left="720" w:hanging="360"/>
      </w:pPr>
      <w:rPr>
        <w:rFonts w:ascii="Symbol" w:hAnsi="Symbol" w:hint="default"/>
      </w:rPr>
    </w:lvl>
    <w:lvl w:ilvl="1" w:tplc="1EFE6A62">
      <w:start w:val="1"/>
      <w:numFmt w:val="bullet"/>
      <w:lvlText w:val="o"/>
      <w:lvlJc w:val="left"/>
      <w:pPr>
        <w:ind w:left="1440" w:hanging="360"/>
      </w:pPr>
      <w:rPr>
        <w:rFonts w:ascii="Courier New" w:hAnsi="Courier New" w:hint="default"/>
      </w:rPr>
    </w:lvl>
    <w:lvl w:ilvl="2" w:tplc="AF4EBEA6">
      <w:start w:val="1"/>
      <w:numFmt w:val="bullet"/>
      <w:lvlText w:val=""/>
      <w:lvlJc w:val="left"/>
      <w:pPr>
        <w:ind w:left="2160" w:hanging="360"/>
      </w:pPr>
      <w:rPr>
        <w:rFonts w:ascii="Wingdings" w:hAnsi="Wingdings" w:hint="default"/>
      </w:rPr>
    </w:lvl>
    <w:lvl w:ilvl="3" w:tplc="93FCBD1C">
      <w:start w:val="1"/>
      <w:numFmt w:val="bullet"/>
      <w:lvlText w:val=""/>
      <w:lvlJc w:val="left"/>
      <w:pPr>
        <w:ind w:left="2880" w:hanging="360"/>
      </w:pPr>
      <w:rPr>
        <w:rFonts w:ascii="Symbol" w:hAnsi="Symbol" w:hint="default"/>
      </w:rPr>
    </w:lvl>
    <w:lvl w:ilvl="4" w:tplc="80662BEA">
      <w:start w:val="1"/>
      <w:numFmt w:val="bullet"/>
      <w:lvlText w:val="o"/>
      <w:lvlJc w:val="left"/>
      <w:pPr>
        <w:ind w:left="3600" w:hanging="360"/>
      </w:pPr>
      <w:rPr>
        <w:rFonts w:ascii="Courier New" w:hAnsi="Courier New" w:hint="default"/>
      </w:rPr>
    </w:lvl>
    <w:lvl w:ilvl="5" w:tplc="23606D50">
      <w:start w:val="1"/>
      <w:numFmt w:val="bullet"/>
      <w:lvlText w:val=""/>
      <w:lvlJc w:val="left"/>
      <w:pPr>
        <w:ind w:left="4320" w:hanging="360"/>
      </w:pPr>
      <w:rPr>
        <w:rFonts w:ascii="Wingdings" w:hAnsi="Wingdings" w:hint="default"/>
      </w:rPr>
    </w:lvl>
    <w:lvl w:ilvl="6" w:tplc="280A6896">
      <w:start w:val="1"/>
      <w:numFmt w:val="bullet"/>
      <w:lvlText w:val=""/>
      <w:lvlJc w:val="left"/>
      <w:pPr>
        <w:ind w:left="5040" w:hanging="360"/>
      </w:pPr>
      <w:rPr>
        <w:rFonts w:ascii="Symbol" w:hAnsi="Symbol" w:hint="default"/>
      </w:rPr>
    </w:lvl>
    <w:lvl w:ilvl="7" w:tplc="D42E85DA">
      <w:start w:val="1"/>
      <w:numFmt w:val="bullet"/>
      <w:lvlText w:val="o"/>
      <w:lvlJc w:val="left"/>
      <w:pPr>
        <w:ind w:left="5760" w:hanging="360"/>
      </w:pPr>
      <w:rPr>
        <w:rFonts w:ascii="Courier New" w:hAnsi="Courier New" w:hint="default"/>
      </w:rPr>
    </w:lvl>
    <w:lvl w:ilvl="8" w:tplc="A1AAA616">
      <w:start w:val="1"/>
      <w:numFmt w:val="bullet"/>
      <w:lvlText w:val=""/>
      <w:lvlJc w:val="left"/>
      <w:pPr>
        <w:ind w:left="6480" w:hanging="360"/>
      </w:pPr>
      <w:rPr>
        <w:rFonts w:ascii="Wingdings" w:hAnsi="Wingdings" w:hint="default"/>
      </w:rPr>
    </w:lvl>
  </w:abstractNum>
  <w:abstractNum w:abstractNumId="52"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3745CA8"/>
    <w:multiLevelType w:val="hybridMultilevel"/>
    <w:tmpl w:val="0910F232"/>
    <w:lvl w:ilvl="0" w:tplc="2E0CDD08">
      <w:start w:val="1"/>
      <w:numFmt w:val="decimal"/>
      <w:lvlText w:val="%1)"/>
      <w:lvlJc w:val="left"/>
      <w:pPr>
        <w:ind w:left="720" w:hanging="360"/>
      </w:pPr>
    </w:lvl>
    <w:lvl w:ilvl="1" w:tplc="0DE8E61E">
      <w:start w:val="1"/>
      <w:numFmt w:val="lowerLetter"/>
      <w:lvlText w:val="%2."/>
      <w:lvlJc w:val="left"/>
      <w:pPr>
        <w:ind w:left="1440" w:hanging="360"/>
      </w:pPr>
    </w:lvl>
    <w:lvl w:ilvl="2" w:tplc="C680A276">
      <w:start w:val="1"/>
      <w:numFmt w:val="lowerRoman"/>
      <w:lvlText w:val="%3."/>
      <w:lvlJc w:val="right"/>
      <w:pPr>
        <w:ind w:left="2160" w:hanging="180"/>
      </w:pPr>
    </w:lvl>
    <w:lvl w:ilvl="3" w:tplc="312E07FE">
      <w:start w:val="1"/>
      <w:numFmt w:val="decimal"/>
      <w:lvlText w:val="%4."/>
      <w:lvlJc w:val="left"/>
      <w:pPr>
        <w:ind w:left="2880" w:hanging="360"/>
      </w:pPr>
    </w:lvl>
    <w:lvl w:ilvl="4" w:tplc="0630AC8E">
      <w:start w:val="1"/>
      <w:numFmt w:val="lowerLetter"/>
      <w:lvlText w:val="%5."/>
      <w:lvlJc w:val="left"/>
      <w:pPr>
        <w:ind w:left="3600" w:hanging="360"/>
      </w:pPr>
    </w:lvl>
    <w:lvl w:ilvl="5" w:tplc="58F2A6C6">
      <w:start w:val="1"/>
      <w:numFmt w:val="lowerRoman"/>
      <w:lvlText w:val="%6."/>
      <w:lvlJc w:val="right"/>
      <w:pPr>
        <w:ind w:left="4320" w:hanging="180"/>
      </w:pPr>
    </w:lvl>
    <w:lvl w:ilvl="6" w:tplc="82E072D8">
      <w:start w:val="1"/>
      <w:numFmt w:val="decimal"/>
      <w:lvlText w:val="%7."/>
      <w:lvlJc w:val="left"/>
      <w:pPr>
        <w:ind w:left="5040" w:hanging="360"/>
      </w:pPr>
    </w:lvl>
    <w:lvl w:ilvl="7" w:tplc="53961D32">
      <w:start w:val="1"/>
      <w:numFmt w:val="lowerLetter"/>
      <w:lvlText w:val="%8."/>
      <w:lvlJc w:val="left"/>
      <w:pPr>
        <w:ind w:left="5760" w:hanging="360"/>
      </w:pPr>
    </w:lvl>
    <w:lvl w:ilvl="8" w:tplc="8B360D52">
      <w:start w:val="1"/>
      <w:numFmt w:val="lowerRoman"/>
      <w:lvlText w:val="%9."/>
      <w:lvlJc w:val="right"/>
      <w:pPr>
        <w:ind w:left="6480" w:hanging="180"/>
      </w:pPr>
    </w:lvl>
  </w:abstractNum>
  <w:abstractNum w:abstractNumId="54" w15:restartNumberingAfterBreak="0">
    <w:nsid w:val="741DB6AE"/>
    <w:multiLevelType w:val="hybridMultilevel"/>
    <w:tmpl w:val="FFFFFFFF"/>
    <w:lvl w:ilvl="0" w:tplc="C978BB10">
      <w:start w:val="1"/>
      <w:numFmt w:val="bullet"/>
      <w:lvlText w:val=""/>
      <w:lvlJc w:val="left"/>
      <w:pPr>
        <w:ind w:left="720" w:hanging="360"/>
      </w:pPr>
      <w:rPr>
        <w:rFonts w:ascii="Symbol" w:hAnsi="Symbol" w:hint="default"/>
      </w:rPr>
    </w:lvl>
    <w:lvl w:ilvl="1" w:tplc="EC24CB2A">
      <w:start w:val="1"/>
      <w:numFmt w:val="bullet"/>
      <w:lvlText w:val="o"/>
      <w:lvlJc w:val="left"/>
      <w:pPr>
        <w:ind w:left="1440" w:hanging="360"/>
      </w:pPr>
      <w:rPr>
        <w:rFonts w:ascii="Courier New" w:hAnsi="Courier New" w:hint="default"/>
      </w:rPr>
    </w:lvl>
    <w:lvl w:ilvl="2" w:tplc="C5FE18FC">
      <w:start w:val="1"/>
      <w:numFmt w:val="bullet"/>
      <w:lvlText w:val=""/>
      <w:lvlJc w:val="left"/>
      <w:pPr>
        <w:ind w:left="2160" w:hanging="360"/>
      </w:pPr>
      <w:rPr>
        <w:rFonts w:ascii="Wingdings" w:hAnsi="Wingdings" w:hint="default"/>
      </w:rPr>
    </w:lvl>
    <w:lvl w:ilvl="3" w:tplc="D702E9AC">
      <w:start w:val="1"/>
      <w:numFmt w:val="bullet"/>
      <w:lvlText w:val=""/>
      <w:lvlJc w:val="left"/>
      <w:pPr>
        <w:ind w:left="2880" w:hanging="360"/>
      </w:pPr>
      <w:rPr>
        <w:rFonts w:ascii="Symbol" w:hAnsi="Symbol" w:hint="default"/>
      </w:rPr>
    </w:lvl>
    <w:lvl w:ilvl="4" w:tplc="10981C32">
      <w:start w:val="1"/>
      <w:numFmt w:val="bullet"/>
      <w:lvlText w:val="o"/>
      <w:lvlJc w:val="left"/>
      <w:pPr>
        <w:ind w:left="3600" w:hanging="360"/>
      </w:pPr>
      <w:rPr>
        <w:rFonts w:ascii="Courier New" w:hAnsi="Courier New" w:hint="default"/>
      </w:rPr>
    </w:lvl>
    <w:lvl w:ilvl="5" w:tplc="ED683E86">
      <w:start w:val="1"/>
      <w:numFmt w:val="bullet"/>
      <w:lvlText w:val=""/>
      <w:lvlJc w:val="left"/>
      <w:pPr>
        <w:ind w:left="4320" w:hanging="360"/>
      </w:pPr>
      <w:rPr>
        <w:rFonts w:ascii="Wingdings" w:hAnsi="Wingdings" w:hint="default"/>
      </w:rPr>
    </w:lvl>
    <w:lvl w:ilvl="6" w:tplc="FE967DCC">
      <w:start w:val="1"/>
      <w:numFmt w:val="bullet"/>
      <w:lvlText w:val=""/>
      <w:lvlJc w:val="left"/>
      <w:pPr>
        <w:ind w:left="5040" w:hanging="360"/>
      </w:pPr>
      <w:rPr>
        <w:rFonts w:ascii="Symbol" w:hAnsi="Symbol" w:hint="default"/>
      </w:rPr>
    </w:lvl>
    <w:lvl w:ilvl="7" w:tplc="6F6A9302">
      <w:start w:val="1"/>
      <w:numFmt w:val="bullet"/>
      <w:lvlText w:val="o"/>
      <w:lvlJc w:val="left"/>
      <w:pPr>
        <w:ind w:left="5760" w:hanging="360"/>
      </w:pPr>
      <w:rPr>
        <w:rFonts w:ascii="Courier New" w:hAnsi="Courier New" w:hint="default"/>
      </w:rPr>
    </w:lvl>
    <w:lvl w:ilvl="8" w:tplc="2B2CBF70">
      <w:start w:val="1"/>
      <w:numFmt w:val="bullet"/>
      <w:lvlText w:val=""/>
      <w:lvlJc w:val="left"/>
      <w:pPr>
        <w:ind w:left="6480" w:hanging="360"/>
      </w:pPr>
      <w:rPr>
        <w:rFonts w:ascii="Wingdings" w:hAnsi="Wingdings" w:hint="default"/>
      </w:rPr>
    </w:lvl>
  </w:abstractNum>
  <w:abstractNum w:abstractNumId="55"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6"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90F8970"/>
    <w:multiLevelType w:val="hybridMultilevel"/>
    <w:tmpl w:val="1740621E"/>
    <w:lvl w:ilvl="0" w:tplc="7F0C4D8E">
      <w:start w:val="1"/>
      <w:numFmt w:val="bullet"/>
      <w:lvlText w:val="-"/>
      <w:lvlJc w:val="left"/>
      <w:pPr>
        <w:ind w:left="720" w:hanging="360"/>
      </w:pPr>
      <w:rPr>
        <w:rFonts w:ascii="Aptos" w:hAnsi="Aptos" w:hint="default"/>
      </w:rPr>
    </w:lvl>
    <w:lvl w:ilvl="1" w:tplc="9A56451A">
      <w:start w:val="1"/>
      <w:numFmt w:val="bullet"/>
      <w:lvlText w:val="o"/>
      <w:lvlJc w:val="left"/>
      <w:pPr>
        <w:ind w:left="1440" w:hanging="360"/>
      </w:pPr>
      <w:rPr>
        <w:rFonts w:ascii="Courier New" w:hAnsi="Courier New" w:hint="default"/>
      </w:rPr>
    </w:lvl>
    <w:lvl w:ilvl="2" w:tplc="771AAEF0">
      <w:start w:val="1"/>
      <w:numFmt w:val="bullet"/>
      <w:lvlText w:val=""/>
      <w:lvlJc w:val="left"/>
      <w:pPr>
        <w:ind w:left="2160" w:hanging="360"/>
      </w:pPr>
      <w:rPr>
        <w:rFonts w:ascii="Wingdings" w:hAnsi="Wingdings" w:hint="default"/>
      </w:rPr>
    </w:lvl>
    <w:lvl w:ilvl="3" w:tplc="DC32FEC4">
      <w:start w:val="1"/>
      <w:numFmt w:val="bullet"/>
      <w:lvlText w:val=""/>
      <w:lvlJc w:val="left"/>
      <w:pPr>
        <w:ind w:left="2880" w:hanging="360"/>
      </w:pPr>
      <w:rPr>
        <w:rFonts w:ascii="Symbol" w:hAnsi="Symbol" w:hint="default"/>
      </w:rPr>
    </w:lvl>
    <w:lvl w:ilvl="4" w:tplc="69E02748">
      <w:start w:val="1"/>
      <w:numFmt w:val="bullet"/>
      <w:lvlText w:val="o"/>
      <w:lvlJc w:val="left"/>
      <w:pPr>
        <w:ind w:left="3600" w:hanging="360"/>
      </w:pPr>
      <w:rPr>
        <w:rFonts w:ascii="Courier New" w:hAnsi="Courier New" w:hint="default"/>
      </w:rPr>
    </w:lvl>
    <w:lvl w:ilvl="5" w:tplc="7FC65CDC">
      <w:start w:val="1"/>
      <w:numFmt w:val="bullet"/>
      <w:lvlText w:val=""/>
      <w:lvlJc w:val="left"/>
      <w:pPr>
        <w:ind w:left="4320" w:hanging="360"/>
      </w:pPr>
      <w:rPr>
        <w:rFonts w:ascii="Wingdings" w:hAnsi="Wingdings" w:hint="default"/>
      </w:rPr>
    </w:lvl>
    <w:lvl w:ilvl="6" w:tplc="BC243084">
      <w:start w:val="1"/>
      <w:numFmt w:val="bullet"/>
      <w:lvlText w:val=""/>
      <w:lvlJc w:val="left"/>
      <w:pPr>
        <w:ind w:left="5040" w:hanging="360"/>
      </w:pPr>
      <w:rPr>
        <w:rFonts w:ascii="Symbol" w:hAnsi="Symbol" w:hint="default"/>
      </w:rPr>
    </w:lvl>
    <w:lvl w:ilvl="7" w:tplc="B45CDF46">
      <w:start w:val="1"/>
      <w:numFmt w:val="bullet"/>
      <w:lvlText w:val="o"/>
      <w:lvlJc w:val="left"/>
      <w:pPr>
        <w:ind w:left="5760" w:hanging="360"/>
      </w:pPr>
      <w:rPr>
        <w:rFonts w:ascii="Courier New" w:hAnsi="Courier New" w:hint="default"/>
      </w:rPr>
    </w:lvl>
    <w:lvl w:ilvl="8" w:tplc="3AA431FE">
      <w:start w:val="1"/>
      <w:numFmt w:val="bullet"/>
      <w:lvlText w:val=""/>
      <w:lvlJc w:val="left"/>
      <w:pPr>
        <w:ind w:left="6480" w:hanging="360"/>
      </w:pPr>
      <w:rPr>
        <w:rFonts w:ascii="Wingdings" w:hAnsi="Wingdings" w:hint="default"/>
      </w:rPr>
    </w:lvl>
  </w:abstractNum>
  <w:abstractNum w:abstractNumId="58" w15:restartNumberingAfterBreak="0">
    <w:nsid w:val="7B749B39"/>
    <w:multiLevelType w:val="hybridMultilevel"/>
    <w:tmpl w:val="AB8A3A5C"/>
    <w:lvl w:ilvl="0" w:tplc="2AB0E55E">
      <w:start w:val="1"/>
      <w:numFmt w:val="bullet"/>
      <w:lvlText w:val="-"/>
      <w:lvlJc w:val="left"/>
      <w:pPr>
        <w:ind w:left="720" w:hanging="360"/>
      </w:pPr>
      <w:rPr>
        <w:rFonts w:ascii="Aptos" w:hAnsi="Aptos" w:hint="default"/>
      </w:rPr>
    </w:lvl>
    <w:lvl w:ilvl="1" w:tplc="DDAEFD5E">
      <w:start w:val="1"/>
      <w:numFmt w:val="bullet"/>
      <w:lvlText w:val="o"/>
      <w:lvlJc w:val="left"/>
      <w:pPr>
        <w:ind w:left="1440" w:hanging="360"/>
      </w:pPr>
      <w:rPr>
        <w:rFonts w:ascii="Courier New" w:hAnsi="Courier New" w:hint="default"/>
      </w:rPr>
    </w:lvl>
    <w:lvl w:ilvl="2" w:tplc="9E5813D0">
      <w:start w:val="1"/>
      <w:numFmt w:val="bullet"/>
      <w:lvlText w:val=""/>
      <w:lvlJc w:val="left"/>
      <w:pPr>
        <w:ind w:left="2160" w:hanging="360"/>
      </w:pPr>
      <w:rPr>
        <w:rFonts w:ascii="Wingdings" w:hAnsi="Wingdings" w:hint="default"/>
      </w:rPr>
    </w:lvl>
    <w:lvl w:ilvl="3" w:tplc="68226A10">
      <w:start w:val="1"/>
      <w:numFmt w:val="bullet"/>
      <w:lvlText w:val=""/>
      <w:lvlJc w:val="left"/>
      <w:pPr>
        <w:ind w:left="2880" w:hanging="360"/>
      </w:pPr>
      <w:rPr>
        <w:rFonts w:ascii="Symbol" w:hAnsi="Symbol" w:hint="default"/>
      </w:rPr>
    </w:lvl>
    <w:lvl w:ilvl="4" w:tplc="6E4CD8CA">
      <w:start w:val="1"/>
      <w:numFmt w:val="bullet"/>
      <w:lvlText w:val="o"/>
      <w:lvlJc w:val="left"/>
      <w:pPr>
        <w:ind w:left="3600" w:hanging="360"/>
      </w:pPr>
      <w:rPr>
        <w:rFonts w:ascii="Courier New" w:hAnsi="Courier New" w:hint="default"/>
      </w:rPr>
    </w:lvl>
    <w:lvl w:ilvl="5" w:tplc="6C8C8DE4">
      <w:start w:val="1"/>
      <w:numFmt w:val="bullet"/>
      <w:lvlText w:val=""/>
      <w:lvlJc w:val="left"/>
      <w:pPr>
        <w:ind w:left="4320" w:hanging="360"/>
      </w:pPr>
      <w:rPr>
        <w:rFonts w:ascii="Wingdings" w:hAnsi="Wingdings" w:hint="default"/>
      </w:rPr>
    </w:lvl>
    <w:lvl w:ilvl="6" w:tplc="E4A8C5F0">
      <w:start w:val="1"/>
      <w:numFmt w:val="bullet"/>
      <w:lvlText w:val=""/>
      <w:lvlJc w:val="left"/>
      <w:pPr>
        <w:ind w:left="5040" w:hanging="360"/>
      </w:pPr>
      <w:rPr>
        <w:rFonts w:ascii="Symbol" w:hAnsi="Symbol" w:hint="default"/>
      </w:rPr>
    </w:lvl>
    <w:lvl w:ilvl="7" w:tplc="01D0DB7C">
      <w:start w:val="1"/>
      <w:numFmt w:val="bullet"/>
      <w:lvlText w:val="o"/>
      <w:lvlJc w:val="left"/>
      <w:pPr>
        <w:ind w:left="5760" w:hanging="360"/>
      </w:pPr>
      <w:rPr>
        <w:rFonts w:ascii="Courier New" w:hAnsi="Courier New" w:hint="default"/>
      </w:rPr>
    </w:lvl>
    <w:lvl w:ilvl="8" w:tplc="C862CBF0">
      <w:start w:val="1"/>
      <w:numFmt w:val="bullet"/>
      <w:lvlText w:val=""/>
      <w:lvlJc w:val="left"/>
      <w:pPr>
        <w:ind w:left="6480" w:hanging="360"/>
      </w:pPr>
      <w:rPr>
        <w:rFonts w:ascii="Wingdings" w:hAnsi="Wingdings" w:hint="default"/>
      </w:rPr>
    </w:lvl>
  </w:abstractNum>
  <w:abstractNum w:abstractNumId="59" w15:restartNumberingAfterBreak="0">
    <w:nsid w:val="7E1926D3"/>
    <w:multiLevelType w:val="hybridMultilevel"/>
    <w:tmpl w:val="4866DBD4"/>
    <w:lvl w:ilvl="0" w:tplc="10248326">
      <w:start w:val="1"/>
      <w:numFmt w:val="bullet"/>
      <w:lvlText w:val="-"/>
      <w:lvlJc w:val="left"/>
      <w:pPr>
        <w:ind w:left="720" w:hanging="360"/>
      </w:pPr>
      <w:rPr>
        <w:rFonts w:ascii="Aptos" w:hAnsi="Aptos" w:hint="default"/>
      </w:rPr>
    </w:lvl>
    <w:lvl w:ilvl="1" w:tplc="D526AE1A">
      <w:start w:val="1"/>
      <w:numFmt w:val="bullet"/>
      <w:lvlText w:val="o"/>
      <w:lvlJc w:val="left"/>
      <w:pPr>
        <w:ind w:left="1440" w:hanging="360"/>
      </w:pPr>
      <w:rPr>
        <w:rFonts w:ascii="Courier New" w:hAnsi="Courier New" w:hint="default"/>
      </w:rPr>
    </w:lvl>
    <w:lvl w:ilvl="2" w:tplc="872C3FD2">
      <w:start w:val="1"/>
      <w:numFmt w:val="bullet"/>
      <w:lvlText w:val=""/>
      <w:lvlJc w:val="left"/>
      <w:pPr>
        <w:ind w:left="2160" w:hanging="360"/>
      </w:pPr>
      <w:rPr>
        <w:rFonts w:ascii="Wingdings" w:hAnsi="Wingdings" w:hint="default"/>
      </w:rPr>
    </w:lvl>
    <w:lvl w:ilvl="3" w:tplc="B38478A4">
      <w:start w:val="1"/>
      <w:numFmt w:val="bullet"/>
      <w:lvlText w:val=""/>
      <w:lvlJc w:val="left"/>
      <w:pPr>
        <w:ind w:left="2880" w:hanging="360"/>
      </w:pPr>
      <w:rPr>
        <w:rFonts w:ascii="Symbol" w:hAnsi="Symbol" w:hint="default"/>
      </w:rPr>
    </w:lvl>
    <w:lvl w:ilvl="4" w:tplc="ADA2A6C4">
      <w:start w:val="1"/>
      <w:numFmt w:val="bullet"/>
      <w:lvlText w:val="o"/>
      <w:lvlJc w:val="left"/>
      <w:pPr>
        <w:ind w:left="3600" w:hanging="360"/>
      </w:pPr>
      <w:rPr>
        <w:rFonts w:ascii="Courier New" w:hAnsi="Courier New" w:hint="default"/>
      </w:rPr>
    </w:lvl>
    <w:lvl w:ilvl="5" w:tplc="59B4E4AC">
      <w:start w:val="1"/>
      <w:numFmt w:val="bullet"/>
      <w:lvlText w:val=""/>
      <w:lvlJc w:val="left"/>
      <w:pPr>
        <w:ind w:left="4320" w:hanging="360"/>
      </w:pPr>
      <w:rPr>
        <w:rFonts w:ascii="Wingdings" w:hAnsi="Wingdings" w:hint="default"/>
      </w:rPr>
    </w:lvl>
    <w:lvl w:ilvl="6" w:tplc="4C7EF4DC">
      <w:start w:val="1"/>
      <w:numFmt w:val="bullet"/>
      <w:lvlText w:val=""/>
      <w:lvlJc w:val="left"/>
      <w:pPr>
        <w:ind w:left="5040" w:hanging="360"/>
      </w:pPr>
      <w:rPr>
        <w:rFonts w:ascii="Symbol" w:hAnsi="Symbol" w:hint="default"/>
      </w:rPr>
    </w:lvl>
    <w:lvl w:ilvl="7" w:tplc="312AA614">
      <w:start w:val="1"/>
      <w:numFmt w:val="bullet"/>
      <w:lvlText w:val="o"/>
      <w:lvlJc w:val="left"/>
      <w:pPr>
        <w:ind w:left="5760" w:hanging="360"/>
      </w:pPr>
      <w:rPr>
        <w:rFonts w:ascii="Courier New" w:hAnsi="Courier New" w:hint="default"/>
      </w:rPr>
    </w:lvl>
    <w:lvl w:ilvl="8" w:tplc="FDA8B67E">
      <w:start w:val="1"/>
      <w:numFmt w:val="bullet"/>
      <w:lvlText w:val=""/>
      <w:lvlJc w:val="left"/>
      <w:pPr>
        <w:ind w:left="6480" w:hanging="360"/>
      </w:pPr>
      <w:rPr>
        <w:rFonts w:ascii="Wingdings" w:hAnsi="Wingdings" w:hint="default"/>
      </w:rPr>
    </w:lvl>
  </w:abstractNum>
  <w:abstractNum w:abstractNumId="60" w15:restartNumberingAfterBreak="0">
    <w:nsid w:val="7EE5279A"/>
    <w:multiLevelType w:val="hybridMultilevel"/>
    <w:tmpl w:val="1B2CB628"/>
    <w:lvl w:ilvl="0" w:tplc="B4B88808">
      <w:start w:val="1"/>
      <w:numFmt w:val="bullet"/>
      <w:lvlText w:val="-"/>
      <w:lvlJc w:val="left"/>
      <w:pPr>
        <w:ind w:left="720" w:hanging="360"/>
      </w:pPr>
      <w:rPr>
        <w:rFonts w:ascii="Aptos" w:hAnsi="Aptos" w:hint="default"/>
      </w:rPr>
    </w:lvl>
    <w:lvl w:ilvl="1" w:tplc="0FBCDAF2">
      <w:start w:val="1"/>
      <w:numFmt w:val="bullet"/>
      <w:lvlText w:val="o"/>
      <w:lvlJc w:val="left"/>
      <w:pPr>
        <w:ind w:left="1440" w:hanging="360"/>
      </w:pPr>
      <w:rPr>
        <w:rFonts w:ascii="Courier New" w:hAnsi="Courier New" w:hint="default"/>
      </w:rPr>
    </w:lvl>
    <w:lvl w:ilvl="2" w:tplc="1352A6BC">
      <w:start w:val="1"/>
      <w:numFmt w:val="bullet"/>
      <w:lvlText w:val=""/>
      <w:lvlJc w:val="left"/>
      <w:pPr>
        <w:ind w:left="2160" w:hanging="360"/>
      </w:pPr>
      <w:rPr>
        <w:rFonts w:ascii="Wingdings" w:hAnsi="Wingdings" w:hint="default"/>
      </w:rPr>
    </w:lvl>
    <w:lvl w:ilvl="3" w:tplc="FA82FEFC">
      <w:start w:val="1"/>
      <w:numFmt w:val="bullet"/>
      <w:lvlText w:val=""/>
      <w:lvlJc w:val="left"/>
      <w:pPr>
        <w:ind w:left="2880" w:hanging="360"/>
      </w:pPr>
      <w:rPr>
        <w:rFonts w:ascii="Symbol" w:hAnsi="Symbol" w:hint="default"/>
      </w:rPr>
    </w:lvl>
    <w:lvl w:ilvl="4" w:tplc="98FC6EFC">
      <w:start w:val="1"/>
      <w:numFmt w:val="bullet"/>
      <w:lvlText w:val="o"/>
      <w:lvlJc w:val="left"/>
      <w:pPr>
        <w:ind w:left="3600" w:hanging="360"/>
      </w:pPr>
      <w:rPr>
        <w:rFonts w:ascii="Courier New" w:hAnsi="Courier New" w:hint="default"/>
      </w:rPr>
    </w:lvl>
    <w:lvl w:ilvl="5" w:tplc="4DC4D7AA">
      <w:start w:val="1"/>
      <w:numFmt w:val="bullet"/>
      <w:lvlText w:val=""/>
      <w:lvlJc w:val="left"/>
      <w:pPr>
        <w:ind w:left="4320" w:hanging="360"/>
      </w:pPr>
      <w:rPr>
        <w:rFonts w:ascii="Wingdings" w:hAnsi="Wingdings" w:hint="default"/>
      </w:rPr>
    </w:lvl>
    <w:lvl w:ilvl="6" w:tplc="52CCB568">
      <w:start w:val="1"/>
      <w:numFmt w:val="bullet"/>
      <w:lvlText w:val=""/>
      <w:lvlJc w:val="left"/>
      <w:pPr>
        <w:ind w:left="5040" w:hanging="360"/>
      </w:pPr>
      <w:rPr>
        <w:rFonts w:ascii="Symbol" w:hAnsi="Symbol" w:hint="default"/>
      </w:rPr>
    </w:lvl>
    <w:lvl w:ilvl="7" w:tplc="E36C53CA">
      <w:start w:val="1"/>
      <w:numFmt w:val="bullet"/>
      <w:lvlText w:val="o"/>
      <w:lvlJc w:val="left"/>
      <w:pPr>
        <w:ind w:left="5760" w:hanging="360"/>
      </w:pPr>
      <w:rPr>
        <w:rFonts w:ascii="Courier New" w:hAnsi="Courier New" w:hint="default"/>
      </w:rPr>
    </w:lvl>
    <w:lvl w:ilvl="8" w:tplc="FE940F5C">
      <w:start w:val="1"/>
      <w:numFmt w:val="bullet"/>
      <w:lvlText w:val=""/>
      <w:lvlJc w:val="left"/>
      <w:pPr>
        <w:ind w:left="6480" w:hanging="360"/>
      </w:pPr>
      <w:rPr>
        <w:rFonts w:ascii="Wingdings" w:hAnsi="Wingdings" w:hint="default"/>
      </w:rPr>
    </w:lvl>
  </w:abstractNum>
  <w:abstractNum w:abstractNumId="61" w15:restartNumberingAfterBreak="0">
    <w:nsid w:val="7F230E6A"/>
    <w:multiLevelType w:val="hybridMultilevel"/>
    <w:tmpl w:val="FFFFFFFF"/>
    <w:lvl w:ilvl="0" w:tplc="31525DA2">
      <w:start w:val="1"/>
      <w:numFmt w:val="bullet"/>
      <w:lvlText w:val=""/>
      <w:lvlJc w:val="left"/>
      <w:pPr>
        <w:ind w:left="720" w:hanging="360"/>
      </w:pPr>
      <w:rPr>
        <w:rFonts w:ascii="Symbol" w:hAnsi="Symbol" w:hint="default"/>
      </w:rPr>
    </w:lvl>
    <w:lvl w:ilvl="1" w:tplc="8E3074D2">
      <w:start w:val="1"/>
      <w:numFmt w:val="bullet"/>
      <w:lvlText w:val="o"/>
      <w:lvlJc w:val="left"/>
      <w:pPr>
        <w:ind w:left="1440" w:hanging="360"/>
      </w:pPr>
      <w:rPr>
        <w:rFonts w:ascii="Courier New" w:hAnsi="Courier New" w:hint="default"/>
      </w:rPr>
    </w:lvl>
    <w:lvl w:ilvl="2" w:tplc="15A83BFE">
      <w:start w:val="1"/>
      <w:numFmt w:val="bullet"/>
      <w:lvlText w:val=""/>
      <w:lvlJc w:val="left"/>
      <w:pPr>
        <w:ind w:left="2160" w:hanging="360"/>
      </w:pPr>
      <w:rPr>
        <w:rFonts w:ascii="Wingdings" w:hAnsi="Wingdings" w:hint="default"/>
      </w:rPr>
    </w:lvl>
    <w:lvl w:ilvl="3" w:tplc="F1B66A30">
      <w:start w:val="1"/>
      <w:numFmt w:val="bullet"/>
      <w:lvlText w:val=""/>
      <w:lvlJc w:val="left"/>
      <w:pPr>
        <w:ind w:left="2880" w:hanging="360"/>
      </w:pPr>
      <w:rPr>
        <w:rFonts w:ascii="Symbol" w:hAnsi="Symbol" w:hint="default"/>
      </w:rPr>
    </w:lvl>
    <w:lvl w:ilvl="4" w:tplc="153E3114">
      <w:start w:val="1"/>
      <w:numFmt w:val="bullet"/>
      <w:lvlText w:val="o"/>
      <w:lvlJc w:val="left"/>
      <w:pPr>
        <w:ind w:left="3600" w:hanging="360"/>
      </w:pPr>
      <w:rPr>
        <w:rFonts w:ascii="Courier New" w:hAnsi="Courier New" w:hint="default"/>
      </w:rPr>
    </w:lvl>
    <w:lvl w:ilvl="5" w:tplc="2C5C36F0">
      <w:start w:val="1"/>
      <w:numFmt w:val="bullet"/>
      <w:lvlText w:val=""/>
      <w:lvlJc w:val="left"/>
      <w:pPr>
        <w:ind w:left="4320" w:hanging="360"/>
      </w:pPr>
      <w:rPr>
        <w:rFonts w:ascii="Wingdings" w:hAnsi="Wingdings" w:hint="default"/>
      </w:rPr>
    </w:lvl>
    <w:lvl w:ilvl="6" w:tplc="E2686DEC">
      <w:start w:val="1"/>
      <w:numFmt w:val="bullet"/>
      <w:lvlText w:val=""/>
      <w:lvlJc w:val="left"/>
      <w:pPr>
        <w:ind w:left="5040" w:hanging="360"/>
      </w:pPr>
      <w:rPr>
        <w:rFonts w:ascii="Symbol" w:hAnsi="Symbol" w:hint="default"/>
      </w:rPr>
    </w:lvl>
    <w:lvl w:ilvl="7" w:tplc="930CC430">
      <w:start w:val="1"/>
      <w:numFmt w:val="bullet"/>
      <w:lvlText w:val="o"/>
      <w:lvlJc w:val="left"/>
      <w:pPr>
        <w:ind w:left="5760" w:hanging="360"/>
      </w:pPr>
      <w:rPr>
        <w:rFonts w:ascii="Courier New" w:hAnsi="Courier New" w:hint="default"/>
      </w:rPr>
    </w:lvl>
    <w:lvl w:ilvl="8" w:tplc="DEAC0206">
      <w:start w:val="1"/>
      <w:numFmt w:val="bullet"/>
      <w:lvlText w:val=""/>
      <w:lvlJc w:val="left"/>
      <w:pPr>
        <w:ind w:left="6480" w:hanging="360"/>
      </w:pPr>
      <w:rPr>
        <w:rFonts w:ascii="Wingdings" w:hAnsi="Wingdings" w:hint="default"/>
      </w:rPr>
    </w:lvl>
  </w:abstractNum>
  <w:num w:numId="1" w16cid:durableId="223224872">
    <w:abstractNumId w:val="53"/>
  </w:num>
  <w:num w:numId="2" w16cid:durableId="1361667055">
    <w:abstractNumId w:val="28"/>
  </w:num>
  <w:num w:numId="3" w16cid:durableId="449402159">
    <w:abstractNumId w:val="19"/>
  </w:num>
  <w:num w:numId="4" w16cid:durableId="1127049935">
    <w:abstractNumId w:val="57"/>
  </w:num>
  <w:num w:numId="5" w16cid:durableId="1955287058">
    <w:abstractNumId w:val="22"/>
  </w:num>
  <w:num w:numId="6" w16cid:durableId="301544839">
    <w:abstractNumId w:val="2"/>
  </w:num>
  <w:num w:numId="7" w16cid:durableId="1585718878">
    <w:abstractNumId w:val="45"/>
  </w:num>
  <w:num w:numId="8" w16cid:durableId="164365481">
    <w:abstractNumId w:val="47"/>
  </w:num>
  <w:num w:numId="9" w16cid:durableId="436370958">
    <w:abstractNumId w:val="14"/>
  </w:num>
  <w:num w:numId="10" w16cid:durableId="1703942244">
    <w:abstractNumId w:val="27"/>
  </w:num>
  <w:num w:numId="11" w16cid:durableId="613247881">
    <w:abstractNumId w:val="35"/>
  </w:num>
  <w:num w:numId="12" w16cid:durableId="503473579">
    <w:abstractNumId w:val="59"/>
  </w:num>
  <w:num w:numId="13" w16cid:durableId="78992856">
    <w:abstractNumId w:val="36"/>
  </w:num>
  <w:num w:numId="14" w16cid:durableId="1893149467">
    <w:abstractNumId w:val="11"/>
  </w:num>
  <w:num w:numId="15" w16cid:durableId="521744697">
    <w:abstractNumId w:val="3"/>
  </w:num>
  <w:num w:numId="16" w16cid:durableId="1622960481">
    <w:abstractNumId w:val="34"/>
  </w:num>
  <w:num w:numId="17" w16cid:durableId="11225359">
    <w:abstractNumId w:val="60"/>
  </w:num>
  <w:num w:numId="18" w16cid:durableId="626549362">
    <w:abstractNumId w:val="58"/>
  </w:num>
  <w:num w:numId="19" w16cid:durableId="1318413102">
    <w:abstractNumId w:val="32"/>
  </w:num>
  <w:num w:numId="20" w16cid:durableId="1358891367">
    <w:abstractNumId w:val="6"/>
  </w:num>
  <w:num w:numId="21" w16cid:durableId="1644195284">
    <w:abstractNumId w:val="9"/>
  </w:num>
  <w:num w:numId="22" w16cid:durableId="609750659">
    <w:abstractNumId w:val="24"/>
  </w:num>
  <w:num w:numId="23" w16cid:durableId="1623538069">
    <w:abstractNumId w:val="5"/>
  </w:num>
  <w:num w:numId="24" w16cid:durableId="471361873">
    <w:abstractNumId w:val="26"/>
  </w:num>
  <w:num w:numId="25" w16cid:durableId="1473448897">
    <w:abstractNumId w:val="23"/>
  </w:num>
  <w:num w:numId="26" w16cid:durableId="2124960969">
    <w:abstractNumId w:val="13"/>
  </w:num>
  <w:num w:numId="27" w16cid:durableId="1501582886">
    <w:abstractNumId w:val="8"/>
  </w:num>
  <w:num w:numId="28" w16cid:durableId="531840663">
    <w:abstractNumId w:val="51"/>
  </w:num>
  <w:num w:numId="29" w16cid:durableId="1922252124">
    <w:abstractNumId w:val="31"/>
  </w:num>
  <w:num w:numId="30" w16cid:durableId="807825366">
    <w:abstractNumId w:val="54"/>
  </w:num>
  <w:num w:numId="31" w16cid:durableId="260143656">
    <w:abstractNumId w:val="61"/>
  </w:num>
  <w:num w:numId="32" w16cid:durableId="1562904529">
    <w:abstractNumId w:val="30"/>
  </w:num>
  <w:num w:numId="33" w16cid:durableId="387850805">
    <w:abstractNumId w:val="10"/>
  </w:num>
  <w:num w:numId="34" w16cid:durableId="869487112">
    <w:abstractNumId w:val="40"/>
  </w:num>
  <w:num w:numId="35" w16cid:durableId="1087194854">
    <w:abstractNumId w:val="39"/>
  </w:num>
  <w:num w:numId="36" w16cid:durableId="1555628162">
    <w:abstractNumId w:val="29"/>
  </w:num>
  <w:num w:numId="37" w16cid:durableId="839931997">
    <w:abstractNumId w:val="42"/>
  </w:num>
  <w:num w:numId="38" w16cid:durableId="1582790502">
    <w:abstractNumId w:val="38"/>
  </w:num>
  <w:num w:numId="39" w16cid:durableId="898590668">
    <w:abstractNumId w:val="12"/>
  </w:num>
  <w:num w:numId="40" w16cid:durableId="2108429348">
    <w:abstractNumId w:val="41"/>
  </w:num>
  <w:num w:numId="41" w16cid:durableId="857742916">
    <w:abstractNumId w:val="25"/>
  </w:num>
  <w:num w:numId="42" w16cid:durableId="833760861">
    <w:abstractNumId w:val="55"/>
  </w:num>
  <w:num w:numId="43" w16cid:durableId="1299217340">
    <w:abstractNumId w:val="37"/>
  </w:num>
  <w:num w:numId="44" w16cid:durableId="662003727">
    <w:abstractNumId w:val="52"/>
  </w:num>
  <w:num w:numId="45" w16cid:durableId="198858384">
    <w:abstractNumId w:val="20"/>
  </w:num>
  <w:num w:numId="46" w16cid:durableId="2070692798">
    <w:abstractNumId w:val="56"/>
  </w:num>
  <w:num w:numId="47" w16cid:durableId="1575890910">
    <w:abstractNumId w:val="16"/>
  </w:num>
  <w:num w:numId="48" w16cid:durableId="48966915">
    <w:abstractNumId w:val="1"/>
  </w:num>
  <w:num w:numId="49" w16cid:durableId="1313875665">
    <w:abstractNumId w:val="17"/>
  </w:num>
  <w:num w:numId="50" w16cid:durableId="170805960">
    <w:abstractNumId w:val="7"/>
  </w:num>
  <w:num w:numId="51" w16cid:durableId="585847873">
    <w:abstractNumId w:val="46"/>
  </w:num>
  <w:num w:numId="52" w16cid:durableId="673192468">
    <w:abstractNumId w:val="50"/>
  </w:num>
  <w:num w:numId="53" w16cid:durableId="746849663">
    <w:abstractNumId w:val="44"/>
  </w:num>
  <w:num w:numId="54" w16cid:durableId="2081250782">
    <w:abstractNumId w:val="4"/>
  </w:num>
  <w:num w:numId="55" w16cid:durableId="135798753">
    <w:abstractNumId w:val="48"/>
  </w:num>
  <w:num w:numId="56" w16cid:durableId="2112360859">
    <w:abstractNumId w:val="15"/>
  </w:num>
  <w:num w:numId="57" w16cid:durableId="1011879884">
    <w:abstractNumId w:val="49"/>
  </w:num>
  <w:num w:numId="58" w16cid:durableId="6829239">
    <w:abstractNumId w:val="21"/>
  </w:num>
  <w:num w:numId="59" w16cid:durableId="1773355097">
    <w:abstractNumId w:val="33"/>
  </w:num>
  <w:num w:numId="60" w16cid:durableId="1436050053">
    <w:abstractNumId w:val="43"/>
  </w:num>
  <w:num w:numId="61" w16cid:durableId="297418495">
    <w:abstractNumId w:val="0"/>
  </w:num>
  <w:num w:numId="62" w16cid:durableId="12108058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1544E"/>
    <w:rsid w:val="00022088"/>
    <w:rsid w:val="0002770C"/>
    <w:rsid w:val="000308DA"/>
    <w:rsid w:val="000441EE"/>
    <w:rsid w:val="00044EFF"/>
    <w:rsid w:val="0006241F"/>
    <w:rsid w:val="000629CD"/>
    <w:rsid w:val="00080326"/>
    <w:rsid w:val="00091C31"/>
    <w:rsid w:val="000A2586"/>
    <w:rsid w:val="000A5455"/>
    <w:rsid w:val="000C36C4"/>
    <w:rsid w:val="000D7717"/>
    <w:rsid w:val="000E2E1D"/>
    <w:rsid w:val="000E4F14"/>
    <w:rsid w:val="001060B4"/>
    <w:rsid w:val="00106A4D"/>
    <w:rsid w:val="0011251F"/>
    <w:rsid w:val="00122330"/>
    <w:rsid w:val="00125732"/>
    <w:rsid w:val="001433C8"/>
    <w:rsid w:val="0014729A"/>
    <w:rsid w:val="00150D8E"/>
    <w:rsid w:val="001663A7"/>
    <w:rsid w:val="001709E4"/>
    <w:rsid w:val="00172142"/>
    <w:rsid w:val="001773F3"/>
    <w:rsid w:val="00186E03"/>
    <w:rsid w:val="0019452A"/>
    <w:rsid w:val="0019543A"/>
    <w:rsid w:val="001976CA"/>
    <w:rsid w:val="001A1E4F"/>
    <w:rsid w:val="001C72D4"/>
    <w:rsid w:val="001D23DA"/>
    <w:rsid w:val="001D7D29"/>
    <w:rsid w:val="001E118E"/>
    <w:rsid w:val="001F76F3"/>
    <w:rsid w:val="00204B76"/>
    <w:rsid w:val="002075D0"/>
    <w:rsid w:val="00212114"/>
    <w:rsid w:val="0021405F"/>
    <w:rsid w:val="00225A1F"/>
    <w:rsid w:val="002308D4"/>
    <w:rsid w:val="00232A0E"/>
    <w:rsid w:val="00240C55"/>
    <w:rsid w:val="00243E10"/>
    <w:rsid w:val="00247C39"/>
    <w:rsid w:val="00253C71"/>
    <w:rsid w:val="00255ECB"/>
    <w:rsid w:val="002565DA"/>
    <w:rsid w:val="00261C71"/>
    <w:rsid w:val="0026242D"/>
    <w:rsid w:val="00275F57"/>
    <w:rsid w:val="00280A11"/>
    <w:rsid w:val="0028309D"/>
    <w:rsid w:val="002A361B"/>
    <w:rsid w:val="002AC29B"/>
    <w:rsid w:val="002B7391"/>
    <w:rsid w:val="002C0986"/>
    <w:rsid w:val="002C5948"/>
    <w:rsid w:val="002C793B"/>
    <w:rsid w:val="002D011C"/>
    <w:rsid w:val="002D7500"/>
    <w:rsid w:val="002E1445"/>
    <w:rsid w:val="002E412B"/>
    <w:rsid w:val="002F5467"/>
    <w:rsid w:val="00340EF0"/>
    <w:rsid w:val="003463D0"/>
    <w:rsid w:val="00347624"/>
    <w:rsid w:val="00361CAB"/>
    <w:rsid w:val="00376C77"/>
    <w:rsid w:val="0039B7A8"/>
    <w:rsid w:val="003A60CD"/>
    <w:rsid w:val="003A7952"/>
    <w:rsid w:val="003E0B14"/>
    <w:rsid w:val="003E4185"/>
    <w:rsid w:val="003E5E39"/>
    <w:rsid w:val="003E7869"/>
    <w:rsid w:val="00402D21"/>
    <w:rsid w:val="00417346"/>
    <w:rsid w:val="00423A3F"/>
    <w:rsid w:val="00426EAB"/>
    <w:rsid w:val="00441D4F"/>
    <w:rsid w:val="00443AE0"/>
    <w:rsid w:val="00457EF4"/>
    <w:rsid w:val="00461CCD"/>
    <w:rsid w:val="00476BF5"/>
    <w:rsid w:val="004821BF"/>
    <w:rsid w:val="004A4242"/>
    <w:rsid w:val="004A79FC"/>
    <w:rsid w:val="004B3292"/>
    <w:rsid w:val="004F32FB"/>
    <w:rsid w:val="004F38D6"/>
    <w:rsid w:val="004F6EA0"/>
    <w:rsid w:val="00504F3F"/>
    <w:rsid w:val="00507E8A"/>
    <w:rsid w:val="0052035F"/>
    <w:rsid w:val="00524A3F"/>
    <w:rsid w:val="00556098"/>
    <w:rsid w:val="00562B03"/>
    <w:rsid w:val="00563F5E"/>
    <w:rsid w:val="0057419C"/>
    <w:rsid w:val="005767ED"/>
    <w:rsid w:val="005A74FB"/>
    <w:rsid w:val="005B4350"/>
    <w:rsid w:val="005C1956"/>
    <w:rsid w:val="005D4604"/>
    <w:rsid w:val="005F0A6B"/>
    <w:rsid w:val="005F1E2B"/>
    <w:rsid w:val="005F2D8F"/>
    <w:rsid w:val="005F6D05"/>
    <w:rsid w:val="0061702D"/>
    <w:rsid w:val="00621CEE"/>
    <w:rsid w:val="00625800"/>
    <w:rsid w:val="00643AF5"/>
    <w:rsid w:val="00650B6F"/>
    <w:rsid w:val="00681A51"/>
    <w:rsid w:val="00686B04"/>
    <w:rsid w:val="00691F55"/>
    <w:rsid w:val="006A78A2"/>
    <w:rsid w:val="006B01B6"/>
    <w:rsid w:val="006B0933"/>
    <w:rsid w:val="006C3390"/>
    <w:rsid w:val="006C3436"/>
    <w:rsid w:val="006D5588"/>
    <w:rsid w:val="006DDB8D"/>
    <w:rsid w:val="006E209F"/>
    <w:rsid w:val="006E4791"/>
    <w:rsid w:val="006E7EB4"/>
    <w:rsid w:val="006F2E66"/>
    <w:rsid w:val="006F4566"/>
    <w:rsid w:val="006F546D"/>
    <w:rsid w:val="0070694B"/>
    <w:rsid w:val="00727BD4"/>
    <w:rsid w:val="00740489"/>
    <w:rsid w:val="00744CA0"/>
    <w:rsid w:val="00760321"/>
    <w:rsid w:val="0076426F"/>
    <w:rsid w:val="0076505E"/>
    <w:rsid w:val="007662DD"/>
    <w:rsid w:val="00775D15"/>
    <w:rsid w:val="007767E1"/>
    <w:rsid w:val="0077783B"/>
    <w:rsid w:val="00777B38"/>
    <w:rsid w:val="0077AE76"/>
    <w:rsid w:val="007814CF"/>
    <w:rsid w:val="00784ADF"/>
    <w:rsid w:val="00792EFC"/>
    <w:rsid w:val="00793EB6"/>
    <w:rsid w:val="007B244E"/>
    <w:rsid w:val="007C15DC"/>
    <w:rsid w:val="0080698C"/>
    <w:rsid w:val="00810B52"/>
    <w:rsid w:val="0082596E"/>
    <w:rsid w:val="008264C2"/>
    <w:rsid w:val="00831829"/>
    <w:rsid w:val="008355EB"/>
    <w:rsid w:val="0083747A"/>
    <w:rsid w:val="00852646"/>
    <w:rsid w:val="00853336"/>
    <w:rsid w:val="0085486D"/>
    <w:rsid w:val="00876D49"/>
    <w:rsid w:val="008895FF"/>
    <w:rsid w:val="00891F88"/>
    <w:rsid w:val="00892B2E"/>
    <w:rsid w:val="008946A4"/>
    <w:rsid w:val="00896E1B"/>
    <w:rsid w:val="008B53B1"/>
    <w:rsid w:val="008D3416"/>
    <w:rsid w:val="008E25B6"/>
    <w:rsid w:val="008E41FC"/>
    <w:rsid w:val="008F0C81"/>
    <w:rsid w:val="008F58FC"/>
    <w:rsid w:val="008FEB88"/>
    <w:rsid w:val="00904B34"/>
    <w:rsid w:val="00915F9D"/>
    <w:rsid w:val="00920A79"/>
    <w:rsid w:val="00934F51"/>
    <w:rsid w:val="00937ED5"/>
    <w:rsid w:val="00943332"/>
    <w:rsid w:val="009450B8"/>
    <w:rsid w:val="00945500"/>
    <w:rsid w:val="009517C5"/>
    <w:rsid w:val="00954BC4"/>
    <w:rsid w:val="009578F7"/>
    <w:rsid w:val="00986184"/>
    <w:rsid w:val="009948EE"/>
    <w:rsid w:val="009955B7"/>
    <w:rsid w:val="009A1977"/>
    <w:rsid w:val="009A4B2F"/>
    <w:rsid w:val="009A64E8"/>
    <w:rsid w:val="009B12E8"/>
    <w:rsid w:val="009F21E2"/>
    <w:rsid w:val="00A05F16"/>
    <w:rsid w:val="00A10B2F"/>
    <w:rsid w:val="00A1265C"/>
    <w:rsid w:val="00A15933"/>
    <w:rsid w:val="00A41C5A"/>
    <w:rsid w:val="00A5218F"/>
    <w:rsid w:val="00A57B57"/>
    <w:rsid w:val="00A601D4"/>
    <w:rsid w:val="00A62342"/>
    <w:rsid w:val="00A677A1"/>
    <w:rsid w:val="00A71E82"/>
    <w:rsid w:val="00A87CE0"/>
    <w:rsid w:val="00A92022"/>
    <w:rsid w:val="00A9431E"/>
    <w:rsid w:val="00AA2188"/>
    <w:rsid w:val="00AD3CBD"/>
    <w:rsid w:val="00AE4557"/>
    <w:rsid w:val="00AE4F15"/>
    <w:rsid w:val="00AF550F"/>
    <w:rsid w:val="00B00F24"/>
    <w:rsid w:val="00B00FF2"/>
    <w:rsid w:val="00B144C4"/>
    <w:rsid w:val="00B15273"/>
    <w:rsid w:val="00B1580B"/>
    <w:rsid w:val="00B1780F"/>
    <w:rsid w:val="00B209ED"/>
    <w:rsid w:val="00B3106D"/>
    <w:rsid w:val="00B455DF"/>
    <w:rsid w:val="00B5E00B"/>
    <w:rsid w:val="00B7039B"/>
    <w:rsid w:val="00B7505B"/>
    <w:rsid w:val="00B76EBA"/>
    <w:rsid w:val="00B80B41"/>
    <w:rsid w:val="00B82A63"/>
    <w:rsid w:val="00B83F6E"/>
    <w:rsid w:val="00B96202"/>
    <w:rsid w:val="00BA3152"/>
    <w:rsid w:val="00BA4070"/>
    <w:rsid w:val="00BD4B6D"/>
    <w:rsid w:val="00BE58FC"/>
    <w:rsid w:val="00BF21A0"/>
    <w:rsid w:val="00BF3479"/>
    <w:rsid w:val="00BF3E91"/>
    <w:rsid w:val="00BF5362"/>
    <w:rsid w:val="00C07AC1"/>
    <w:rsid w:val="00C15333"/>
    <w:rsid w:val="00C26CF2"/>
    <w:rsid w:val="00C323BB"/>
    <w:rsid w:val="00C4427B"/>
    <w:rsid w:val="00C514EE"/>
    <w:rsid w:val="00C763B0"/>
    <w:rsid w:val="00C76709"/>
    <w:rsid w:val="00C81E83"/>
    <w:rsid w:val="00C821BF"/>
    <w:rsid w:val="00C9159E"/>
    <w:rsid w:val="00CA2E07"/>
    <w:rsid w:val="00CA530A"/>
    <w:rsid w:val="00CE14E4"/>
    <w:rsid w:val="00CF1404"/>
    <w:rsid w:val="00D063D6"/>
    <w:rsid w:val="00D070B4"/>
    <w:rsid w:val="00D075EF"/>
    <w:rsid w:val="00D4ACCE"/>
    <w:rsid w:val="00D52262"/>
    <w:rsid w:val="00D63D65"/>
    <w:rsid w:val="00D65BFB"/>
    <w:rsid w:val="00D74073"/>
    <w:rsid w:val="00D77B00"/>
    <w:rsid w:val="00D857A2"/>
    <w:rsid w:val="00D927D3"/>
    <w:rsid w:val="00DB131E"/>
    <w:rsid w:val="00DB3B86"/>
    <w:rsid w:val="00DB3FFB"/>
    <w:rsid w:val="00DC673B"/>
    <w:rsid w:val="00DD636F"/>
    <w:rsid w:val="00DE3478"/>
    <w:rsid w:val="00DE4FFF"/>
    <w:rsid w:val="00DF49F2"/>
    <w:rsid w:val="00E1597A"/>
    <w:rsid w:val="00E20024"/>
    <w:rsid w:val="00E34A05"/>
    <w:rsid w:val="00E373AC"/>
    <w:rsid w:val="00E6050E"/>
    <w:rsid w:val="00E67107"/>
    <w:rsid w:val="00E87C93"/>
    <w:rsid w:val="00E87EB1"/>
    <w:rsid w:val="00E9243C"/>
    <w:rsid w:val="00E927AF"/>
    <w:rsid w:val="00E94D88"/>
    <w:rsid w:val="00E96335"/>
    <w:rsid w:val="00EA1ABD"/>
    <w:rsid w:val="00EA5A92"/>
    <w:rsid w:val="00EB380F"/>
    <w:rsid w:val="00EB7B00"/>
    <w:rsid w:val="00EC3879"/>
    <w:rsid w:val="00EC6C3A"/>
    <w:rsid w:val="00EE1917"/>
    <w:rsid w:val="00F059A5"/>
    <w:rsid w:val="00F05E60"/>
    <w:rsid w:val="00F1043B"/>
    <w:rsid w:val="00F159F0"/>
    <w:rsid w:val="00F259BE"/>
    <w:rsid w:val="00F35B34"/>
    <w:rsid w:val="00F6767B"/>
    <w:rsid w:val="00F7603B"/>
    <w:rsid w:val="00F7980A"/>
    <w:rsid w:val="00F8160C"/>
    <w:rsid w:val="00F85398"/>
    <w:rsid w:val="00FA1B8F"/>
    <w:rsid w:val="00FB6F1F"/>
    <w:rsid w:val="00FB6FBF"/>
    <w:rsid w:val="00FC383D"/>
    <w:rsid w:val="00FE0DCC"/>
    <w:rsid w:val="00FE641E"/>
    <w:rsid w:val="00FF7A05"/>
    <w:rsid w:val="0112FD8E"/>
    <w:rsid w:val="012412FE"/>
    <w:rsid w:val="012445A5"/>
    <w:rsid w:val="0127A01D"/>
    <w:rsid w:val="012B2E1A"/>
    <w:rsid w:val="01312E6E"/>
    <w:rsid w:val="0136DC8E"/>
    <w:rsid w:val="01377F84"/>
    <w:rsid w:val="0137D39B"/>
    <w:rsid w:val="013C353C"/>
    <w:rsid w:val="014558B5"/>
    <w:rsid w:val="01558889"/>
    <w:rsid w:val="01581298"/>
    <w:rsid w:val="015EBDD5"/>
    <w:rsid w:val="016DBD4A"/>
    <w:rsid w:val="0171EBDB"/>
    <w:rsid w:val="0178D3C2"/>
    <w:rsid w:val="0179FA3F"/>
    <w:rsid w:val="017CF179"/>
    <w:rsid w:val="0187AB19"/>
    <w:rsid w:val="018DBEDF"/>
    <w:rsid w:val="01A32C52"/>
    <w:rsid w:val="01A73F3F"/>
    <w:rsid w:val="01ACC780"/>
    <w:rsid w:val="01B5F019"/>
    <w:rsid w:val="01C1C1C0"/>
    <w:rsid w:val="01C48C88"/>
    <w:rsid w:val="01C6A1DF"/>
    <w:rsid w:val="01CF27FB"/>
    <w:rsid w:val="01DF2551"/>
    <w:rsid w:val="01E740D0"/>
    <w:rsid w:val="01EE9A4F"/>
    <w:rsid w:val="01FE5731"/>
    <w:rsid w:val="0208B354"/>
    <w:rsid w:val="020C7B31"/>
    <w:rsid w:val="0210236B"/>
    <w:rsid w:val="0224B9E3"/>
    <w:rsid w:val="02279532"/>
    <w:rsid w:val="022BCF5B"/>
    <w:rsid w:val="02300B9D"/>
    <w:rsid w:val="023E2DCB"/>
    <w:rsid w:val="02461333"/>
    <w:rsid w:val="0269D8BA"/>
    <w:rsid w:val="02833E9F"/>
    <w:rsid w:val="028B23DE"/>
    <w:rsid w:val="028D3C08"/>
    <w:rsid w:val="0295C6EC"/>
    <w:rsid w:val="02A13CF0"/>
    <w:rsid w:val="02AEE227"/>
    <w:rsid w:val="02BF95D3"/>
    <w:rsid w:val="02C46CCC"/>
    <w:rsid w:val="02CA65BA"/>
    <w:rsid w:val="02D06832"/>
    <w:rsid w:val="02D4E8CD"/>
    <w:rsid w:val="02DDEFCA"/>
    <w:rsid w:val="02DEBD3C"/>
    <w:rsid w:val="02DFE6C0"/>
    <w:rsid w:val="02E592F5"/>
    <w:rsid w:val="02E60A19"/>
    <w:rsid w:val="02FB1146"/>
    <w:rsid w:val="0315D7FD"/>
    <w:rsid w:val="031C1002"/>
    <w:rsid w:val="033E1DD9"/>
    <w:rsid w:val="0345BEE0"/>
    <w:rsid w:val="0347247B"/>
    <w:rsid w:val="034B41FE"/>
    <w:rsid w:val="035E4111"/>
    <w:rsid w:val="036A1F69"/>
    <w:rsid w:val="037699AE"/>
    <w:rsid w:val="037D1EEC"/>
    <w:rsid w:val="037F1E21"/>
    <w:rsid w:val="038A8B87"/>
    <w:rsid w:val="039F4833"/>
    <w:rsid w:val="03A0DB1E"/>
    <w:rsid w:val="03A73B3F"/>
    <w:rsid w:val="03C433DF"/>
    <w:rsid w:val="03CA9254"/>
    <w:rsid w:val="03DF714B"/>
    <w:rsid w:val="03E9EFD0"/>
    <w:rsid w:val="03FC321C"/>
    <w:rsid w:val="04017299"/>
    <w:rsid w:val="0409C2AE"/>
    <w:rsid w:val="041F028F"/>
    <w:rsid w:val="0425AB60"/>
    <w:rsid w:val="0441B198"/>
    <w:rsid w:val="04425107"/>
    <w:rsid w:val="04594B38"/>
    <w:rsid w:val="0464636C"/>
    <w:rsid w:val="04823B8C"/>
    <w:rsid w:val="0482DC5D"/>
    <w:rsid w:val="048E29E3"/>
    <w:rsid w:val="04A2C48A"/>
    <w:rsid w:val="04BB84BF"/>
    <w:rsid w:val="04BC61AF"/>
    <w:rsid w:val="04BF740B"/>
    <w:rsid w:val="04C0258C"/>
    <w:rsid w:val="04C1E1C7"/>
    <w:rsid w:val="04C61901"/>
    <w:rsid w:val="04DB1ACE"/>
    <w:rsid w:val="04E04B82"/>
    <w:rsid w:val="04E45CBA"/>
    <w:rsid w:val="04F5DD70"/>
    <w:rsid w:val="05030B3C"/>
    <w:rsid w:val="0507378C"/>
    <w:rsid w:val="050C8476"/>
    <w:rsid w:val="0523E6FA"/>
    <w:rsid w:val="05281C6B"/>
    <w:rsid w:val="0531BE88"/>
    <w:rsid w:val="053553C2"/>
    <w:rsid w:val="054249D9"/>
    <w:rsid w:val="0543A8A2"/>
    <w:rsid w:val="05465A2C"/>
    <w:rsid w:val="054F8BF4"/>
    <w:rsid w:val="05575E78"/>
    <w:rsid w:val="05665370"/>
    <w:rsid w:val="056B1F90"/>
    <w:rsid w:val="056EE71F"/>
    <w:rsid w:val="0575281D"/>
    <w:rsid w:val="05837491"/>
    <w:rsid w:val="058506B4"/>
    <w:rsid w:val="05AE0201"/>
    <w:rsid w:val="05B76CBE"/>
    <w:rsid w:val="05C5E174"/>
    <w:rsid w:val="05E0906B"/>
    <w:rsid w:val="05EE6831"/>
    <w:rsid w:val="05F516B1"/>
    <w:rsid w:val="05F725B2"/>
    <w:rsid w:val="05F8DACB"/>
    <w:rsid w:val="060057AE"/>
    <w:rsid w:val="06047013"/>
    <w:rsid w:val="060B462A"/>
    <w:rsid w:val="06135162"/>
    <w:rsid w:val="0619EBFD"/>
    <w:rsid w:val="061D3CAA"/>
    <w:rsid w:val="061FC7D0"/>
    <w:rsid w:val="06209E99"/>
    <w:rsid w:val="06425852"/>
    <w:rsid w:val="064450F1"/>
    <w:rsid w:val="0647A6D9"/>
    <w:rsid w:val="06558BD8"/>
    <w:rsid w:val="06586802"/>
    <w:rsid w:val="065D1EA6"/>
    <w:rsid w:val="0661728E"/>
    <w:rsid w:val="0665A12B"/>
    <w:rsid w:val="068111EC"/>
    <w:rsid w:val="06814DE4"/>
    <w:rsid w:val="068444B9"/>
    <w:rsid w:val="0687B7D3"/>
    <w:rsid w:val="068E7D6F"/>
    <w:rsid w:val="068F1770"/>
    <w:rsid w:val="069B1969"/>
    <w:rsid w:val="06AD21C6"/>
    <w:rsid w:val="06B8DE66"/>
    <w:rsid w:val="06BA53BB"/>
    <w:rsid w:val="06C234BE"/>
    <w:rsid w:val="06C2E13D"/>
    <w:rsid w:val="06DE9564"/>
    <w:rsid w:val="06EAE5C1"/>
    <w:rsid w:val="06FAD028"/>
    <w:rsid w:val="07000F1C"/>
    <w:rsid w:val="070BB27A"/>
    <w:rsid w:val="07105090"/>
    <w:rsid w:val="0711F5D7"/>
    <w:rsid w:val="07138422"/>
    <w:rsid w:val="0720FBC3"/>
    <w:rsid w:val="072CB61C"/>
    <w:rsid w:val="072E4D68"/>
    <w:rsid w:val="0734D8AC"/>
    <w:rsid w:val="0739E44A"/>
    <w:rsid w:val="073E2C02"/>
    <w:rsid w:val="0742A1D6"/>
    <w:rsid w:val="07442D78"/>
    <w:rsid w:val="07454F1E"/>
    <w:rsid w:val="074A0B41"/>
    <w:rsid w:val="074BEBED"/>
    <w:rsid w:val="074C63C4"/>
    <w:rsid w:val="075ED398"/>
    <w:rsid w:val="076755D1"/>
    <w:rsid w:val="076D9CDC"/>
    <w:rsid w:val="077172B8"/>
    <w:rsid w:val="07727F4C"/>
    <w:rsid w:val="0772C9FB"/>
    <w:rsid w:val="077EBC9C"/>
    <w:rsid w:val="077EFB65"/>
    <w:rsid w:val="079AC555"/>
    <w:rsid w:val="07A40790"/>
    <w:rsid w:val="07A8CC59"/>
    <w:rsid w:val="07BACCA2"/>
    <w:rsid w:val="07BF8A33"/>
    <w:rsid w:val="07CB1439"/>
    <w:rsid w:val="07CE82BA"/>
    <w:rsid w:val="07DE09CB"/>
    <w:rsid w:val="07EA2C49"/>
    <w:rsid w:val="07ED75FA"/>
    <w:rsid w:val="07FCF6CB"/>
    <w:rsid w:val="08041234"/>
    <w:rsid w:val="0807960F"/>
    <w:rsid w:val="080B6DFA"/>
    <w:rsid w:val="081B1B21"/>
    <w:rsid w:val="081D3E34"/>
    <w:rsid w:val="0820E362"/>
    <w:rsid w:val="0828C008"/>
    <w:rsid w:val="082FE7AB"/>
    <w:rsid w:val="083198D5"/>
    <w:rsid w:val="0834A065"/>
    <w:rsid w:val="083CE677"/>
    <w:rsid w:val="0855838B"/>
    <w:rsid w:val="0856FE0C"/>
    <w:rsid w:val="0868038D"/>
    <w:rsid w:val="08724D34"/>
    <w:rsid w:val="08775A6B"/>
    <w:rsid w:val="088EBDC2"/>
    <w:rsid w:val="0898A0A1"/>
    <w:rsid w:val="089CFA71"/>
    <w:rsid w:val="08A48BFF"/>
    <w:rsid w:val="08ACB51F"/>
    <w:rsid w:val="08C8CBA8"/>
    <w:rsid w:val="08CBA16E"/>
    <w:rsid w:val="08D3ED81"/>
    <w:rsid w:val="08D540DC"/>
    <w:rsid w:val="08F30130"/>
    <w:rsid w:val="0903DD9F"/>
    <w:rsid w:val="091023A0"/>
    <w:rsid w:val="0913F0BB"/>
    <w:rsid w:val="09142C3B"/>
    <w:rsid w:val="09147273"/>
    <w:rsid w:val="091CCED9"/>
    <w:rsid w:val="091E8D56"/>
    <w:rsid w:val="0933A424"/>
    <w:rsid w:val="09370759"/>
    <w:rsid w:val="093CD11F"/>
    <w:rsid w:val="09460CD5"/>
    <w:rsid w:val="0954A332"/>
    <w:rsid w:val="09576B49"/>
    <w:rsid w:val="095F02E1"/>
    <w:rsid w:val="0960F21D"/>
    <w:rsid w:val="0970715B"/>
    <w:rsid w:val="0973EB3E"/>
    <w:rsid w:val="09769772"/>
    <w:rsid w:val="097786C8"/>
    <w:rsid w:val="09794E48"/>
    <w:rsid w:val="097AADC6"/>
    <w:rsid w:val="097D84A9"/>
    <w:rsid w:val="0986AC73"/>
    <w:rsid w:val="09941C17"/>
    <w:rsid w:val="099E12A9"/>
    <w:rsid w:val="09A063FF"/>
    <w:rsid w:val="09AE54D9"/>
    <w:rsid w:val="09B41CE3"/>
    <w:rsid w:val="09B60427"/>
    <w:rsid w:val="09BF06E2"/>
    <w:rsid w:val="09C01860"/>
    <w:rsid w:val="09CA0C8D"/>
    <w:rsid w:val="09DE1FCA"/>
    <w:rsid w:val="09E035D5"/>
    <w:rsid w:val="09EBF3A3"/>
    <w:rsid w:val="09FB5951"/>
    <w:rsid w:val="0A02BBD3"/>
    <w:rsid w:val="0A056EB2"/>
    <w:rsid w:val="0A2223EB"/>
    <w:rsid w:val="0A2D1EC9"/>
    <w:rsid w:val="0A2E3102"/>
    <w:rsid w:val="0A32BFCE"/>
    <w:rsid w:val="0A489913"/>
    <w:rsid w:val="0A4DA279"/>
    <w:rsid w:val="0A5ABB66"/>
    <w:rsid w:val="0A5E6946"/>
    <w:rsid w:val="0A6BB382"/>
    <w:rsid w:val="0A8A2BB1"/>
    <w:rsid w:val="0A8BBA0F"/>
    <w:rsid w:val="0AA98C43"/>
    <w:rsid w:val="0ABA3F80"/>
    <w:rsid w:val="0ABF1AA3"/>
    <w:rsid w:val="0ACE211C"/>
    <w:rsid w:val="0AD72F1B"/>
    <w:rsid w:val="0AE3A7E2"/>
    <w:rsid w:val="0AF89E2E"/>
    <w:rsid w:val="0B0CC003"/>
    <w:rsid w:val="0B1922AE"/>
    <w:rsid w:val="0B299F58"/>
    <w:rsid w:val="0B364E15"/>
    <w:rsid w:val="0B3A42BB"/>
    <w:rsid w:val="0B461406"/>
    <w:rsid w:val="0B56445C"/>
    <w:rsid w:val="0B5AAC47"/>
    <w:rsid w:val="0B6AE89C"/>
    <w:rsid w:val="0B7347A3"/>
    <w:rsid w:val="0B8C7BB1"/>
    <w:rsid w:val="0B9196A6"/>
    <w:rsid w:val="0B94A763"/>
    <w:rsid w:val="0B97BF2B"/>
    <w:rsid w:val="0BA1B7C1"/>
    <w:rsid w:val="0BA2CB20"/>
    <w:rsid w:val="0BCA71B6"/>
    <w:rsid w:val="0BD62826"/>
    <w:rsid w:val="0BD81B3C"/>
    <w:rsid w:val="0BD8E44E"/>
    <w:rsid w:val="0BDDD897"/>
    <w:rsid w:val="0BDF591A"/>
    <w:rsid w:val="0BDFB68A"/>
    <w:rsid w:val="0BE71463"/>
    <w:rsid w:val="0BEAEFE7"/>
    <w:rsid w:val="0BF34E1B"/>
    <w:rsid w:val="0C008675"/>
    <w:rsid w:val="0C072626"/>
    <w:rsid w:val="0C088742"/>
    <w:rsid w:val="0C21736A"/>
    <w:rsid w:val="0C21EAC8"/>
    <w:rsid w:val="0C24DE29"/>
    <w:rsid w:val="0C2A6D3E"/>
    <w:rsid w:val="0C448399"/>
    <w:rsid w:val="0C459206"/>
    <w:rsid w:val="0C470274"/>
    <w:rsid w:val="0C4A263F"/>
    <w:rsid w:val="0C4C803D"/>
    <w:rsid w:val="0C52BB88"/>
    <w:rsid w:val="0C545436"/>
    <w:rsid w:val="0C6BE80B"/>
    <w:rsid w:val="0C6EF956"/>
    <w:rsid w:val="0C724673"/>
    <w:rsid w:val="0C763D30"/>
    <w:rsid w:val="0C92253D"/>
    <w:rsid w:val="0C975106"/>
    <w:rsid w:val="0C9E9C4B"/>
    <w:rsid w:val="0CADC6C4"/>
    <w:rsid w:val="0CC4E447"/>
    <w:rsid w:val="0CD57698"/>
    <w:rsid w:val="0CD64932"/>
    <w:rsid w:val="0CDC580B"/>
    <w:rsid w:val="0CE02E99"/>
    <w:rsid w:val="0CE1C86A"/>
    <w:rsid w:val="0CF32E3D"/>
    <w:rsid w:val="0D0D1666"/>
    <w:rsid w:val="0D14D77C"/>
    <w:rsid w:val="0D16AA67"/>
    <w:rsid w:val="0D1B242A"/>
    <w:rsid w:val="0D1B3CC5"/>
    <w:rsid w:val="0D2849C6"/>
    <w:rsid w:val="0D3BBB26"/>
    <w:rsid w:val="0D449D44"/>
    <w:rsid w:val="0D4D8A12"/>
    <w:rsid w:val="0D4F1905"/>
    <w:rsid w:val="0D6626E3"/>
    <w:rsid w:val="0D7349C4"/>
    <w:rsid w:val="0D7B74E2"/>
    <w:rsid w:val="0D891EC5"/>
    <w:rsid w:val="0D90AAE0"/>
    <w:rsid w:val="0DA302BA"/>
    <w:rsid w:val="0DB081B1"/>
    <w:rsid w:val="0DC3F443"/>
    <w:rsid w:val="0DC5AD9A"/>
    <w:rsid w:val="0DC6C51D"/>
    <w:rsid w:val="0DCFB215"/>
    <w:rsid w:val="0DD297ED"/>
    <w:rsid w:val="0DDA0B58"/>
    <w:rsid w:val="0DE231B9"/>
    <w:rsid w:val="0DE64F6D"/>
    <w:rsid w:val="0DE974D8"/>
    <w:rsid w:val="0E01A295"/>
    <w:rsid w:val="0E0ED63F"/>
    <w:rsid w:val="0E19887B"/>
    <w:rsid w:val="0E1E9863"/>
    <w:rsid w:val="0E274F1A"/>
    <w:rsid w:val="0E30E5E2"/>
    <w:rsid w:val="0E343E33"/>
    <w:rsid w:val="0E3C1618"/>
    <w:rsid w:val="0E3E1566"/>
    <w:rsid w:val="0E4414EE"/>
    <w:rsid w:val="0E4E7C3D"/>
    <w:rsid w:val="0E551FC9"/>
    <w:rsid w:val="0E55F58F"/>
    <w:rsid w:val="0E74BCB5"/>
    <w:rsid w:val="0E774721"/>
    <w:rsid w:val="0E799DEB"/>
    <w:rsid w:val="0E7A7DBF"/>
    <w:rsid w:val="0E7AF627"/>
    <w:rsid w:val="0E827659"/>
    <w:rsid w:val="0E8C3647"/>
    <w:rsid w:val="0E9321DB"/>
    <w:rsid w:val="0E93595E"/>
    <w:rsid w:val="0E998CDB"/>
    <w:rsid w:val="0E99E924"/>
    <w:rsid w:val="0EA6438F"/>
    <w:rsid w:val="0EAD1716"/>
    <w:rsid w:val="0EB5233B"/>
    <w:rsid w:val="0EB8254D"/>
    <w:rsid w:val="0EC05920"/>
    <w:rsid w:val="0EC07EA0"/>
    <w:rsid w:val="0EC43131"/>
    <w:rsid w:val="0EC64EAB"/>
    <w:rsid w:val="0ECB320D"/>
    <w:rsid w:val="0EE5912B"/>
    <w:rsid w:val="0EE87691"/>
    <w:rsid w:val="0EEFF977"/>
    <w:rsid w:val="0F2DB8B4"/>
    <w:rsid w:val="0F3C0FF3"/>
    <w:rsid w:val="0F3F3981"/>
    <w:rsid w:val="0F409449"/>
    <w:rsid w:val="0F414DC3"/>
    <w:rsid w:val="0F48C2E8"/>
    <w:rsid w:val="0F4C4B4F"/>
    <w:rsid w:val="0F5EFD16"/>
    <w:rsid w:val="0F678E04"/>
    <w:rsid w:val="0F989BE0"/>
    <w:rsid w:val="0F9B4AF4"/>
    <w:rsid w:val="0F9B8B9E"/>
    <w:rsid w:val="0FAD7CCB"/>
    <w:rsid w:val="0FB61E4B"/>
    <w:rsid w:val="0FB894E0"/>
    <w:rsid w:val="0FE93408"/>
    <w:rsid w:val="0FEB4F55"/>
    <w:rsid w:val="0FF8E8CD"/>
    <w:rsid w:val="0FFACB86"/>
    <w:rsid w:val="1002A25B"/>
    <w:rsid w:val="1010049E"/>
    <w:rsid w:val="10100894"/>
    <w:rsid w:val="1010B8E7"/>
    <w:rsid w:val="102094AA"/>
    <w:rsid w:val="1035656B"/>
    <w:rsid w:val="1047CB28"/>
    <w:rsid w:val="1051B760"/>
    <w:rsid w:val="10534E34"/>
    <w:rsid w:val="105BC0F8"/>
    <w:rsid w:val="105BC340"/>
    <w:rsid w:val="1062BAED"/>
    <w:rsid w:val="1067DE40"/>
    <w:rsid w:val="1074B4C4"/>
    <w:rsid w:val="10762495"/>
    <w:rsid w:val="108078EC"/>
    <w:rsid w:val="108D436B"/>
    <w:rsid w:val="108D7E72"/>
    <w:rsid w:val="10919F1B"/>
    <w:rsid w:val="109ADBE0"/>
    <w:rsid w:val="109CB4B3"/>
    <w:rsid w:val="10A840C5"/>
    <w:rsid w:val="10AA3BA0"/>
    <w:rsid w:val="10AC50F7"/>
    <w:rsid w:val="10B0B813"/>
    <w:rsid w:val="10BE856D"/>
    <w:rsid w:val="10C1C81C"/>
    <w:rsid w:val="10CE346E"/>
    <w:rsid w:val="10CFAE36"/>
    <w:rsid w:val="10D39FB5"/>
    <w:rsid w:val="10D4295B"/>
    <w:rsid w:val="10E37057"/>
    <w:rsid w:val="10E6AAA0"/>
    <w:rsid w:val="10EEA2EB"/>
    <w:rsid w:val="10F14C80"/>
    <w:rsid w:val="1104BB0B"/>
    <w:rsid w:val="1105F329"/>
    <w:rsid w:val="11162D97"/>
    <w:rsid w:val="1132D328"/>
    <w:rsid w:val="1138F820"/>
    <w:rsid w:val="113940A9"/>
    <w:rsid w:val="11464BFE"/>
    <w:rsid w:val="114DFB35"/>
    <w:rsid w:val="11779F48"/>
    <w:rsid w:val="11853E5C"/>
    <w:rsid w:val="119EC975"/>
    <w:rsid w:val="11A0AF23"/>
    <w:rsid w:val="11BCFAB5"/>
    <w:rsid w:val="11C679B8"/>
    <w:rsid w:val="11CA8648"/>
    <w:rsid w:val="11CDE0CC"/>
    <w:rsid w:val="11D6BE72"/>
    <w:rsid w:val="11DFB9A2"/>
    <w:rsid w:val="11E24519"/>
    <w:rsid w:val="11E82EDA"/>
    <w:rsid w:val="11EB8168"/>
    <w:rsid w:val="11F11320"/>
    <w:rsid w:val="11FF6FF2"/>
    <w:rsid w:val="121A3ED8"/>
    <w:rsid w:val="121E7AF7"/>
    <w:rsid w:val="1221571D"/>
    <w:rsid w:val="1226491D"/>
    <w:rsid w:val="122B3456"/>
    <w:rsid w:val="1234D8F4"/>
    <w:rsid w:val="12413B3D"/>
    <w:rsid w:val="124F5B47"/>
    <w:rsid w:val="125817B1"/>
    <w:rsid w:val="1259007A"/>
    <w:rsid w:val="125971CC"/>
    <w:rsid w:val="125CFCE0"/>
    <w:rsid w:val="126CCE77"/>
    <w:rsid w:val="127317D0"/>
    <w:rsid w:val="1282D994"/>
    <w:rsid w:val="12903A53"/>
    <w:rsid w:val="129DD1A2"/>
    <w:rsid w:val="12A83C33"/>
    <w:rsid w:val="12A92B91"/>
    <w:rsid w:val="12B9B5E7"/>
    <w:rsid w:val="12BB4824"/>
    <w:rsid w:val="12BD4930"/>
    <w:rsid w:val="12C037A0"/>
    <w:rsid w:val="12C1F950"/>
    <w:rsid w:val="12CB3EDA"/>
    <w:rsid w:val="12F1867B"/>
    <w:rsid w:val="12F1D342"/>
    <w:rsid w:val="12FC4CA0"/>
    <w:rsid w:val="130BA5D6"/>
    <w:rsid w:val="130F5CC5"/>
    <w:rsid w:val="1314EDE6"/>
    <w:rsid w:val="132DB9CE"/>
    <w:rsid w:val="132DEF02"/>
    <w:rsid w:val="1330234E"/>
    <w:rsid w:val="13422A91"/>
    <w:rsid w:val="1347D80B"/>
    <w:rsid w:val="1347E7A7"/>
    <w:rsid w:val="13606F84"/>
    <w:rsid w:val="137824F9"/>
    <w:rsid w:val="137DD841"/>
    <w:rsid w:val="13874B07"/>
    <w:rsid w:val="1392E34C"/>
    <w:rsid w:val="139F58E0"/>
    <w:rsid w:val="13A0F82D"/>
    <w:rsid w:val="13A2C026"/>
    <w:rsid w:val="13A631DD"/>
    <w:rsid w:val="13AD1B8F"/>
    <w:rsid w:val="13B13373"/>
    <w:rsid w:val="13B5B934"/>
    <w:rsid w:val="13BBE940"/>
    <w:rsid w:val="13D9FA6E"/>
    <w:rsid w:val="13DC9192"/>
    <w:rsid w:val="1412B595"/>
    <w:rsid w:val="14168034"/>
    <w:rsid w:val="141F6213"/>
    <w:rsid w:val="1427B2AE"/>
    <w:rsid w:val="14321A31"/>
    <w:rsid w:val="143BE03C"/>
    <w:rsid w:val="14462550"/>
    <w:rsid w:val="14490F3E"/>
    <w:rsid w:val="145793F1"/>
    <w:rsid w:val="1466C009"/>
    <w:rsid w:val="146A5418"/>
    <w:rsid w:val="146C731C"/>
    <w:rsid w:val="146D03C5"/>
    <w:rsid w:val="149708A1"/>
    <w:rsid w:val="149CCFDC"/>
    <w:rsid w:val="149E126E"/>
    <w:rsid w:val="14A3EF26"/>
    <w:rsid w:val="14BC087D"/>
    <w:rsid w:val="14CD71F6"/>
    <w:rsid w:val="14DA06DF"/>
    <w:rsid w:val="14EB7554"/>
    <w:rsid w:val="14EF5CDE"/>
    <w:rsid w:val="14F26384"/>
    <w:rsid w:val="1515FB81"/>
    <w:rsid w:val="151A6AD6"/>
    <w:rsid w:val="1521263B"/>
    <w:rsid w:val="1523CE95"/>
    <w:rsid w:val="1529326F"/>
    <w:rsid w:val="152C36A4"/>
    <w:rsid w:val="1541EB06"/>
    <w:rsid w:val="1545AFB4"/>
    <w:rsid w:val="1547CB05"/>
    <w:rsid w:val="15491F63"/>
    <w:rsid w:val="155876BA"/>
    <w:rsid w:val="157EC7E3"/>
    <w:rsid w:val="1586369D"/>
    <w:rsid w:val="1588694A"/>
    <w:rsid w:val="1588E692"/>
    <w:rsid w:val="159460FF"/>
    <w:rsid w:val="159B4BFA"/>
    <w:rsid w:val="15A37016"/>
    <w:rsid w:val="15A45F32"/>
    <w:rsid w:val="15AD662F"/>
    <w:rsid w:val="15CB1E8D"/>
    <w:rsid w:val="15CD79D7"/>
    <w:rsid w:val="15DB7471"/>
    <w:rsid w:val="15E027C3"/>
    <w:rsid w:val="15FF00E3"/>
    <w:rsid w:val="160E8F68"/>
    <w:rsid w:val="160EB5FD"/>
    <w:rsid w:val="1619B341"/>
    <w:rsid w:val="161DEA37"/>
    <w:rsid w:val="1628466C"/>
    <w:rsid w:val="16369D2D"/>
    <w:rsid w:val="163A2881"/>
    <w:rsid w:val="163FA5B5"/>
    <w:rsid w:val="165D8975"/>
    <w:rsid w:val="165EDDD0"/>
    <w:rsid w:val="1663FBC4"/>
    <w:rsid w:val="16642FF5"/>
    <w:rsid w:val="16659DDF"/>
    <w:rsid w:val="166F0229"/>
    <w:rsid w:val="166F6C7A"/>
    <w:rsid w:val="167876AD"/>
    <w:rsid w:val="167F0335"/>
    <w:rsid w:val="16A10ACD"/>
    <w:rsid w:val="16A1B113"/>
    <w:rsid w:val="16A2E506"/>
    <w:rsid w:val="16AE4BA2"/>
    <w:rsid w:val="16B9C6C5"/>
    <w:rsid w:val="16C53D9E"/>
    <w:rsid w:val="16CC3EB2"/>
    <w:rsid w:val="16CD099B"/>
    <w:rsid w:val="16E131CF"/>
    <w:rsid w:val="16EA82F0"/>
    <w:rsid w:val="16F1405B"/>
    <w:rsid w:val="16F81296"/>
    <w:rsid w:val="16FA1C81"/>
    <w:rsid w:val="16FE2CB1"/>
    <w:rsid w:val="16FF2B23"/>
    <w:rsid w:val="16FF5AE6"/>
    <w:rsid w:val="17059527"/>
    <w:rsid w:val="170EADCC"/>
    <w:rsid w:val="171099D0"/>
    <w:rsid w:val="1712347E"/>
    <w:rsid w:val="1716E2AF"/>
    <w:rsid w:val="172DFFD6"/>
    <w:rsid w:val="173EF5C8"/>
    <w:rsid w:val="1744E76E"/>
    <w:rsid w:val="175B6936"/>
    <w:rsid w:val="1765C321"/>
    <w:rsid w:val="17696B04"/>
    <w:rsid w:val="176CAEA8"/>
    <w:rsid w:val="1772467C"/>
    <w:rsid w:val="177BBBC4"/>
    <w:rsid w:val="177EB7D6"/>
    <w:rsid w:val="178B350C"/>
    <w:rsid w:val="17957DAD"/>
    <w:rsid w:val="17ADC593"/>
    <w:rsid w:val="17AED666"/>
    <w:rsid w:val="17AFF6F6"/>
    <w:rsid w:val="17B7C8FF"/>
    <w:rsid w:val="17BB195E"/>
    <w:rsid w:val="17CE603B"/>
    <w:rsid w:val="17CEC3D5"/>
    <w:rsid w:val="17DF1203"/>
    <w:rsid w:val="17EE83C0"/>
    <w:rsid w:val="17F0DE14"/>
    <w:rsid w:val="17F24B33"/>
    <w:rsid w:val="1807B133"/>
    <w:rsid w:val="180D56E5"/>
    <w:rsid w:val="18117113"/>
    <w:rsid w:val="181E48AA"/>
    <w:rsid w:val="181FD84C"/>
    <w:rsid w:val="182622EF"/>
    <w:rsid w:val="18272BEE"/>
    <w:rsid w:val="18296DE7"/>
    <w:rsid w:val="182B5F78"/>
    <w:rsid w:val="183176B1"/>
    <w:rsid w:val="18342C83"/>
    <w:rsid w:val="18367019"/>
    <w:rsid w:val="183DC514"/>
    <w:rsid w:val="184765F5"/>
    <w:rsid w:val="184DC379"/>
    <w:rsid w:val="185C89E4"/>
    <w:rsid w:val="18628F8D"/>
    <w:rsid w:val="18644E25"/>
    <w:rsid w:val="18763C54"/>
    <w:rsid w:val="18821F95"/>
    <w:rsid w:val="1882F16C"/>
    <w:rsid w:val="188A6E03"/>
    <w:rsid w:val="188D7385"/>
    <w:rsid w:val="18988334"/>
    <w:rsid w:val="1898CA8F"/>
    <w:rsid w:val="18AB871C"/>
    <w:rsid w:val="18AC66F5"/>
    <w:rsid w:val="18B404E8"/>
    <w:rsid w:val="18B9B298"/>
    <w:rsid w:val="18BCD6E0"/>
    <w:rsid w:val="18BFCED2"/>
    <w:rsid w:val="18C5FD0D"/>
    <w:rsid w:val="18D1AC66"/>
    <w:rsid w:val="18D1BE77"/>
    <w:rsid w:val="18E67489"/>
    <w:rsid w:val="18F3E744"/>
    <w:rsid w:val="18FA5B21"/>
    <w:rsid w:val="18FE7EB9"/>
    <w:rsid w:val="190E9D3D"/>
    <w:rsid w:val="1918F0EC"/>
    <w:rsid w:val="191EB649"/>
    <w:rsid w:val="1929BFFC"/>
    <w:rsid w:val="1952B2B8"/>
    <w:rsid w:val="195FC776"/>
    <w:rsid w:val="1964067B"/>
    <w:rsid w:val="196847C4"/>
    <w:rsid w:val="196DD2C7"/>
    <w:rsid w:val="1981C783"/>
    <w:rsid w:val="19834C15"/>
    <w:rsid w:val="198D9741"/>
    <w:rsid w:val="1992923E"/>
    <w:rsid w:val="199CAD57"/>
    <w:rsid w:val="19A4786F"/>
    <w:rsid w:val="19A6DDB4"/>
    <w:rsid w:val="19AC53BD"/>
    <w:rsid w:val="19B00C10"/>
    <w:rsid w:val="19B2E43F"/>
    <w:rsid w:val="19B5272B"/>
    <w:rsid w:val="19B6B7ED"/>
    <w:rsid w:val="19BED9DD"/>
    <w:rsid w:val="19C2CDD1"/>
    <w:rsid w:val="19C554F8"/>
    <w:rsid w:val="19C7B814"/>
    <w:rsid w:val="19C9C1FD"/>
    <w:rsid w:val="19CA0894"/>
    <w:rsid w:val="19CB9D4A"/>
    <w:rsid w:val="19D26035"/>
    <w:rsid w:val="19DE0C3E"/>
    <w:rsid w:val="19F12371"/>
    <w:rsid w:val="19F5E00F"/>
    <w:rsid w:val="1A0533F3"/>
    <w:rsid w:val="1A064E7E"/>
    <w:rsid w:val="1A46C437"/>
    <w:rsid w:val="1A5DA845"/>
    <w:rsid w:val="1A5E7D8D"/>
    <w:rsid w:val="1A627583"/>
    <w:rsid w:val="1A6427D7"/>
    <w:rsid w:val="1A6682E3"/>
    <w:rsid w:val="1A74D1AB"/>
    <w:rsid w:val="1A847EAE"/>
    <w:rsid w:val="1A882F66"/>
    <w:rsid w:val="1A8FA520"/>
    <w:rsid w:val="1A98DB73"/>
    <w:rsid w:val="1A9EC78F"/>
    <w:rsid w:val="1AA177D6"/>
    <w:rsid w:val="1AA9974D"/>
    <w:rsid w:val="1AAA08A7"/>
    <w:rsid w:val="1AABB105"/>
    <w:rsid w:val="1AABE50F"/>
    <w:rsid w:val="1ABF9594"/>
    <w:rsid w:val="1AC4109E"/>
    <w:rsid w:val="1AC5A65F"/>
    <w:rsid w:val="1AD56F5C"/>
    <w:rsid w:val="1AE0C70F"/>
    <w:rsid w:val="1AE658DA"/>
    <w:rsid w:val="1AF36F03"/>
    <w:rsid w:val="1AF4688B"/>
    <w:rsid w:val="1AF83F68"/>
    <w:rsid w:val="1AFC03D5"/>
    <w:rsid w:val="1B0A40BB"/>
    <w:rsid w:val="1B0C134D"/>
    <w:rsid w:val="1B219D74"/>
    <w:rsid w:val="1B33D77B"/>
    <w:rsid w:val="1B35E91F"/>
    <w:rsid w:val="1B48412F"/>
    <w:rsid w:val="1B4A5A51"/>
    <w:rsid w:val="1B4EEE1C"/>
    <w:rsid w:val="1B51267D"/>
    <w:rsid w:val="1B523021"/>
    <w:rsid w:val="1B5380B1"/>
    <w:rsid w:val="1B55E387"/>
    <w:rsid w:val="1B712747"/>
    <w:rsid w:val="1B7A18BD"/>
    <w:rsid w:val="1B7FF25A"/>
    <w:rsid w:val="1B8ECDAE"/>
    <w:rsid w:val="1BA4D275"/>
    <w:rsid w:val="1BB1FFA2"/>
    <w:rsid w:val="1BB7403D"/>
    <w:rsid w:val="1BBAC936"/>
    <w:rsid w:val="1BBAF696"/>
    <w:rsid w:val="1BBFD8B4"/>
    <w:rsid w:val="1BDA2E6F"/>
    <w:rsid w:val="1BE5A41D"/>
    <w:rsid w:val="1BE7CD70"/>
    <w:rsid w:val="1BEC8092"/>
    <w:rsid w:val="1BF4B83C"/>
    <w:rsid w:val="1BF8BA9B"/>
    <w:rsid w:val="1C01ACC2"/>
    <w:rsid w:val="1C08D94A"/>
    <w:rsid w:val="1C122443"/>
    <w:rsid w:val="1C3806D1"/>
    <w:rsid w:val="1C41585E"/>
    <w:rsid w:val="1C4401B7"/>
    <w:rsid w:val="1C4CE3D0"/>
    <w:rsid w:val="1C4F6AEB"/>
    <w:rsid w:val="1C5947E1"/>
    <w:rsid w:val="1C5BF260"/>
    <w:rsid w:val="1C605040"/>
    <w:rsid w:val="1C65D39D"/>
    <w:rsid w:val="1C7079EC"/>
    <w:rsid w:val="1C74C259"/>
    <w:rsid w:val="1C76D7E2"/>
    <w:rsid w:val="1C81C6A6"/>
    <w:rsid w:val="1C82DEB2"/>
    <w:rsid w:val="1C8A8835"/>
    <w:rsid w:val="1C9F356D"/>
    <w:rsid w:val="1CB52B7A"/>
    <w:rsid w:val="1CCF7A15"/>
    <w:rsid w:val="1CDC3CF9"/>
    <w:rsid w:val="1CE2C9F0"/>
    <w:rsid w:val="1CF84F66"/>
    <w:rsid w:val="1D00525B"/>
    <w:rsid w:val="1D09F7DD"/>
    <w:rsid w:val="1D0CEBF3"/>
    <w:rsid w:val="1D1202ED"/>
    <w:rsid w:val="1D17641E"/>
    <w:rsid w:val="1D271DD6"/>
    <w:rsid w:val="1D2FFF51"/>
    <w:rsid w:val="1D3D6F0B"/>
    <w:rsid w:val="1D4A846B"/>
    <w:rsid w:val="1D4E53D7"/>
    <w:rsid w:val="1D50BD7A"/>
    <w:rsid w:val="1D68250D"/>
    <w:rsid w:val="1D8DC141"/>
    <w:rsid w:val="1D8EDDCF"/>
    <w:rsid w:val="1D91AA53"/>
    <w:rsid w:val="1D958A82"/>
    <w:rsid w:val="1DA52569"/>
    <w:rsid w:val="1DBD7AF7"/>
    <w:rsid w:val="1DCED4C0"/>
    <w:rsid w:val="1DEB5D36"/>
    <w:rsid w:val="1DF41E9C"/>
    <w:rsid w:val="1DF6229A"/>
    <w:rsid w:val="1DFB650C"/>
    <w:rsid w:val="1E09249D"/>
    <w:rsid w:val="1E1882D9"/>
    <w:rsid w:val="1E1CC3D7"/>
    <w:rsid w:val="1E258CEA"/>
    <w:rsid w:val="1E30428A"/>
    <w:rsid w:val="1E3460B3"/>
    <w:rsid w:val="1E35163B"/>
    <w:rsid w:val="1E366309"/>
    <w:rsid w:val="1E3B2A4C"/>
    <w:rsid w:val="1E3C0B3C"/>
    <w:rsid w:val="1E3D916F"/>
    <w:rsid w:val="1E3F01C7"/>
    <w:rsid w:val="1E56D68A"/>
    <w:rsid w:val="1E68A107"/>
    <w:rsid w:val="1E8093DD"/>
    <w:rsid w:val="1E9AA758"/>
    <w:rsid w:val="1EA5D2E2"/>
    <w:rsid w:val="1EA83717"/>
    <w:rsid w:val="1EB3A61F"/>
    <w:rsid w:val="1EC061F9"/>
    <w:rsid w:val="1EC1D5E0"/>
    <w:rsid w:val="1EC25835"/>
    <w:rsid w:val="1ED92FB4"/>
    <w:rsid w:val="1ED9B293"/>
    <w:rsid w:val="1EDECB74"/>
    <w:rsid w:val="1EE87CB7"/>
    <w:rsid w:val="1EE99137"/>
    <w:rsid w:val="1EFA87E2"/>
    <w:rsid w:val="1F03E87B"/>
    <w:rsid w:val="1F0FF6B8"/>
    <w:rsid w:val="1F117595"/>
    <w:rsid w:val="1F24BA98"/>
    <w:rsid w:val="1F257CCD"/>
    <w:rsid w:val="1F280CE4"/>
    <w:rsid w:val="1F4DB1F1"/>
    <w:rsid w:val="1F4DC34A"/>
    <w:rsid w:val="1F62E84C"/>
    <w:rsid w:val="1F69D8EA"/>
    <w:rsid w:val="1F7175E9"/>
    <w:rsid w:val="1F833893"/>
    <w:rsid w:val="1FAAFD7D"/>
    <w:rsid w:val="1FB470AC"/>
    <w:rsid w:val="1FB4F951"/>
    <w:rsid w:val="1FB57892"/>
    <w:rsid w:val="1FDA2A41"/>
    <w:rsid w:val="1FEFC9C1"/>
    <w:rsid w:val="1FF1E348"/>
    <w:rsid w:val="1FFC0519"/>
    <w:rsid w:val="2001F45E"/>
    <w:rsid w:val="20029C87"/>
    <w:rsid w:val="200A480F"/>
    <w:rsid w:val="200B901E"/>
    <w:rsid w:val="202EAFCA"/>
    <w:rsid w:val="202ED2E7"/>
    <w:rsid w:val="203AD717"/>
    <w:rsid w:val="20411D92"/>
    <w:rsid w:val="20425233"/>
    <w:rsid w:val="204E1955"/>
    <w:rsid w:val="20545092"/>
    <w:rsid w:val="205ED733"/>
    <w:rsid w:val="2062B003"/>
    <w:rsid w:val="206C1DD1"/>
    <w:rsid w:val="206CCE31"/>
    <w:rsid w:val="206F78FE"/>
    <w:rsid w:val="2070E7C7"/>
    <w:rsid w:val="20721BF9"/>
    <w:rsid w:val="20749D51"/>
    <w:rsid w:val="207508A8"/>
    <w:rsid w:val="20781AB5"/>
    <w:rsid w:val="207A96B6"/>
    <w:rsid w:val="20805C2D"/>
    <w:rsid w:val="2082FBE8"/>
    <w:rsid w:val="2083E53A"/>
    <w:rsid w:val="208AF72D"/>
    <w:rsid w:val="2091D3D8"/>
    <w:rsid w:val="2092E3A5"/>
    <w:rsid w:val="20A2B966"/>
    <w:rsid w:val="20A50581"/>
    <w:rsid w:val="20A60ED7"/>
    <w:rsid w:val="20A6BCA1"/>
    <w:rsid w:val="20B02ECB"/>
    <w:rsid w:val="20BE7F34"/>
    <w:rsid w:val="20DC546A"/>
    <w:rsid w:val="20DDA948"/>
    <w:rsid w:val="20EFEDC4"/>
    <w:rsid w:val="20F1A3BB"/>
    <w:rsid w:val="20F9F148"/>
    <w:rsid w:val="20FDBEB1"/>
    <w:rsid w:val="2104F243"/>
    <w:rsid w:val="2106A97E"/>
    <w:rsid w:val="2107DE39"/>
    <w:rsid w:val="211537DA"/>
    <w:rsid w:val="2119AAE2"/>
    <w:rsid w:val="21234D58"/>
    <w:rsid w:val="2127204A"/>
    <w:rsid w:val="2132EC95"/>
    <w:rsid w:val="21405E01"/>
    <w:rsid w:val="214FA198"/>
    <w:rsid w:val="2158EFAC"/>
    <w:rsid w:val="2158F9E6"/>
    <w:rsid w:val="215A7304"/>
    <w:rsid w:val="215E5858"/>
    <w:rsid w:val="216965C8"/>
    <w:rsid w:val="216DD64E"/>
    <w:rsid w:val="217AF4DF"/>
    <w:rsid w:val="2181E105"/>
    <w:rsid w:val="218A4CB2"/>
    <w:rsid w:val="218F7456"/>
    <w:rsid w:val="219DE542"/>
    <w:rsid w:val="21A07E74"/>
    <w:rsid w:val="21BD7B7F"/>
    <w:rsid w:val="21D2DBD3"/>
    <w:rsid w:val="21D7EFA9"/>
    <w:rsid w:val="21DEA826"/>
    <w:rsid w:val="21E39CA9"/>
    <w:rsid w:val="220F34D7"/>
    <w:rsid w:val="221BA3CB"/>
    <w:rsid w:val="22254713"/>
    <w:rsid w:val="2228EBD4"/>
    <w:rsid w:val="222F668B"/>
    <w:rsid w:val="223563A2"/>
    <w:rsid w:val="223A2291"/>
    <w:rsid w:val="22434EC5"/>
    <w:rsid w:val="224DFF22"/>
    <w:rsid w:val="225355AC"/>
    <w:rsid w:val="225B114A"/>
    <w:rsid w:val="226AE67E"/>
    <w:rsid w:val="2270653D"/>
    <w:rsid w:val="227A858C"/>
    <w:rsid w:val="227CAFB5"/>
    <w:rsid w:val="228A2F9E"/>
    <w:rsid w:val="229C22A1"/>
    <w:rsid w:val="229D07D6"/>
    <w:rsid w:val="22A60ED6"/>
    <w:rsid w:val="22A8754D"/>
    <w:rsid w:val="22AE0519"/>
    <w:rsid w:val="22B06AB8"/>
    <w:rsid w:val="22B9684C"/>
    <w:rsid w:val="22BA9CA0"/>
    <w:rsid w:val="22C02DC9"/>
    <w:rsid w:val="22D9133E"/>
    <w:rsid w:val="22E07CD5"/>
    <w:rsid w:val="22E8FA66"/>
    <w:rsid w:val="22FEF5AE"/>
    <w:rsid w:val="230B4D8F"/>
    <w:rsid w:val="231E7ABA"/>
    <w:rsid w:val="2323AA54"/>
    <w:rsid w:val="232439AE"/>
    <w:rsid w:val="2338F708"/>
    <w:rsid w:val="233A80AE"/>
    <w:rsid w:val="23505494"/>
    <w:rsid w:val="235608C0"/>
    <w:rsid w:val="2359E50F"/>
    <w:rsid w:val="238DFC44"/>
    <w:rsid w:val="239D086B"/>
    <w:rsid w:val="23AE2D82"/>
    <w:rsid w:val="23B61673"/>
    <w:rsid w:val="23B773DD"/>
    <w:rsid w:val="23D76A98"/>
    <w:rsid w:val="23DE7485"/>
    <w:rsid w:val="23EB16DF"/>
    <w:rsid w:val="23F10D26"/>
    <w:rsid w:val="240A2683"/>
    <w:rsid w:val="240E0660"/>
    <w:rsid w:val="24121742"/>
    <w:rsid w:val="2415CE9C"/>
    <w:rsid w:val="24227AF3"/>
    <w:rsid w:val="2424C758"/>
    <w:rsid w:val="242F9B47"/>
    <w:rsid w:val="2435F018"/>
    <w:rsid w:val="2441FFC9"/>
    <w:rsid w:val="2483CA29"/>
    <w:rsid w:val="249B397E"/>
    <w:rsid w:val="249FB4A9"/>
    <w:rsid w:val="24A653AF"/>
    <w:rsid w:val="24A97E0D"/>
    <w:rsid w:val="24B75AA6"/>
    <w:rsid w:val="24BFAD32"/>
    <w:rsid w:val="24C05348"/>
    <w:rsid w:val="24C22B5D"/>
    <w:rsid w:val="24C33645"/>
    <w:rsid w:val="24D274AA"/>
    <w:rsid w:val="24D3CA7C"/>
    <w:rsid w:val="24DD70C2"/>
    <w:rsid w:val="24DE494F"/>
    <w:rsid w:val="24E3D51A"/>
    <w:rsid w:val="24E7E58B"/>
    <w:rsid w:val="2507A014"/>
    <w:rsid w:val="2507DDD2"/>
    <w:rsid w:val="250AD50F"/>
    <w:rsid w:val="2512DE9E"/>
    <w:rsid w:val="251C8EA9"/>
    <w:rsid w:val="251F9942"/>
    <w:rsid w:val="2522241D"/>
    <w:rsid w:val="252F4AF9"/>
    <w:rsid w:val="252FF3C1"/>
    <w:rsid w:val="25589C18"/>
    <w:rsid w:val="255B0EA2"/>
    <w:rsid w:val="25669150"/>
    <w:rsid w:val="2569F788"/>
    <w:rsid w:val="257CB1D7"/>
    <w:rsid w:val="2581C531"/>
    <w:rsid w:val="2584A547"/>
    <w:rsid w:val="259BF0E8"/>
    <w:rsid w:val="259D8CE8"/>
    <w:rsid w:val="25B10888"/>
    <w:rsid w:val="25B8638A"/>
    <w:rsid w:val="25C8D746"/>
    <w:rsid w:val="25CA28A6"/>
    <w:rsid w:val="25CB87BF"/>
    <w:rsid w:val="25DF89CE"/>
    <w:rsid w:val="25E39318"/>
    <w:rsid w:val="25E4B891"/>
    <w:rsid w:val="25F02ECC"/>
    <w:rsid w:val="25FC9504"/>
    <w:rsid w:val="25FFC5F5"/>
    <w:rsid w:val="2600D8E0"/>
    <w:rsid w:val="26033425"/>
    <w:rsid w:val="26080176"/>
    <w:rsid w:val="26111BF6"/>
    <w:rsid w:val="261F7449"/>
    <w:rsid w:val="264DDC30"/>
    <w:rsid w:val="266255AC"/>
    <w:rsid w:val="26660E89"/>
    <w:rsid w:val="26674040"/>
    <w:rsid w:val="26772104"/>
    <w:rsid w:val="2697EC08"/>
    <w:rsid w:val="26A1FE3D"/>
    <w:rsid w:val="26A509C1"/>
    <w:rsid w:val="26C572AC"/>
    <w:rsid w:val="26C6673F"/>
    <w:rsid w:val="26D879DD"/>
    <w:rsid w:val="26DCE838"/>
    <w:rsid w:val="26EC466C"/>
    <w:rsid w:val="26ECE365"/>
    <w:rsid w:val="26FAF430"/>
    <w:rsid w:val="2717ABA0"/>
    <w:rsid w:val="27255FE0"/>
    <w:rsid w:val="27334A34"/>
    <w:rsid w:val="2734E31F"/>
    <w:rsid w:val="27357E1D"/>
    <w:rsid w:val="273B3A35"/>
    <w:rsid w:val="2740C1F7"/>
    <w:rsid w:val="2744CB6E"/>
    <w:rsid w:val="2752D03F"/>
    <w:rsid w:val="2757F7A6"/>
    <w:rsid w:val="275D3616"/>
    <w:rsid w:val="2769FF42"/>
    <w:rsid w:val="276CDF80"/>
    <w:rsid w:val="277ABC97"/>
    <w:rsid w:val="2789E78B"/>
    <w:rsid w:val="278BF987"/>
    <w:rsid w:val="27922169"/>
    <w:rsid w:val="2795B78E"/>
    <w:rsid w:val="27987518"/>
    <w:rsid w:val="27ACBB33"/>
    <w:rsid w:val="27AD0DCE"/>
    <w:rsid w:val="27B00151"/>
    <w:rsid w:val="27BE259F"/>
    <w:rsid w:val="27CBC62E"/>
    <w:rsid w:val="27D88175"/>
    <w:rsid w:val="27EB8E3D"/>
    <w:rsid w:val="27EFC73D"/>
    <w:rsid w:val="27F89039"/>
    <w:rsid w:val="28092CA0"/>
    <w:rsid w:val="280B9AD5"/>
    <w:rsid w:val="281BF0F8"/>
    <w:rsid w:val="2822C86D"/>
    <w:rsid w:val="282A201C"/>
    <w:rsid w:val="28340106"/>
    <w:rsid w:val="284B3B7A"/>
    <w:rsid w:val="2850412A"/>
    <w:rsid w:val="2853D065"/>
    <w:rsid w:val="2853EE85"/>
    <w:rsid w:val="2854665E"/>
    <w:rsid w:val="28678235"/>
    <w:rsid w:val="286E3C8B"/>
    <w:rsid w:val="287E1940"/>
    <w:rsid w:val="28800913"/>
    <w:rsid w:val="288CD1D5"/>
    <w:rsid w:val="2892C552"/>
    <w:rsid w:val="2894531B"/>
    <w:rsid w:val="2895EDFC"/>
    <w:rsid w:val="2896DBF3"/>
    <w:rsid w:val="28970BF6"/>
    <w:rsid w:val="28B5EB93"/>
    <w:rsid w:val="28BB4684"/>
    <w:rsid w:val="28CB97E7"/>
    <w:rsid w:val="28D7EDBF"/>
    <w:rsid w:val="28E6D2A2"/>
    <w:rsid w:val="28E75B56"/>
    <w:rsid w:val="28E8BEE9"/>
    <w:rsid w:val="28FD5D61"/>
    <w:rsid w:val="292B1613"/>
    <w:rsid w:val="292B6B57"/>
    <w:rsid w:val="2931F0C7"/>
    <w:rsid w:val="2956A0A8"/>
    <w:rsid w:val="2956F226"/>
    <w:rsid w:val="29578811"/>
    <w:rsid w:val="295AF058"/>
    <w:rsid w:val="295B7A15"/>
    <w:rsid w:val="296C89C6"/>
    <w:rsid w:val="297764BF"/>
    <w:rsid w:val="29794EEE"/>
    <w:rsid w:val="297F5A36"/>
    <w:rsid w:val="298B6327"/>
    <w:rsid w:val="298D7EAA"/>
    <w:rsid w:val="29991106"/>
    <w:rsid w:val="29A12A05"/>
    <w:rsid w:val="29A79CB3"/>
    <w:rsid w:val="29CF141D"/>
    <w:rsid w:val="29E2896B"/>
    <w:rsid w:val="29E9191D"/>
    <w:rsid w:val="29EADF15"/>
    <w:rsid w:val="29F6AD4F"/>
    <w:rsid w:val="29FAC970"/>
    <w:rsid w:val="29FEB0FE"/>
    <w:rsid w:val="2A045C5F"/>
    <w:rsid w:val="2A0E1419"/>
    <w:rsid w:val="2A18817C"/>
    <w:rsid w:val="2A229D45"/>
    <w:rsid w:val="2A232664"/>
    <w:rsid w:val="2A2AC93C"/>
    <w:rsid w:val="2A3118B2"/>
    <w:rsid w:val="2A46F966"/>
    <w:rsid w:val="2A4AB851"/>
    <w:rsid w:val="2A77AD30"/>
    <w:rsid w:val="2A833DBC"/>
    <w:rsid w:val="2A968E08"/>
    <w:rsid w:val="2A9CA9AE"/>
    <w:rsid w:val="2A9E5D23"/>
    <w:rsid w:val="2AA1DC9D"/>
    <w:rsid w:val="2AA7ED54"/>
    <w:rsid w:val="2AAD3580"/>
    <w:rsid w:val="2AADD412"/>
    <w:rsid w:val="2AC6449C"/>
    <w:rsid w:val="2AC72607"/>
    <w:rsid w:val="2AD145AE"/>
    <w:rsid w:val="2AD2A46E"/>
    <w:rsid w:val="2AD68A94"/>
    <w:rsid w:val="2AE3FC44"/>
    <w:rsid w:val="2AEF1F78"/>
    <w:rsid w:val="2B06B734"/>
    <w:rsid w:val="2B0A2C2E"/>
    <w:rsid w:val="2B0F6E1D"/>
    <w:rsid w:val="2B2177D0"/>
    <w:rsid w:val="2B352E93"/>
    <w:rsid w:val="2B386400"/>
    <w:rsid w:val="2B3B7004"/>
    <w:rsid w:val="2B47E345"/>
    <w:rsid w:val="2B4AB026"/>
    <w:rsid w:val="2B564B7F"/>
    <w:rsid w:val="2B5C4463"/>
    <w:rsid w:val="2B63764A"/>
    <w:rsid w:val="2B687811"/>
    <w:rsid w:val="2B7109C7"/>
    <w:rsid w:val="2B79693B"/>
    <w:rsid w:val="2B85F022"/>
    <w:rsid w:val="2B87D07B"/>
    <w:rsid w:val="2B92B7AA"/>
    <w:rsid w:val="2B9E9C11"/>
    <w:rsid w:val="2BA2232B"/>
    <w:rsid w:val="2BA3D1C7"/>
    <w:rsid w:val="2BBC0B61"/>
    <w:rsid w:val="2BC1BDD8"/>
    <w:rsid w:val="2BC7D268"/>
    <w:rsid w:val="2BCA625B"/>
    <w:rsid w:val="2BCDC408"/>
    <w:rsid w:val="2BD24EBA"/>
    <w:rsid w:val="2BEB28D9"/>
    <w:rsid w:val="2BEBA0AD"/>
    <w:rsid w:val="2BFB140E"/>
    <w:rsid w:val="2C01419D"/>
    <w:rsid w:val="2C023E81"/>
    <w:rsid w:val="2C10BDE3"/>
    <w:rsid w:val="2C15C328"/>
    <w:rsid w:val="2C220BB5"/>
    <w:rsid w:val="2C2616A3"/>
    <w:rsid w:val="2C3223F5"/>
    <w:rsid w:val="2C34A569"/>
    <w:rsid w:val="2C3F214D"/>
    <w:rsid w:val="2C4AFC16"/>
    <w:rsid w:val="2C4CC43A"/>
    <w:rsid w:val="2C4DF339"/>
    <w:rsid w:val="2C5EA0D5"/>
    <w:rsid w:val="2C7677CF"/>
    <w:rsid w:val="2C7DC864"/>
    <w:rsid w:val="2C84C7A9"/>
    <w:rsid w:val="2C9238F9"/>
    <w:rsid w:val="2C962E7F"/>
    <w:rsid w:val="2C9CB264"/>
    <w:rsid w:val="2CA0B155"/>
    <w:rsid w:val="2CAF3BAB"/>
    <w:rsid w:val="2CAFFE9A"/>
    <w:rsid w:val="2CB5FFCE"/>
    <w:rsid w:val="2CCE3A08"/>
    <w:rsid w:val="2CDB1B35"/>
    <w:rsid w:val="2CE258F2"/>
    <w:rsid w:val="2CF2A526"/>
    <w:rsid w:val="2CFCDC8B"/>
    <w:rsid w:val="2D06BF99"/>
    <w:rsid w:val="2D212956"/>
    <w:rsid w:val="2D296B88"/>
    <w:rsid w:val="2D42D4CB"/>
    <w:rsid w:val="2D47875B"/>
    <w:rsid w:val="2D48AB31"/>
    <w:rsid w:val="2D4AAEEA"/>
    <w:rsid w:val="2D546014"/>
    <w:rsid w:val="2D5C43C3"/>
    <w:rsid w:val="2D605C92"/>
    <w:rsid w:val="2D67B3D8"/>
    <w:rsid w:val="2D783861"/>
    <w:rsid w:val="2D7AA41D"/>
    <w:rsid w:val="2D861C3B"/>
    <w:rsid w:val="2D94116D"/>
    <w:rsid w:val="2D96EE77"/>
    <w:rsid w:val="2DAE7F10"/>
    <w:rsid w:val="2DB16677"/>
    <w:rsid w:val="2DC442F9"/>
    <w:rsid w:val="2DC53FC5"/>
    <w:rsid w:val="2DE914B7"/>
    <w:rsid w:val="2DEBC050"/>
    <w:rsid w:val="2DEDA659"/>
    <w:rsid w:val="2E0A8969"/>
    <w:rsid w:val="2E0BA10F"/>
    <w:rsid w:val="2E0BD653"/>
    <w:rsid w:val="2E11E923"/>
    <w:rsid w:val="2E13A059"/>
    <w:rsid w:val="2E1775F7"/>
    <w:rsid w:val="2E18C068"/>
    <w:rsid w:val="2E1E602F"/>
    <w:rsid w:val="2E2D9D01"/>
    <w:rsid w:val="2E410602"/>
    <w:rsid w:val="2E45BABC"/>
    <w:rsid w:val="2E4BFB37"/>
    <w:rsid w:val="2E53489E"/>
    <w:rsid w:val="2E5868FB"/>
    <w:rsid w:val="2E5A3640"/>
    <w:rsid w:val="2E6CFE35"/>
    <w:rsid w:val="2E74979F"/>
    <w:rsid w:val="2E788774"/>
    <w:rsid w:val="2E8E2BA0"/>
    <w:rsid w:val="2E8E5AAD"/>
    <w:rsid w:val="2E96B274"/>
    <w:rsid w:val="2E9F09E9"/>
    <w:rsid w:val="2EB0DCEB"/>
    <w:rsid w:val="2EB9CAC5"/>
    <w:rsid w:val="2EC53EBB"/>
    <w:rsid w:val="2EC99B90"/>
    <w:rsid w:val="2ED3B6C7"/>
    <w:rsid w:val="2ED4A23F"/>
    <w:rsid w:val="2EDB62B2"/>
    <w:rsid w:val="2F00AF14"/>
    <w:rsid w:val="2F15C6B5"/>
    <w:rsid w:val="2F24F590"/>
    <w:rsid w:val="2F32F40F"/>
    <w:rsid w:val="2F3A105C"/>
    <w:rsid w:val="2F3FE86F"/>
    <w:rsid w:val="2F689202"/>
    <w:rsid w:val="2F69BD37"/>
    <w:rsid w:val="2F6BE13E"/>
    <w:rsid w:val="2F6C6D48"/>
    <w:rsid w:val="2F7CE6A3"/>
    <w:rsid w:val="2F834BD8"/>
    <w:rsid w:val="2F83A7AE"/>
    <w:rsid w:val="2F90D4DE"/>
    <w:rsid w:val="2FA98302"/>
    <w:rsid w:val="2FADFEE6"/>
    <w:rsid w:val="2FAFF97C"/>
    <w:rsid w:val="2FBDC3DB"/>
    <w:rsid w:val="2FCC2C2A"/>
    <w:rsid w:val="2FD1162E"/>
    <w:rsid w:val="2FDB1A28"/>
    <w:rsid w:val="2FE33FE3"/>
    <w:rsid w:val="2FECC338"/>
    <w:rsid w:val="2FEE462D"/>
    <w:rsid w:val="2FF9DB8E"/>
    <w:rsid w:val="2FFD3271"/>
    <w:rsid w:val="3006BEE9"/>
    <w:rsid w:val="300787A6"/>
    <w:rsid w:val="3010BCBD"/>
    <w:rsid w:val="3018AF69"/>
    <w:rsid w:val="302B542D"/>
    <w:rsid w:val="303F9C4E"/>
    <w:rsid w:val="30401AE4"/>
    <w:rsid w:val="3040D049"/>
    <w:rsid w:val="3052BBE7"/>
    <w:rsid w:val="30534484"/>
    <w:rsid w:val="305C27B1"/>
    <w:rsid w:val="3064BAF0"/>
    <w:rsid w:val="3079DA8E"/>
    <w:rsid w:val="307EDEB2"/>
    <w:rsid w:val="3084746F"/>
    <w:rsid w:val="30958DDD"/>
    <w:rsid w:val="30AF3F28"/>
    <w:rsid w:val="30C51657"/>
    <w:rsid w:val="30DC8FE5"/>
    <w:rsid w:val="30DD7FCB"/>
    <w:rsid w:val="30E56D70"/>
    <w:rsid w:val="30E80C67"/>
    <w:rsid w:val="30EAA4CC"/>
    <w:rsid w:val="30EC7F2F"/>
    <w:rsid w:val="30F0A5DA"/>
    <w:rsid w:val="30F1A017"/>
    <w:rsid w:val="310FADF6"/>
    <w:rsid w:val="311820FC"/>
    <w:rsid w:val="31189404"/>
    <w:rsid w:val="312595CF"/>
    <w:rsid w:val="312CB50F"/>
    <w:rsid w:val="312F2F73"/>
    <w:rsid w:val="3130492F"/>
    <w:rsid w:val="313141B6"/>
    <w:rsid w:val="31386AA1"/>
    <w:rsid w:val="313A365D"/>
    <w:rsid w:val="314AF30B"/>
    <w:rsid w:val="314EE1C5"/>
    <w:rsid w:val="315B56DC"/>
    <w:rsid w:val="316F7BE3"/>
    <w:rsid w:val="3174CC50"/>
    <w:rsid w:val="317E54CE"/>
    <w:rsid w:val="317FC808"/>
    <w:rsid w:val="3181D9DA"/>
    <w:rsid w:val="318467E7"/>
    <w:rsid w:val="3187C8BF"/>
    <w:rsid w:val="31881B78"/>
    <w:rsid w:val="318B8D15"/>
    <w:rsid w:val="3198F61A"/>
    <w:rsid w:val="319ABB66"/>
    <w:rsid w:val="319E4B4D"/>
    <w:rsid w:val="31AD991D"/>
    <w:rsid w:val="31C2FD5A"/>
    <w:rsid w:val="31D7FBEC"/>
    <w:rsid w:val="31DF7EEA"/>
    <w:rsid w:val="31E13E74"/>
    <w:rsid w:val="31E9E28F"/>
    <w:rsid w:val="31EAF196"/>
    <w:rsid w:val="31EEBB32"/>
    <w:rsid w:val="31F28442"/>
    <w:rsid w:val="31F972BA"/>
    <w:rsid w:val="320C6EEB"/>
    <w:rsid w:val="322D0436"/>
    <w:rsid w:val="3232D16F"/>
    <w:rsid w:val="3240C869"/>
    <w:rsid w:val="324AEB0E"/>
    <w:rsid w:val="32566DE0"/>
    <w:rsid w:val="325D824E"/>
    <w:rsid w:val="32633E77"/>
    <w:rsid w:val="3269EA9D"/>
    <w:rsid w:val="326E0154"/>
    <w:rsid w:val="3275E02E"/>
    <w:rsid w:val="3276863F"/>
    <w:rsid w:val="327EADDC"/>
    <w:rsid w:val="327EF004"/>
    <w:rsid w:val="32835610"/>
    <w:rsid w:val="3287C74A"/>
    <w:rsid w:val="3294929F"/>
    <w:rsid w:val="3295A012"/>
    <w:rsid w:val="329FEEA5"/>
    <w:rsid w:val="32A9402F"/>
    <w:rsid w:val="32AC3EDE"/>
    <w:rsid w:val="32B10EB3"/>
    <w:rsid w:val="32BA627B"/>
    <w:rsid w:val="32C7B6B0"/>
    <w:rsid w:val="32C8148E"/>
    <w:rsid w:val="32D300EE"/>
    <w:rsid w:val="32DC2773"/>
    <w:rsid w:val="32E018F9"/>
    <w:rsid w:val="32EFDF3D"/>
    <w:rsid w:val="32F36186"/>
    <w:rsid w:val="32F5C598"/>
    <w:rsid w:val="32F6C063"/>
    <w:rsid w:val="32FE415D"/>
    <w:rsid w:val="3306C2F5"/>
    <w:rsid w:val="33134E20"/>
    <w:rsid w:val="3316B6E1"/>
    <w:rsid w:val="331805A5"/>
    <w:rsid w:val="3319990F"/>
    <w:rsid w:val="331E8E7F"/>
    <w:rsid w:val="33298788"/>
    <w:rsid w:val="33320455"/>
    <w:rsid w:val="3334C954"/>
    <w:rsid w:val="334E8265"/>
    <w:rsid w:val="33584B5E"/>
    <w:rsid w:val="3366A66D"/>
    <w:rsid w:val="33751F4A"/>
    <w:rsid w:val="337F6823"/>
    <w:rsid w:val="338B1E70"/>
    <w:rsid w:val="33999D7C"/>
    <w:rsid w:val="33A003F1"/>
    <w:rsid w:val="33A118F8"/>
    <w:rsid w:val="33A137E1"/>
    <w:rsid w:val="33A1DC56"/>
    <w:rsid w:val="33A4D216"/>
    <w:rsid w:val="33A6DDA3"/>
    <w:rsid w:val="33A7EAE1"/>
    <w:rsid w:val="33AA4D4E"/>
    <w:rsid w:val="33AD661C"/>
    <w:rsid w:val="33B1CF1F"/>
    <w:rsid w:val="33B77C14"/>
    <w:rsid w:val="33C62D7A"/>
    <w:rsid w:val="33CE05AD"/>
    <w:rsid w:val="33EFAE7D"/>
    <w:rsid w:val="33F3FF07"/>
    <w:rsid w:val="33F996F3"/>
    <w:rsid w:val="33FC5180"/>
    <w:rsid w:val="3403AB89"/>
    <w:rsid w:val="34092300"/>
    <w:rsid w:val="341563E9"/>
    <w:rsid w:val="341C5DFD"/>
    <w:rsid w:val="3422D764"/>
    <w:rsid w:val="3425CCC1"/>
    <w:rsid w:val="3427E3C6"/>
    <w:rsid w:val="34298629"/>
    <w:rsid w:val="342D2805"/>
    <w:rsid w:val="3432A054"/>
    <w:rsid w:val="34368E1D"/>
    <w:rsid w:val="343C0AFA"/>
    <w:rsid w:val="3445443B"/>
    <w:rsid w:val="34560551"/>
    <w:rsid w:val="345623E1"/>
    <w:rsid w:val="345CA330"/>
    <w:rsid w:val="345FF813"/>
    <w:rsid w:val="346B340A"/>
    <w:rsid w:val="3482C74B"/>
    <w:rsid w:val="348E709F"/>
    <w:rsid w:val="34B28CC1"/>
    <w:rsid w:val="34B46015"/>
    <w:rsid w:val="34B95229"/>
    <w:rsid w:val="34C145E7"/>
    <w:rsid w:val="34C63E04"/>
    <w:rsid w:val="34D1FF37"/>
    <w:rsid w:val="34E6BA25"/>
    <w:rsid w:val="34E75764"/>
    <w:rsid w:val="34EE1C28"/>
    <w:rsid w:val="34EE425B"/>
    <w:rsid w:val="34F4B958"/>
    <w:rsid w:val="34F7F121"/>
    <w:rsid w:val="34F80F48"/>
    <w:rsid w:val="34FB6A2E"/>
    <w:rsid w:val="34FE6EAB"/>
    <w:rsid w:val="3503C632"/>
    <w:rsid w:val="35044DC6"/>
    <w:rsid w:val="350BF1B4"/>
    <w:rsid w:val="35145F15"/>
    <w:rsid w:val="3530ADD0"/>
    <w:rsid w:val="3532EC14"/>
    <w:rsid w:val="3533C00A"/>
    <w:rsid w:val="35365C5C"/>
    <w:rsid w:val="353FF683"/>
    <w:rsid w:val="354276F4"/>
    <w:rsid w:val="35455DA2"/>
    <w:rsid w:val="35473AC2"/>
    <w:rsid w:val="354AFC10"/>
    <w:rsid w:val="354C7599"/>
    <w:rsid w:val="3550D8F7"/>
    <w:rsid w:val="355441F1"/>
    <w:rsid w:val="35558D57"/>
    <w:rsid w:val="35589AE8"/>
    <w:rsid w:val="35639D9C"/>
    <w:rsid w:val="3563A6CF"/>
    <w:rsid w:val="357CCDA9"/>
    <w:rsid w:val="357DCA1D"/>
    <w:rsid w:val="3586A344"/>
    <w:rsid w:val="3586CB0C"/>
    <w:rsid w:val="358FBF73"/>
    <w:rsid w:val="35A4D8AA"/>
    <w:rsid w:val="35A53A1B"/>
    <w:rsid w:val="35A87603"/>
    <w:rsid w:val="35A8E1EC"/>
    <w:rsid w:val="35AF46A3"/>
    <w:rsid w:val="35BFCA86"/>
    <w:rsid w:val="35C235B2"/>
    <w:rsid w:val="35D6EB96"/>
    <w:rsid w:val="35DD1197"/>
    <w:rsid w:val="35DDFD6A"/>
    <w:rsid w:val="35F1C262"/>
    <w:rsid w:val="35F2BAA2"/>
    <w:rsid w:val="35F9CD7E"/>
    <w:rsid w:val="35FA3166"/>
    <w:rsid w:val="360332E4"/>
    <w:rsid w:val="36092147"/>
    <w:rsid w:val="36113FE1"/>
    <w:rsid w:val="361F7EB7"/>
    <w:rsid w:val="362C7298"/>
    <w:rsid w:val="36354821"/>
    <w:rsid w:val="364A4349"/>
    <w:rsid w:val="366B0BAC"/>
    <w:rsid w:val="366D9046"/>
    <w:rsid w:val="366EF84B"/>
    <w:rsid w:val="36769C63"/>
    <w:rsid w:val="368274F3"/>
    <w:rsid w:val="3690B0EE"/>
    <w:rsid w:val="36955C71"/>
    <w:rsid w:val="36A65197"/>
    <w:rsid w:val="36CE2FAA"/>
    <w:rsid w:val="36E0796B"/>
    <w:rsid w:val="36E19F77"/>
    <w:rsid w:val="36E6D05A"/>
    <w:rsid w:val="36FB8C6B"/>
    <w:rsid w:val="37002B36"/>
    <w:rsid w:val="371E5A3F"/>
    <w:rsid w:val="37212D15"/>
    <w:rsid w:val="37261D0E"/>
    <w:rsid w:val="3728A84F"/>
    <w:rsid w:val="37338507"/>
    <w:rsid w:val="373A81E3"/>
    <w:rsid w:val="3740482D"/>
    <w:rsid w:val="374A6C60"/>
    <w:rsid w:val="374E6DDE"/>
    <w:rsid w:val="3765F625"/>
    <w:rsid w:val="37833389"/>
    <w:rsid w:val="3787AA7D"/>
    <w:rsid w:val="379454B9"/>
    <w:rsid w:val="37990CD2"/>
    <w:rsid w:val="37A07873"/>
    <w:rsid w:val="37A2124E"/>
    <w:rsid w:val="37A3D57D"/>
    <w:rsid w:val="37A80CB8"/>
    <w:rsid w:val="37B09718"/>
    <w:rsid w:val="37B22D4E"/>
    <w:rsid w:val="37B6144F"/>
    <w:rsid w:val="37B7D36C"/>
    <w:rsid w:val="37C5C5AB"/>
    <w:rsid w:val="37CA224F"/>
    <w:rsid w:val="37F016B9"/>
    <w:rsid w:val="37FA5EDE"/>
    <w:rsid w:val="38008F82"/>
    <w:rsid w:val="380A8948"/>
    <w:rsid w:val="380C2D22"/>
    <w:rsid w:val="380CACBE"/>
    <w:rsid w:val="380E4CB4"/>
    <w:rsid w:val="380EE630"/>
    <w:rsid w:val="3822A905"/>
    <w:rsid w:val="382B9AF4"/>
    <w:rsid w:val="382C9FAE"/>
    <w:rsid w:val="383CBF73"/>
    <w:rsid w:val="38438BF6"/>
    <w:rsid w:val="384C542E"/>
    <w:rsid w:val="384C9658"/>
    <w:rsid w:val="385065AB"/>
    <w:rsid w:val="3855C2EF"/>
    <w:rsid w:val="38564BC7"/>
    <w:rsid w:val="385A7F7A"/>
    <w:rsid w:val="387C3AAD"/>
    <w:rsid w:val="3882BF92"/>
    <w:rsid w:val="3889F2A4"/>
    <w:rsid w:val="389587B0"/>
    <w:rsid w:val="38AE5E3F"/>
    <w:rsid w:val="38B4EE73"/>
    <w:rsid w:val="38D603DC"/>
    <w:rsid w:val="38E28A98"/>
    <w:rsid w:val="38EB99FF"/>
    <w:rsid w:val="38EC04D7"/>
    <w:rsid w:val="38F7CAFE"/>
    <w:rsid w:val="38F941E3"/>
    <w:rsid w:val="38FE457A"/>
    <w:rsid w:val="39067ED3"/>
    <w:rsid w:val="390CA061"/>
    <w:rsid w:val="3913A8FC"/>
    <w:rsid w:val="39147FE7"/>
    <w:rsid w:val="391CF300"/>
    <w:rsid w:val="391E7278"/>
    <w:rsid w:val="393472F5"/>
    <w:rsid w:val="393AD420"/>
    <w:rsid w:val="39441A44"/>
    <w:rsid w:val="3945B19D"/>
    <w:rsid w:val="39466E04"/>
    <w:rsid w:val="3964750F"/>
    <w:rsid w:val="396493F3"/>
    <w:rsid w:val="3966CC7F"/>
    <w:rsid w:val="399B6267"/>
    <w:rsid w:val="39A61617"/>
    <w:rsid w:val="39A765C3"/>
    <w:rsid w:val="39A8F445"/>
    <w:rsid w:val="39B0EA43"/>
    <w:rsid w:val="39C085D0"/>
    <w:rsid w:val="39D3F2AD"/>
    <w:rsid w:val="39D62908"/>
    <w:rsid w:val="39EDBAAF"/>
    <w:rsid w:val="39F16BC8"/>
    <w:rsid w:val="3A203CF3"/>
    <w:rsid w:val="3A21EA2C"/>
    <w:rsid w:val="3A2A483A"/>
    <w:rsid w:val="3A4E7DCD"/>
    <w:rsid w:val="3A50D978"/>
    <w:rsid w:val="3A560EA2"/>
    <w:rsid w:val="3A738BA9"/>
    <w:rsid w:val="3A7BF58E"/>
    <w:rsid w:val="3A80CC55"/>
    <w:rsid w:val="3A8CBA8A"/>
    <w:rsid w:val="3A9BFC31"/>
    <w:rsid w:val="3AA7EBDE"/>
    <w:rsid w:val="3AC3258D"/>
    <w:rsid w:val="3AD54F00"/>
    <w:rsid w:val="3AE5D241"/>
    <w:rsid w:val="3AEEFEE1"/>
    <w:rsid w:val="3B04B85D"/>
    <w:rsid w:val="3B0B8750"/>
    <w:rsid w:val="3B0ED9A3"/>
    <w:rsid w:val="3B16A032"/>
    <w:rsid w:val="3B1C86E1"/>
    <w:rsid w:val="3B1FD613"/>
    <w:rsid w:val="3B2ADE93"/>
    <w:rsid w:val="3B3395D8"/>
    <w:rsid w:val="3B4AA3BF"/>
    <w:rsid w:val="3B542389"/>
    <w:rsid w:val="3B6BDCB8"/>
    <w:rsid w:val="3B6D1A43"/>
    <w:rsid w:val="3B70C1C1"/>
    <w:rsid w:val="3B767F60"/>
    <w:rsid w:val="3B7AAC0E"/>
    <w:rsid w:val="3B7CF592"/>
    <w:rsid w:val="3B8256D9"/>
    <w:rsid w:val="3B96ECEF"/>
    <w:rsid w:val="3B9E0C18"/>
    <w:rsid w:val="3BA0FD54"/>
    <w:rsid w:val="3BA32083"/>
    <w:rsid w:val="3BACA174"/>
    <w:rsid w:val="3BB0C64A"/>
    <w:rsid w:val="3BB13115"/>
    <w:rsid w:val="3BBC9490"/>
    <w:rsid w:val="3BBEAA41"/>
    <w:rsid w:val="3BC41D97"/>
    <w:rsid w:val="3BC4FD4F"/>
    <w:rsid w:val="3BC6F31F"/>
    <w:rsid w:val="3BE126C4"/>
    <w:rsid w:val="3C05C004"/>
    <w:rsid w:val="3C12CA28"/>
    <w:rsid w:val="3C22BA3D"/>
    <w:rsid w:val="3C2E5D3A"/>
    <w:rsid w:val="3C30BC47"/>
    <w:rsid w:val="3C3D92C4"/>
    <w:rsid w:val="3C51BE1F"/>
    <w:rsid w:val="3C5AA79D"/>
    <w:rsid w:val="3C6124B6"/>
    <w:rsid w:val="3C76DE43"/>
    <w:rsid w:val="3C778860"/>
    <w:rsid w:val="3C7CC275"/>
    <w:rsid w:val="3C8D1954"/>
    <w:rsid w:val="3C906D4D"/>
    <w:rsid w:val="3C921072"/>
    <w:rsid w:val="3CA79AB2"/>
    <w:rsid w:val="3CC424F7"/>
    <w:rsid w:val="3CC4B9B3"/>
    <w:rsid w:val="3D174A20"/>
    <w:rsid w:val="3D2237B0"/>
    <w:rsid w:val="3D3392C5"/>
    <w:rsid w:val="3D35A997"/>
    <w:rsid w:val="3D360628"/>
    <w:rsid w:val="3D4C6CE0"/>
    <w:rsid w:val="3D5035FD"/>
    <w:rsid w:val="3D542442"/>
    <w:rsid w:val="3D65BD29"/>
    <w:rsid w:val="3D6BA751"/>
    <w:rsid w:val="3D6FA45B"/>
    <w:rsid w:val="3D702717"/>
    <w:rsid w:val="3D7FFC12"/>
    <w:rsid w:val="3D883B96"/>
    <w:rsid w:val="3D8FD437"/>
    <w:rsid w:val="3D9865C2"/>
    <w:rsid w:val="3DA0FD46"/>
    <w:rsid w:val="3DA96646"/>
    <w:rsid w:val="3DAA9441"/>
    <w:rsid w:val="3DB4B4DC"/>
    <w:rsid w:val="3DBD44B1"/>
    <w:rsid w:val="3DBEB187"/>
    <w:rsid w:val="3DBF64D0"/>
    <w:rsid w:val="3DF36B62"/>
    <w:rsid w:val="3E02C0B0"/>
    <w:rsid w:val="3E079231"/>
    <w:rsid w:val="3E095DC3"/>
    <w:rsid w:val="3E0A9153"/>
    <w:rsid w:val="3E0FCBEC"/>
    <w:rsid w:val="3E116591"/>
    <w:rsid w:val="3E1CF71F"/>
    <w:rsid w:val="3E2A9901"/>
    <w:rsid w:val="3E302C7C"/>
    <w:rsid w:val="3E38C3B9"/>
    <w:rsid w:val="3E4A8B2D"/>
    <w:rsid w:val="3E537557"/>
    <w:rsid w:val="3E5CED25"/>
    <w:rsid w:val="3E699898"/>
    <w:rsid w:val="3E6F1A5F"/>
    <w:rsid w:val="3E7D05D6"/>
    <w:rsid w:val="3E874DE1"/>
    <w:rsid w:val="3E87B941"/>
    <w:rsid w:val="3E8B3E0B"/>
    <w:rsid w:val="3E94885B"/>
    <w:rsid w:val="3EB3A851"/>
    <w:rsid w:val="3EBFFC8E"/>
    <w:rsid w:val="3EC74FB1"/>
    <w:rsid w:val="3ECA6F2F"/>
    <w:rsid w:val="3EDA1DCE"/>
    <w:rsid w:val="3EDD387C"/>
    <w:rsid w:val="3EF3956B"/>
    <w:rsid w:val="3EF3A94A"/>
    <w:rsid w:val="3EFE5348"/>
    <w:rsid w:val="3EFED764"/>
    <w:rsid w:val="3F005F5F"/>
    <w:rsid w:val="3F01D557"/>
    <w:rsid w:val="3F19C3C4"/>
    <w:rsid w:val="3F1F91E2"/>
    <w:rsid w:val="3F28A7BA"/>
    <w:rsid w:val="3F301235"/>
    <w:rsid w:val="3F308D89"/>
    <w:rsid w:val="3F36D9BF"/>
    <w:rsid w:val="3F386158"/>
    <w:rsid w:val="3F491A9F"/>
    <w:rsid w:val="3F52D762"/>
    <w:rsid w:val="3F5E761F"/>
    <w:rsid w:val="3F72592E"/>
    <w:rsid w:val="3F75789E"/>
    <w:rsid w:val="3F94789B"/>
    <w:rsid w:val="3F94E757"/>
    <w:rsid w:val="3F9A4872"/>
    <w:rsid w:val="3FA39A69"/>
    <w:rsid w:val="3FB6E303"/>
    <w:rsid w:val="3FCAC486"/>
    <w:rsid w:val="3FCBEFA8"/>
    <w:rsid w:val="3FCD2E81"/>
    <w:rsid w:val="3FCF159B"/>
    <w:rsid w:val="3FD60EEB"/>
    <w:rsid w:val="3FDEAFDA"/>
    <w:rsid w:val="3FE45FCD"/>
    <w:rsid w:val="3FF3947E"/>
    <w:rsid w:val="3FFDA764"/>
    <w:rsid w:val="40066A85"/>
    <w:rsid w:val="40094F87"/>
    <w:rsid w:val="4009FB3E"/>
    <w:rsid w:val="401105A8"/>
    <w:rsid w:val="40152637"/>
    <w:rsid w:val="401FF59F"/>
    <w:rsid w:val="4039A171"/>
    <w:rsid w:val="403A1567"/>
    <w:rsid w:val="40402898"/>
    <w:rsid w:val="404ED51E"/>
    <w:rsid w:val="40545166"/>
    <w:rsid w:val="40573DCE"/>
    <w:rsid w:val="40602744"/>
    <w:rsid w:val="40695094"/>
    <w:rsid w:val="407F950C"/>
    <w:rsid w:val="4081A0C9"/>
    <w:rsid w:val="40864A2A"/>
    <w:rsid w:val="40B32242"/>
    <w:rsid w:val="40BB4294"/>
    <w:rsid w:val="40C1962A"/>
    <w:rsid w:val="40E11BFD"/>
    <w:rsid w:val="40E976E2"/>
    <w:rsid w:val="40EEF28D"/>
    <w:rsid w:val="411EAE7D"/>
    <w:rsid w:val="4127B316"/>
    <w:rsid w:val="412AE882"/>
    <w:rsid w:val="4143776A"/>
    <w:rsid w:val="4147A8B2"/>
    <w:rsid w:val="41550D15"/>
    <w:rsid w:val="41587032"/>
    <w:rsid w:val="41639B03"/>
    <w:rsid w:val="4167A266"/>
    <w:rsid w:val="4172FA12"/>
    <w:rsid w:val="417B428D"/>
    <w:rsid w:val="4185690C"/>
    <w:rsid w:val="41864019"/>
    <w:rsid w:val="41A271EF"/>
    <w:rsid w:val="41A3BDB2"/>
    <w:rsid w:val="41A5777B"/>
    <w:rsid w:val="41ADEF23"/>
    <w:rsid w:val="41CCE39E"/>
    <w:rsid w:val="41D2E8F5"/>
    <w:rsid w:val="41D367BA"/>
    <w:rsid w:val="41DAAFE6"/>
    <w:rsid w:val="41DB9F05"/>
    <w:rsid w:val="41F6E37E"/>
    <w:rsid w:val="4202FAA5"/>
    <w:rsid w:val="42045EFB"/>
    <w:rsid w:val="42120E43"/>
    <w:rsid w:val="421BDE56"/>
    <w:rsid w:val="42206388"/>
    <w:rsid w:val="4224ED51"/>
    <w:rsid w:val="4233613B"/>
    <w:rsid w:val="4238A797"/>
    <w:rsid w:val="424EB58C"/>
    <w:rsid w:val="4254C140"/>
    <w:rsid w:val="425726FC"/>
    <w:rsid w:val="42725E49"/>
    <w:rsid w:val="4283BBE0"/>
    <w:rsid w:val="42966B73"/>
    <w:rsid w:val="429F811E"/>
    <w:rsid w:val="42A831A2"/>
    <w:rsid w:val="42B670E5"/>
    <w:rsid w:val="42BA7BC6"/>
    <w:rsid w:val="42BE64F5"/>
    <w:rsid w:val="42C76CD0"/>
    <w:rsid w:val="42C95C51"/>
    <w:rsid w:val="42E50F3E"/>
    <w:rsid w:val="42ECA497"/>
    <w:rsid w:val="42EDFACA"/>
    <w:rsid w:val="42EEE633"/>
    <w:rsid w:val="42EFCCB6"/>
    <w:rsid w:val="42F595C1"/>
    <w:rsid w:val="42F83229"/>
    <w:rsid w:val="430072D1"/>
    <w:rsid w:val="430325FF"/>
    <w:rsid w:val="4303E6CF"/>
    <w:rsid w:val="431DF605"/>
    <w:rsid w:val="4323B33E"/>
    <w:rsid w:val="4323DB4F"/>
    <w:rsid w:val="432C5FB1"/>
    <w:rsid w:val="432CF948"/>
    <w:rsid w:val="43338677"/>
    <w:rsid w:val="433F068B"/>
    <w:rsid w:val="4340B6A7"/>
    <w:rsid w:val="4340DEB7"/>
    <w:rsid w:val="4343567E"/>
    <w:rsid w:val="434F9132"/>
    <w:rsid w:val="435769C2"/>
    <w:rsid w:val="435CDBD9"/>
    <w:rsid w:val="435D38F6"/>
    <w:rsid w:val="43691D6D"/>
    <w:rsid w:val="4369A5EA"/>
    <w:rsid w:val="437150C4"/>
    <w:rsid w:val="43755FB0"/>
    <w:rsid w:val="437B4DFC"/>
    <w:rsid w:val="4385AACA"/>
    <w:rsid w:val="438A3B87"/>
    <w:rsid w:val="4392B5E2"/>
    <w:rsid w:val="43960906"/>
    <w:rsid w:val="439A058E"/>
    <w:rsid w:val="439C81F5"/>
    <w:rsid w:val="43A103A1"/>
    <w:rsid w:val="43A8ABF5"/>
    <w:rsid w:val="43BFBA1E"/>
    <w:rsid w:val="43C41E07"/>
    <w:rsid w:val="43CBF31C"/>
    <w:rsid w:val="43D27467"/>
    <w:rsid w:val="43EA2F3A"/>
    <w:rsid w:val="43EADF79"/>
    <w:rsid w:val="43F80AA2"/>
    <w:rsid w:val="4403CA96"/>
    <w:rsid w:val="44159430"/>
    <w:rsid w:val="441A22F4"/>
    <w:rsid w:val="44202F58"/>
    <w:rsid w:val="442411D1"/>
    <w:rsid w:val="4434634C"/>
    <w:rsid w:val="4435B63C"/>
    <w:rsid w:val="44384A9A"/>
    <w:rsid w:val="4439AF94"/>
    <w:rsid w:val="44425B12"/>
    <w:rsid w:val="44463A29"/>
    <w:rsid w:val="4449EFF3"/>
    <w:rsid w:val="444C81A4"/>
    <w:rsid w:val="444EA960"/>
    <w:rsid w:val="44545DD4"/>
    <w:rsid w:val="4458D80A"/>
    <w:rsid w:val="445A60FD"/>
    <w:rsid w:val="445C3192"/>
    <w:rsid w:val="44650DCA"/>
    <w:rsid w:val="44663768"/>
    <w:rsid w:val="44678115"/>
    <w:rsid w:val="44746ABB"/>
    <w:rsid w:val="447BF4D9"/>
    <w:rsid w:val="447D5596"/>
    <w:rsid w:val="449063B7"/>
    <w:rsid w:val="4496D604"/>
    <w:rsid w:val="44974518"/>
    <w:rsid w:val="44A5F67E"/>
    <w:rsid w:val="44AC222D"/>
    <w:rsid w:val="44B2754A"/>
    <w:rsid w:val="44B8167F"/>
    <w:rsid w:val="44C68574"/>
    <w:rsid w:val="44D4E1A4"/>
    <w:rsid w:val="44DC0564"/>
    <w:rsid w:val="44E1B241"/>
    <w:rsid w:val="44E9DA35"/>
    <w:rsid w:val="44EFAE3C"/>
    <w:rsid w:val="44FD41E3"/>
    <w:rsid w:val="4507E457"/>
    <w:rsid w:val="4509E537"/>
    <w:rsid w:val="452881E2"/>
    <w:rsid w:val="4529BDC3"/>
    <w:rsid w:val="453BD73F"/>
    <w:rsid w:val="453BF0C9"/>
    <w:rsid w:val="454B1E8F"/>
    <w:rsid w:val="454F9AF2"/>
    <w:rsid w:val="45518538"/>
    <w:rsid w:val="456084D5"/>
    <w:rsid w:val="4560D3D8"/>
    <w:rsid w:val="4564D14C"/>
    <w:rsid w:val="45745BF6"/>
    <w:rsid w:val="4574BCA7"/>
    <w:rsid w:val="45760143"/>
    <w:rsid w:val="45761068"/>
    <w:rsid w:val="458EB3A4"/>
    <w:rsid w:val="45939832"/>
    <w:rsid w:val="4595D3B5"/>
    <w:rsid w:val="45B08BC0"/>
    <w:rsid w:val="45B4AFDE"/>
    <w:rsid w:val="45C2A6DA"/>
    <w:rsid w:val="45C3A2B9"/>
    <w:rsid w:val="45C9AAA5"/>
    <w:rsid w:val="45D1053A"/>
    <w:rsid w:val="45D23710"/>
    <w:rsid w:val="45E3E552"/>
    <w:rsid w:val="46051BFF"/>
    <w:rsid w:val="460553C7"/>
    <w:rsid w:val="46101097"/>
    <w:rsid w:val="46154C92"/>
    <w:rsid w:val="4622FCBE"/>
    <w:rsid w:val="463E5A14"/>
    <w:rsid w:val="46408EF4"/>
    <w:rsid w:val="466DA5A5"/>
    <w:rsid w:val="4678ECEA"/>
    <w:rsid w:val="467B1DF7"/>
    <w:rsid w:val="467D22EB"/>
    <w:rsid w:val="46803468"/>
    <w:rsid w:val="46A6307D"/>
    <w:rsid w:val="46B0C58E"/>
    <w:rsid w:val="46B35ADD"/>
    <w:rsid w:val="46C607A7"/>
    <w:rsid w:val="46D80CAD"/>
    <w:rsid w:val="46DC9E4A"/>
    <w:rsid w:val="46F2EF22"/>
    <w:rsid w:val="470842FB"/>
    <w:rsid w:val="470A9865"/>
    <w:rsid w:val="4718AE9D"/>
    <w:rsid w:val="471BA114"/>
    <w:rsid w:val="4727F72F"/>
    <w:rsid w:val="4729617F"/>
    <w:rsid w:val="473C9AC9"/>
    <w:rsid w:val="47459116"/>
    <w:rsid w:val="4750538F"/>
    <w:rsid w:val="47580225"/>
    <w:rsid w:val="475AC2EE"/>
    <w:rsid w:val="476A6242"/>
    <w:rsid w:val="4775A0F4"/>
    <w:rsid w:val="4777F633"/>
    <w:rsid w:val="478FE887"/>
    <w:rsid w:val="479FE764"/>
    <w:rsid w:val="47A73303"/>
    <w:rsid w:val="47C3BF27"/>
    <w:rsid w:val="47CB7BAD"/>
    <w:rsid w:val="47DC0DDC"/>
    <w:rsid w:val="47DF14D5"/>
    <w:rsid w:val="47EAC28A"/>
    <w:rsid w:val="47EB1CCD"/>
    <w:rsid w:val="47F564A8"/>
    <w:rsid w:val="4801C041"/>
    <w:rsid w:val="4808D201"/>
    <w:rsid w:val="480A4DC1"/>
    <w:rsid w:val="481384A1"/>
    <w:rsid w:val="481627C0"/>
    <w:rsid w:val="481807D8"/>
    <w:rsid w:val="481B273E"/>
    <w:rsid w:val="481E45D1"/>
    <w:rsid w:val="4829B2DF"/>
    <w:rsid w:val="48335D6A"/>
    <w:rsid w:val="48418149"/>
    <w:rsid w:val="4842FDC1"/>
    <w:rsid w:val="4845F220"/>
    <w:rsid w:val="484F121C"/>
    <w:rsid w:val="484F8156"/>
    <w:rsid w:val="485249A7"/>
    <w:rsid w:val="485D0026"/>
    <w:rsid w:val="485D3753"/>
    <w:rsid w:val="485DAA8E"/>
    <w:rsid w:val="48673414"/>
    <w:rsid w:val="487778C9"/>
    <w:rsid w:val="4877A8E5"/>
    <w:rsid w:val="48808B01"/>
    <w:rsid w:val="489D3438"/>
    <w:rsid w:val="48C3C776"/>
    <w:rsid w:val="48C4D54D"/>
    <w:rsid w:val="48C517B6"/>
    <w:rsid w:val="48CC0EFD"/>
    <w:rsid w:val="48D4CB66"/>
    <w:rsid w:val="48D78645"/>
    <w:rsid w:val="48DE50BA"/>
    <w:rsid w:val="48E9F53E"/>
    <w:rsid w:val="48EF224A"/>
    <w:rsid w:val="48F558FA"/>
    <w:rsid w:val="4905B354"/>
    <w:rsid w:val="491A8C98"/>
    <w:rsid w:val="492E9B86"/>
    <w:rsid w:val="492F6B0B"/>
    <w:rsid w:val="4933B8D9"/>
    <w:rsid w:val="494A19AB"/>
    <w:rsid w:val="494AD7CC"/>
    <w:rsid w:val="49548FB7"/>
    <w:rsid w:val="49635D87"/>
    <w:rsid w:val="496367FC"/>
    <w:rsid w:val="49692D7B"/>
    <w:rsid w:val="496A5942"/>
    <w:rsid w:val="496F93C9"/>
    <w:rsid w:val="49778E61"/>
    <w:rsid w:val="49884882"/>
    <w:rsid w:val="498A6A99"/>
    <w:rsid w:val="4991FA13"/>
    <w:rsid w:val="49984CF7"/>
    <w:rsid w:val="49B3C3A5"/>
    <w:rsid w:val="49B5150C"/>
    <w:rsid w:val="49B6D9C5"/>
    <w:rsid w:val="49B95B22"/>
    <w:rsid w:val="49BA3F5A"/>
    <w:rsid w:val="49BEFF28"/>
    <w:rsid w:val="49C38793"/>
    <w:rsid w:val="49C71B81"/>
    <w:rsid w:val="49D6CA5A"/>
    <w:rsid w:val="49DD2422"/>
    <w:rsid w:val="49DF0E99"/>
    <w:rsid w:val="49E2AD2F"/>
    <w:rsid w:val="49EDB447"/>
    <w:rsid w:val="49FB9938"/>
    <w:rsid w:val="4A15C1FC"/>
    <w:rsid w:val="4A392B47"/>
    <w:rsid w:val="4A3AB160"/>
    <w:rsid w:val="4A475EFE"/>
    <w:rsid w:val="4A5E682A"/>
    <w:rsid w:val="4A632ABE"/>
    <w:rsid w:val="4A6F06DB"/>
    <w:rsid w:val="4A9F73A3"/>
    <w:rsid w:val="4AA4A2B3"/>
    <w:rsid w:val="4AAEEDA3"/>
    <w:rsid w:val="4AD26AEB"/>
    <w:rsid w:val="4AEF5572"/>
    <w:rsid w:val="4B009245"/>
    <w:rsid w:val="4B036041"/>
    <w:rsid w:val="4B087247"/>
    <w:rsid w:val="4B15A262"/>
    <w:rsid w:val="4B16B908"/>
    <w:rsid w:val="4B19212E"/>
    <w:rsid w:val="4B22FF79"/>
    <w:rsid w:val="4B3C7F20"/>
    <w:rsid w:val="4B5847E9"/>
    <w:rsid w:val="4B6FB37C"/>
    <w:rsid w:val="4B7AC308"/>
    <w:rsid w:val="4B835192"/>
    <w:rsid w:val="4B8E888B"/>
    <w:rsid w:val="4B958C5F"/>
    <w:rsid w:val="4BA933F0"/>
    <w:rsid w:val="4BB130A7"/>
    <w:rsid w:val="4BBAD442"/>
    <w:rsid w:val="4BBFF9A9"/>
    <w:rsid w:val="4BCA9DCB"/>
    <w:rsid w:val="4BF9B008"/>
    <w:rsid w:val="4BFBFD27"/>
    <w:rsid w:val="4BFEB497"/>
    <w:rsid w:val="4C073619"/>
    <w:rsid w:val="4C11AAD0"/>
    <w:rsid w:val="4C1D1ECB"/>
    <w:rsid w:val="4C1FFA64"/>
    <w:rsid w:val="4C31FA99"/>
    <w:rsid w:val="4C343FA7"/>
    <w:rsid w:val="4C585EEC"/>
    <w:rsid w:val="4C592DFB"/>
    <w:rsid w:val="4C6B23D6"/>
    <w:rsid w:val="4C773753"/>
    <w:rsid w:val="4C871090"/>
    <w:rsid w:val="4C996B33"/>
    <w:rsid w:val="4CA841FB"/>
    <w:rsid w:val="4CAF5B2F"/>
    <w:rsid w:val="4CBE4708"/>
    <w:rsid w:val="4CC0D580"/>
    <w:rsid w:val="4CC1D45B"/>
    <w:rsid w:val="4CD1F58D"/>
    <w:rsid w:val="4CD9628F"/>
    <w:rsid w:val="4CE8688F"/>
    <w:rsid w:val="4CF4B672"/>
    <w:rsid w:val="4CF51F20"/>
    <w:rsid w:val="4CF62251"/>
    <w:rsid w:val="4CFB3A62"/>
    <w:rsid w:val="4D011C5E"/>
    <w:rsid w:val="4D04606E"/>
    <w:rsid w:val="4D14A5F4"/>
    <w:rsid w:val="4D1F0443"/>
    <w:rsid w:val="4D21094E"/>
    <w:rsid w:val="4D26355C"/>
    <w:rsid w:val="4D2B44AC"/>
    <w:rsid w:val="4D38C44C"/>
    <w:rsid w:val="4D3E5427"/>
    <w:rsid w:val="4D3FD27A"/>
    <w:rsid w:val="4D412BD1"/>
    <w:rsid w:val="4D5AFB48"/>
    <w:rsid w:val="4D67EE28"/>
    <w:rsid w:val="4D6B58B2"/>
    <w:rsid w:val="4D71B978"/>
    <w:rsid w:val="4D8BCC3A"/>
    <w:rsid w:val="4D95CB10"/>
    <w:rsid w:val="4DAAC59C"/>
    <w:rsid w:val="4DAF77B4"/>
    <w:rsid w:val="4DB172C4"/>
    <w:rsid w:val="4DC1EFAE"/>
    <w:rsid w:val="4DD54298"/>
    <w:rsid w:val="4DE2E038"/>
    <w:rsid w:val="4DE41E84"/>
    <w:rsid w:val="4DE56373"/>
    <w:rsid w:val="4DEB9C55"/>
    <w:rsid w:val="4DFD76E4"/>
    <w:rsid w:val="4E167349"/>
    <w:rsid w:val="4E1D68B1"/>
    <w:rsid w:val="4E26526A"/>
    <w:rsid w:val="4E45EEAA"/>
    <w:rsid w:val="4E4CB817"/>
    <w:rsid w:val="4E4DC88E"/>
    <w:rsid w:val="4E58FB39"/>
    <w:rsid w:val="4E5F1E76"/>
    <w:rsid w:val="4E66BF60"/>
    <w:rsid w:val="4E6C1DDB"/>
    <w:rsid w:val="4E6C2D32"/>
    <w:rsid w:val="4E76B01F"/>
    <w:rsid w:val="4E77FB8B"/>
    <w:rsid w:val="4E7B1E9A"/>
    <w:rsid w:val="4E83CF68"/>
    <w:rsid w:val="4E88CD4E"/>
    <w:rsid w:val="4E8A167D"/>
    <w:rsid w:val="4E92171E"/>
    <w:rsid w:val="4E92960D"/>
    <w:rsid w:val="4E97BB26"/>
    <w:rsid w:val="4E9F14F7"/>
    <w:rsid w:val="4EAABC72"/>
    <w:rsid w:val="4EB21009"/>
    <w:rsid w:val="4EB5DB68"/>
    <w:rsid w:val="4EB66779"/>
    <w:rsid w:val="4EC34B8C"/>
    <w:rsid w:val="4ECEAF34"/>
    <w:rsid w:val="4EE15407"/>
    <w:rsid w:val="4EE99A27"/>
    <w:rsid w:val="4EEB77B5"/>
    <w:rsid w:val="4EF23127"/>
    <w:rsid w:val="4EFC357D"/>
    <w:rsid w:val="4EFCF767"/>
    <w:rsid w:val="4EFDB132"/>
    <w:rsid w:val="4F0C8537"/>
    <w:rsid w:val="4F11B6FF"/>
    <w:rsid w:val="4F1AC327"/>
    <w:rsid w:val="4F3EAE9C"/>
    <w:rsid w:val="4F416B47"/>
    <w:rsid w:val="4F49C761"/>
    <w:rsid w:val="4F5C2F1B"/>
    <w:rsid w:val="4F6396E0"/>
    <w:rsid w:val="4F6AE930"/>
    <w:rsid w:val="4F736CC8"/>
    <w:rsid w:val="4F9A3D73"/>
    <w:rsid w:val="4FA9F4C5"/>
    <w:rsid w:val="4FAC469D"/>
    <w:rsid w:val="4FC003D1"/>
    <w:rsid w:val="4FD67583"/>
    <w:rsid w:val="4FE42B98"/>
    <w:rsid w:val="4FED9B26"/>
    <w:rsid w:val="500B7950"/>
    <w:rsid w:val="5013DEEF"/>
    <w:rsid w:val="501D8F27"/>
    <w:rsid w:val="501EEFBD"/>
    <w:rsid w:val="501F7C74"/>
    <w:rsid w:val="502190A5"/>
    <w:rsid w:val="502B65AA"/>
    <w:rsid w:val="50324143"/>
    <w:rsid w:val="504331B6"/>
    <w:rsid w:val="5047FDA5"/>
    <w:rsid w:val="505568E9"/>
    <w:rsid w:val="505C9279"/>
    <w:rsid w:val="505EAD1B"/>
    <w:rsid w:val="50614D93"/>
    <w:rsid w:val="50674251"/>
    <w:rsid w:val="506E10B0"/>
    <w:rsid w:val="50792C49"/>
    <w:rsid w:val="507DC81D"/>
    <w:rsid w:val="50969321"/>
    <w:rsid w:val="509B7A0F"/>
    <w:rsid w:val="50AB75C1"/>
    <w:rsid w:val="50AF33C8"/>
    <w:rsid w:val="50B2F09E"/>
    <w:rsid w:val="50CA33EA"/>
    <w:rsid w:val="50CF59F9"/>
    <w:rsid w:val="50D09725"/>
    <w:rsid w:val="50DD5B5F"/>
    <w:rsid w:val="50DE0544"/>
    <w:rsid w:val="50E8CE7F"/>
    <w:rsid w:val="50FE37F1"/>
    <w:rsid w:val="510614EF"/>
    <w:rsid w:val="51066D4E"/>
    <w:rsid w:val="5118A4D4"/>
    <w:rsid w:val="51260E8C"/>
    <w:rsid w:val="513259C8"/>
    <w:rsid w:val="51361111"/>
    <w:rsid w:val="5141704E"/>
    <w:rsid w:val="51496738"/>
    <w:rsid w:val="5149F190"/>
    <w:rsid w:val="516CB1BB"/>
    <w:rsid w:val="51745605"/>
    <w:rsid w:val="51753C70"/>
    <w:rsid w:val="5178290D"/>
    <w:rsid w:val="517AB484"/>
    <w:rsid w:val="518AD1C7"/>
    <w:rsid w:val="518FCE67"/>
    <w:rsid w:val="519392CC"/>
    <w:rsid w:val="51A02890"/>
    <w:rsid w:val="51A170CC"/>
    <w:rsid w:val="51A6248C"/>
    <w:rsid w:val="51A7373C"/>
    <w:rsid w:val="51B8B43B"/>
    <w:rsid w:val="51C1811B"/>
    <w:rsid w:val="51D519B3"/>
    <w:rsid w:val="51DD5024"/>
    <w:rsid w:val="51F2F8E4"/>
    <w:rsid w:val="52094CBB"/>
    <w:rsid w:val="520BB92A"/>
    <w:rsid w:val="5227F99B"/>
    <w:rsid w:val="523DB6C1"/>
    <w:rsid w:val="524D3254"/>
    <w:rsid w:val="525B74B0"/>
    <w:rsid w:val="52657CD3"/>
    <w:rsid w:val="526E81D5"/>
    <w:rsid w:val="526FD2FA"/>
    <w:rsid w:val="52756065"/>
    <w:rsid w:val="52820EB0"/>
    <w:rsid w:val="5290D709"/>
    <w:rsid w:val="52B58799"/>
    <w:rsid w:val="52C453A2"/>
    <w:rsid w:val="52D22BBB"/>
    <w:rsid w:val="52D30572"/>
    <w:rsid w:val="52D924C4"/>
    <w:rsid w:val="52EBDF1F"/>
    <w:rsid w:val="52EC83B1"/>
    <w:rsid w:val="52EE4DB9"/>
    <w:rsid w:val="52EFD855"/>
    <w:rsid w:val="52F6D4F4"/>
    <w:rsid w:val="52FFB4A8"/>
    <w:rsid w:val="5300F1C1"/>
    <w:rsid w:val="5301AE25"/>
    <w:rsid w:val="53123D60"/>
    <w:rsid w:val="5327D5BF"/>
    <w:rsid w:val="533B8E3E"/>
    <w:rsid w:val="534FB5C8"/>
    <w:rsid w:val="535296FD"/>
    <w:rsid w:val="535393B0"/>
    <w:rsid w:val="5353C0F1"/>
    <w:rsid w:val="5354725A"/>
    <w:rsid w:val="53746CDC"/>
    <w:rsid w:val="5374B490"/>
    <w:rsid w:val="5378B52A"/>
    <w:rsid w:val="53825F37"/>
    <w:rsid w:val="538401FC"/>
    <w:rsid w:val="53A38E93"/>
    <w:rsid w:val="53AC841E"/>
    <w:rsid w:val="53ACA0A3"/>
    <w:rsid w:val="53ADBEF3"/>
    <w:rsid w:val="53AE534E"/>
    <w:rsid w:val="53D06659"/>
    <w:rsid w:val="53D06ABF"/>
    <w:rsid w:val="53D273D7"/>
    <w:rsid w:val="53DAD60A"/>
    <w:rsid w:val="53DBED49"/>
    <w:rsid w:val="53DF95BE"/>
    <w:rsid w:val="53F46143"/>
    <w:rsid w:val="53FDEACB"/>
    <w:rsid w:val="5410815F"/>
    <w:rsid w:val="541D9695"/>
    <w:rsid w:val="5428A132"/>
    <w:rsid w:val="542E1880"/>
    <w:rsid w:val="54358463"/>
    <w:rsid w:val="5464AFAE"/>
    <w:rsid w:val="54788A32"/>
    <w:rsid w:val="5493E987"/>
    <w:rsid w:val="549A36E0"/>
    <w:rsid w:val="549C0BD0"/>
    <w:rsid w:val="54B72718"/>
    <w:rsid w:val="54BEC552"/>
    <w:rsid w:val="54C1F271"/>
    <w:rsid w:val="54C7FF34"/>
    <w:rsid w:val="54C8B57E"/>
    <w:rsid w:val="54CAD137"/>
    <w:rsid w:val="54D382FE"/>
    <w:rsid w:val="54E03143"/>
    <w:rsid w:val="54E0A104"/>
    <w:rsid w:val="54ED0A54"/>
    <w:rsid w:val="54F10142"/>
    <w:rsid w:val="54FB22AF"/>
    <w:rsid w:val="54FF7FDD"/>
    <w:rsid w:val="55129E88"/>
    <w:rsid w:val="551AEA42"/>
    <w:rsid w:val="551B2773"/>
    <w:rsid w:val="551EBA97"/>
    <w:rsid w:val="55251661"/>
    <w:rsid w:val="5526382A"/>
    <w:rsid w:val="552D55AC"/>
    <w:rsid w:val="5532038E"/>
    <w:rsid w:val="55364496"/>
    <w:rsid w:val="55398E71"/>
    <w:rsid w:val="553A6967"/>
    <w:rsid w:val="553B5DF0"/>
    <w:rsid w:val="553CAFCA"/>
    <w:rsid w:val="5541FA95"/>
    <w:rsid w:val="555007A7"/>
    <w:rsid w:val="555D5268"/>
    <w:rsid w:val="5572CD48"/>
    <w:rsid w:val="5579E9A4"/>
    <w:rsid w:val="557D599A"/>
    <w:rsid w:val="558D2535"/>
    <w:rsid w:val="558F8400"/>
    <w:rsid w:val="55907867"/>
    <w:rsid w:val="55A58856"/>
    <w:rsid w:val="55AE2D48"/>
    <w:rsid w:val="55B43630"/>
    <w:rsid w:val="55C51F53"/>
    <w:rsid w:val="55C7FAD2"/>
    <w:rsid w:val="55C90DEA"/>
    <w:rsid w:val="55D400B6"/>
    <w:rsid w:val="55D551C6"/>
    <w:rsid w:val="55D771C7"/>
    <w:rsid w:val="55EE3FC5"/>
    <w:rsid w:val="55FF3080"/>
    <w:rsid w:val="5615E679"/>
    <w:rsid w:val="5621DFDC"/>
    <w:rsid w:val="562943AF"/>
    <w:rsid w:val="562BB2A1"/>
    <w:rsid w:val="5630DA55"/>
    <w:rsid w:val="563E5F50"/>
    <w:rsid w:val="56552643"/>
    <w:rsid w:val="5656631C"/>
    <w:rsid w:val="5656FE8B"/>
    <w:rsid w:val="5662AB22"/>
    <w:rsid w:val="5687ECA6"/>
    <w:rsid w:val="568CE0D5"/>
    <w:rsid w:val="5693DB5B"/>
    <w:rsid w:val="569E5FF1"/>
    <w:rsid w:val="56B76BE5"/>
    <w:rsid w:val="56BD3E4F"/>
    <w:rsid w:val="56BEB753"/>
    <w:rsid w:val="56CBA4F1"/>
    <w:rsid w:val="56D91787"/>
    <w:rsid w:val="56E0E599"/>
    <w:rsid w:val="56E2466B"/>
    <w:rsid w:val="56EE5F17"/>
    <w:rsid w:val="56F4204E"/>
    <w:rsid w:val="56F54770"/>
    <w:rsid w:val="5721178A"/>
    <w:rsid w:val="572F4254"/>
    <w:rsid w:val="573114F1"/>
    <w:rsid w:val="5734135E"/>
    <w:rsid w:val="57387E4A"/>
    <w:rsid w:val="5741CD80"/>
    <w:rsid w:val="5746DD87"/>
    <w:rsid w:val="5749E9B5"/>
    <w:rsid w:val="574A494F"/>
    <w:rsid w:val="57715409"/>
    <w:rsid w:val="57727C41"/>
    <w:rsid w:val="5777C45F"/>
    <w:rsid w:val="577F597D"/>
    <w:rsid w:val="578C016D"/>
    <w:rsid w:val="57943B53"/>
    <w:rsid w:val="57A475D0"/>
    <w:rsid w:val="57B70C16"/>
    <w:rsid w:val="57C49A3B"/>
    <w:rsid w:val="57D22EAA"/>
    <w:rsid w:val="57D2F77C"/>
    <w:rsid w:val="57D381DA"/>
    <w:rsid w:val="57F0F8C2"/>
    <w:rsid w:val="57FC2F7F"/>
    <w:rsid w:val="580642D7"/>
    <w:rsid w:val="5806498F"/>
    <w:rsid w:val="58153A27"/>
    <w:rsid w:val="5823C27B"/>
    <w:rsid w:val="582AAF79"/>
    <w:rsid w:val="582B8FE4"/>
    <w:rsid w:val="582C3124"/>
    <w:rsid w:val="58322C51"/>
    <w:rsid w:val="584273B2"/>
    <w:rsid w:val="584B975F"/>
    <w:rsid w:val="586192C7"/>
    <w:rsid w:val="5869EAA1"/>
    <w:rsid w:val="586EAAB9"/>
    <w:rsid w:val="58764E7A"/>
    <w:rsid w:val="588AE82C"/>
    <w:rsid w:val="588F5F7E"/>
    <w:rsid w:val="5890080F"/>
    <w:rsid w:val="589B116E"/>
    <w:rsid w:val="58A3A2B6"/>
    <w:rsid w:val="58BAF04D"/>
    <w:rsid w:val="58BB403C"/>
    <w:rsid w:val="58BC5B65"/>
    <w:rsid w:val="58BD9CBF"/>
    <w:rsid w:val="58CF4664"/>
    <w:rsid w:val="58CF5698"/>
    <w:rsid w:val="58DF8A0C"/>
    <w:rsid w:val="58E594F0"/>
    <w:rsid w:val="58E7EC74"/>
    <w:rsid w:val="58FC6EA9"/>
    <w:rsid w:val="59111DF3"/>
    <w:rsid w:val="591E46B3"/>
    <w:rsid w:val="592E0ADA"/>
    <w:rsid w:val="5942AE99"/>
    <w:rsid w:val="5944CAF0"/>
    <w:rsid w:val="594D6153"/>
    <w:rsid w:val="596560E5"/>
    <w:rsid w:val="59741C61"/>
    <w:rsid w:val="597E8AFA"/>
    <w:rsid w:val="5984859E"/>
    <w:rsid w:val="59872917"/>
    <w:rsid w:val="598F0039"/>
    <w:rsid w:val="59953C59"/>
    <w:rsid w:val="599A418D"/>
    <w:rsid w:val="599CF355"/>
    <w:rsid w:val="59A01B5A"/>
    <w:rsid w:val="59A20D86"/>
    <w:rsid w:val="59CB0437"/>
    <w:rsid w:val="59CE16A1"/>
    <w:rsid w:val="59CFE2F9"/>
    <w:rsid w:val="59E2195C"/>
    <w:rsid w:val="59F75428"/>
    <w:rsid w:val="59FC2FB8"/>
    <w:rsid w:val="5A0219AD"/>
    <w:rsid w:val="5A0922D2"/>
    <w:rsid w:val="5A09EA17"/>
    <w:rsid w:val="5A2836C8"/>
    <w:rsid w:val="5A2F9A7B"/>
    <w:rsid w:val="5A60E252"/>
    <w:rsid w:val="5A61227A"/>
    <w:rsid w:val="5A661F5F"/>
    <w:rsid w:val="5A6B7ACB"/>
    <w:rsid w:val="5A6C9D44"/>
    <w:rsid w:val="5A828795"/>
    <w:rsid w:val="5A9514E8"/>
    <w:rsid w:val="5AAA7CAB"/>
    <w:rsid w:val="5AB42DD3"/>
    <w:rsid w:val="5AC89CB9"/>
    <w:rsid w:val="5AC9F1CC"/>
    <w:rsid w:val="5ACA3C5B"/>
    <w:rsid w:val="5AD863B2"/>
    <w:rsid w:val="5AE7DB38"/>
    <w:rsid w:val="5B079221"/>
    <w:rsid w:val="5B081F1B"/>
    <w:rsid w:val="5B0AF150"/>
    <w:rsid w:val="5B0D6237"/>
    <w:rsid w:val="5B118CF2"/>
    <w:rsid w:val="5B27B1B0"/>
    <w:rsid w:val="5B2E4266"/>
    <w:rsid w:val="5B31C5B7"/>
    <w:rsid w:val="5B3C61BE"/>
    <w:rsid w:val="5B427C19"/>
    <w:rsid w:val="5B7191A4"/>
    <w:rsid w:val="5B7B68EA"/>
    <w:rsid w:val="5B7FA544"/>
    <w:rsid w:val="5B83D0A3"/>
    <w:rsid w:val="5B8C051F"/>
    <w:rsid w:val="5B9E2435"/>
    <w:rsid w:val="5BA3DC29"/>
    <w:rsid w:val="5BA98EA7"/>
    <w:rsid w:val="5BD03F5C"/>
    <w:rsid w:val="5BD22CEB"/>
    <w:rsid w:val="5BD56D2A"/>
    <w:rsid w:val="5BDC26FE"/>
    <w:rsid w:val="5BEF40BF"/>
    <w:rsid w:val="5C059AE6"/>
    <w:rsid w:val="5C0B6A63"/>
    <w:rsid w:val="5C0DF4A3"/>
    <w:rsid w:val="5C16ED35"/>
    <w:rsid w:val="5C2EAA07"/>
    <w:rsid w:val="5C3879DA"/>
    <w:rsid w:val="5C41E76F"/>
    <w:rsid w:val="5C738019"/>
    <w:rsid w:val="5C94B764"/>
    <w:rsid w:val="5CB55D59"/>
    <w:rsid w:val="5CCF6627"/>
    <w:rsid w:val="5CD54FEE"/>
    <w:rsid w:val="5CD6D7BE"/>
    <w:rsid w:val="5CD985FE"/>
    <w:rsid w:val="5CEEC066"/>
    <w:rsid w:val="5CF1E7B1"/>
    <w:rsid w:val="5CF52976"/>
    <w:rsid w:val="5CF6DD95"/>
    <w:rsid w:val="5CFB4994"/>
    <w:rsid w:val="5D0345AD"/>
    <w:rsid w:val="5D06F72E"/>
    <w:rsid w:val="5D0AD13B"/>
    <w:rsid w:val="5D0AF7B5"/>
    <w:rsid w:val="5D1B29FB"/>
    <w:rsid w:val="5D2517C9"/>
    <w:rsid w:val="5D2795B6"/>
    <w:rsid w:val="5D2C444D"/>
    <w:rsid w:val="5D362908"/>
    <w:rsid w:val="5D3AE09A"/>
    <w:rsid w:val="5D3DF204"/>
    <w:rsid w:val="5D43E11B"/>
    <w:rsid w:val="5D5D7141"/>
    <w:rsid w:val="5D68900A"/>
    <w:rsid w:val="5D6F4DB9"/>
    <w:rsid w:val="5D6FC2BF"/>
    <w:rsid w:val="5D8275E6"/>
    <w:rsid w:val="5D8C7A1B"/>
    <w:rsid w:val="5D9767D4"/>
    <w:rsid w:val="5DC943DE"/>
    <w:rsid w:val="5DCFD001"/>
    <w:rsid w:val="5DE030B8"/>
    <w:rsid w:val="5DE7F08E"/>
    <w:rsid w:val="5DF1D739"/>
    <w:rsid w:val="5DF4780E"/>
    <w:rsid w:val="5DF83CFC"/>
    <w:rsid w:val="5DFF287F"/>
    <w:rsid w:val="5E234082"/>
    <w:rsid w:val="5E26B1FF"/>
    <w:rsid w:val="5E2C7BA3"/>
    <w:rsid w:val="5E3B7AC9"/>
    <w:rsid w:val="5E41F7C0"/>
    <w:rsid w:val="5E4BFA57"/>
    <w:rsid w:val="5E5612BF"/>
    <w:rsid w:val="5E60E41F"/>
    <w:rsid w:val="5E724A00"/>
    <w:rsid w:val="5E7722D4"/>
    <w:rsid w:val="5E8D8A39"/>
    <w:rsid w:val="5E9ECB0E"/>
    <w:rsid w:val="5E9F8D4C"/>
    <w:rsid w:val="5EA7AF48"/>
    <w:rsid w:val="5EB72839"/>
    <w:rsid w:val="5EC4131C"/>
    <w:rsid w:val="5ECFDFD1"/>
    <w:rsid w:val="5EDA073B"/>
    <w:rsid w:val="5EF59F62"/>
    <w:rsid w:val="5EF65926"/>
    <w:rsid w:val="5EFD9E23"/>
    <w:rsid w:val="5EFE9733"/>
    <w:rsid w:val="5F21465B"/>
    <w:rsid w:val="5F25EE98"/>
    <w:rsid w:val="5F2ADA94"/>
    <w:rsid w:val="5F41C6B4"/>
    <w:rsid w:val="5F4E9947"/>
    <w:rsid w:val="5F5274A3"/>
    <w:rsid w:val="5F5C0E5D"/>
    <w:rsid w:val="5F5C7F97"/>
    <w:rsid w:val="5F5FABE6"/>
    <w:rsid w:val="5F78C014"/>
    <w:rsid w:val="5F82963D"/>
    <w:rsid w:val="5FB1727B"/>
    <w:rsid w:val="5FB58BF2"/>
    <w:rsid w:val="5FC22791"/>
    <w:rsid w:val="5FC2FC0A"/>
    <w:rsid w:val="5FE59687"/>
    <w:rsid w:val="5FE88E56"/>
    <w:rsid w:val="5FE9F03B"/>
    <w:rsid w:val="5FF92D52"/>
    <w:rsid w:val="60133E1D"/>
    <w:rsid w:val="60274B03"/>
    <w:rsid w:val="602CA7F7"/>
    <w:rsid w:val="602D944C"/>
    <w:rsid w:val="603061B6"/>
    <w:rsid w:val="60324296"/>
    <w:rsid w:val="603C884B"/>
    <w:rsid w:val="603FDA9A"/>
    <w:rsid w:val="60455DE6"/>
    <w:rsid w:val="604F1975"/>
    <w:rsid w:val="606C43F2"/>
    <w:rsid w:val="606D3F8A"/>
    <w:rsid w:val="60715335"/>
    <w:rsid w:val="60751766"/>
    <w:rsid w:val="607C92D3"/>
    <w:rsid w:val="607FFAC8"/>
    <w:rsid w:val="60875BBD"/>
    <w:rsid w:val="608E4006"/>
    <w:rsid w:val="609DFAD2"/>
    <w:rsid w:val="60A84C7F"/>
    <w:rsid w:val="60A9C9C2"/>
    <w:rsid w:val="60BC01E3"/>
    <w:rsid w:val="60C1A311"/>
    <w:rsid w:val="60CF4661"/>
    <w:rsid w:val="60DA7DEB"/>
    <w:rsid w:val="60E01669"/>
    <w:rsid w:val="60E18637"/>
    <w:rsid w:val="60F0FDF9"/>
    <w:rsid w:val="60F524AE"/>
    <w:rsid w:val="61126E86"/>
    <w:rsid w:val="61189016"/>
    <w:rsid w:val="612492B3"/>
    <w:rsid w:val="612EF2EB"/>
    <w:rsid w:val="61334525"/>
    <w:rsid w:val="6140E5BA"/>
    <w:rsid w:val="6150D8B8"/>
    <w:rsid w:val="615446AC"/>
    <w:rsid w:val="615E00D0"/>
    <w:rsid w:val="61694FD1"/>
    <w:rsid w:val="616ED01C"/>
    <w:rsid w:val="61809122"/>
    <w:rsid w:val="61824E0E"/>
    <w:rsid w:val="618E7C33"/>
    <w:rsid w:val="619AC367"/>
    <w:rsid w:val="619F4A58"/>
    <w:rsid w:val="61A43FE6"/>
    <w:rsid w:val="61B472E3"/>
    <w:rsid w:val="61C11A96"/>
    <w:rsid w:val="61C44BAC"/>
    <w:rsid w:val="61DD7DB7"/>
    <w:rsid w:val="61E16212"/>
    <w:rsid w:val="61E4BD52"/>
    <w:rsid w:val="61EEBBBD"/>
    <w:rsid w:val="61EFAA1F"/>
    <w:rsid w:val="61F58EB4"/>
    <w:rsid w:val="61F9C9CA"/>
    <w:rsid w:val="61FC6DC7"/>
    <w:rsid w:val="61FC93B9"/>
    <w:rsid w:val="61FD5D43"/>
    <w:rsid w:val="620558F4"/>
    <w:rsid w:val="620BAFE2"/>
    <w:rsid w:val="6213B167"/>
    <w:rsid w:val="62358D97"/>
    <w:rsid w:val="62363F63"/>
    <w:rsid w:val="6237C0E6"/>
    <w:rsid w:val="623D963B"/>
    <w:rsid w:val="6255C0C3"/>
    <w:rsid w:val="625A5F3D"/>
    <w:rsid w:val="62B3F10C"/>
    <w:rsid w:val="62B68C18"/>
    <w:rsid w:val="62C8816B"/>
    <w:rsid w:val="62CD809A"/>
    <w:rsid w:val="62CE02E8"/>
    <w:rsid w:val="62D38B95"/>
    <w:rsid w:val="62E53CDF"/>
    <w:rsid w:val="62F34145"/>
    <w:rsid w:val="62FAF77A"/>
    <w:rsid w:val="62FDB5CF"/>
    <w:rsid w:val="6319F71D"/>
    <w:rsid w:val="631A09C6"/>
    <w:rsid w:val="632FD99D"/>
    <w:rsid w:val="6330DB43"/>
    <w:rsid w:val="633E5010"/>
    <w:rsid w:val="634359E2"/>
    <w:rsid w:val="63757524"/>
    <w:rsid w:val="63777FD4"/>
    <w:rsid w:val="638C65FD"/>
    <w:rsid w:val="63A32FBD"/>
    <w:rsid w:val="63A62E69"/>
    <w:rsid w:val="63B1DFEE"/>
    <w:rsid w:val="63B68150"/>
    <w:rsid w:val="63C46155"/>
    <w:rsid w:val="63D1FE34"/>
    <w:rsid w:val="63D8AA99"/>
    <w:rsid w:val="63DA8308"/>
    <w:rsid w:val="63E316F5"/>
    <w:rsid w:val="63E5D590"/>
    <w:rsid w:val="63E846D3"/>
    <w:rsid w:val="63F30FD2"/>
    <w:rsid w:val="63FA4CA3"/>
    <w:rsid w:val="64051A59"/>
    <w:rsid w:val="64181F3F"/>
    <w:rsid w:val="641F2556"/>
    <w:rsid w:val="6428618F"/>
    <w:rsid w:val="642964D5"/>
    <w:rsid w:val="6440762B"/>
    <w:rsid w:val="6458A6FD"/>
    <w:rsid w:val="645ED76D"/>
    <w:rsid w:val="645F3451"/>
    <w:rsid w:val="64660BC1"/>
    <w:rsid w:val="64727C93"/>
    <w:rsid w:val="648DAC8C"/>
    <w:rsid w:val="64A633A0"/>
    <w:rsid w:val="64A6E1A4"/>
    <w:rsid w:val="64AC0C01"/>
    <w:rsid w:val="64C30338"/>
    <w:rsid w:val="64D8F268"/>
    <w:rsid w:val="64EDFF7D"/>
    <w:rsid w:val="64F2F3D4"/>
    <w:rsid w:val="64FB3BB6"/>
    <w:rsid w:val="65059F29"/>
    <w:rsid w:val="6507BC1E"/>
    <w:rsid w:val="651F3B46"/>
    <w:rsid w:val="6532679C"/>
    <w:rsid w:val="6533A675"/>
    <w:rsid w:val="654520C9"/>
    <w:rsid w:val="654E8B9E"/>
    <w:rsid w:val="65522F7E"/>
    <w:rsid w:val="655A7A4F"/>
    <w:rsid w:val="655EBAE3"/>
    <w:rsid w:val="65667C50"/>
    <w:rsid w:val="6585289D"/>
    <w:rsid w:val="658A451F"/>
    <w:rsid w:val="658B373A"/>
    <w:rsid w:val="6593E7F9"/>
    <w:rsid w:val="659416D3"/>
    <w:rsid w:val="659D2EA6"/>
    <w:rsid w:val="659D569F"/>
    <w:rsid w:val="65A10EFF"/>
    <w:rsid w:val="65B2B86F"/>
    <w:rsid w:val="65B82685"/>
    <w:rsid w:val="65C0E3AE"/>
    <w:rsid w:val="65C6282A"/>
    <w:rsid w:val="65C7CEB5"/>
    <w:rsid w:val="65CB37BC"/>
    <w:rsid w:val="65D83B6D"/>
    <w:rsid w:val="65F02DAF"/>
    <w:rsid w:val="65F42A92"/>
    <w:rsid w:val="65FAFCD9"/>
    <w:rsid w:val="65FBFFFE"/>
    <w:rsid w:val="660525A8"/>
    <w:rsid w:val="660F0CC8"/>
    <w:rsid w:val="66100C15"/>
    <w:rsid w:val="661113AA"/>
    <w:rsid w:val="6617E047"/>
    <w:rsid w:val="6627603F"/>
    <w:rsid w:val="6627ED85"/>
    <w:rsid w:val="6637EF70"/>
    <w:rsid w:val="663CE300"/>
    <w:rsid w:val="66519E9D"/>
    <w:rsid w:val="666388AA"/>
    <w:rsid w:val="66653EDF"/>
    <w:rsid w:val="666D604B"/>
    <w:rsid w:val="668177A0"/>
    <w:rsid w:val="668C180A"/>
    <w:rsid w:val="668D206A"/>
    <w:rsid w:val="669A3302"/>
    <w:rsid w:val="669BDF0B"/>
    <w:rsid w:val="669F9A92"/>
    <w:rsid w:val="66A2EF06"/>
    <w:rsid w:val="66A95852"/>
    <w:rsid w:val="66AA18AF"/>
    <w:rsid w:val="66AE96FB"/>
    <w:rsid w:val="66B34273"/>
    <w:rsid w:val="66CA393C"/>
    <w:rsid w:val="66D20D1D"/>
    <w:rsid w:val="66D38E7A"/>
    <w:rsid w:val="66E1BA52"/>
    <w:rsid w:val="66E33AF3"/>
    <w:rsid w:val="66F6269C"/>
    <w:rsid w:val="66FB5965"/>
    <w:rsid w:val="6700E7A3"/>
    <w:rsid w:val="6702A313"/>
    <w:rsid w:val="6704CFF3"/>
    <w:rsid w:val="671044C4"/>
    <w:rsid w:val="67174CA9"/>
    <w:rsid w:val="671C8630"/>
    <w:rsid w:val="671D79CA"/>
    <w:rsid w:val="672DC36E"/>
    <w:rsid w:val="672E227B"/>
    <w:rsid w:val="67318725"/>
    <w:rsid w:val="67388F7F"/>
    <w:rsid w:val="6743C65D"/>
    <w:rsid w:val="675722C8"/>
    <w:rsid w:val="675C227B"/>
    <w:rsid w:val="675DF104"/>
    <w:rsid w:val="67605240"/>
    <w:rsid w:val="6767CBFE"/>
    <w:rsid w:val="676CAFFB"/>
    <w:rsid w:val="677AA565"/>
    <w:rsid w:val="67853CF3"/>
    <w:rsid w:val="6790E9F3"/>
    <w:rsid w:val="679FD62C"/>
    <w:rsid w:val="67A2EA32"/>
    <w:rsid w:val="67B73B9A"/>
    <w:rsid w:val="67BBF4E9"/>
    <w:rsid w:val="67C26E70"/>
    <w:rsid w:val="67DC760A"/>
    <w:rsid w:val="67EC513A"/>
    <w:rsid w:val="67FDDFBB"/>
    <w:rsid w:val="68020576"/>
    <w:rsid w:val="682442E6"/>
    <w:rsid w:val="68244311"/>
    <w:rsid w:val="682B00E3"/>
    <w:rsid w:val="6836C8A2"/>
    <w:rsid w:val="68401117"/>
    <w:rsid w:val="6844458D"/>
    <w:rsid w:val="6846F0D4"/>
    <w:rsid w:val="68470676"/>
    <w:rsid w:val="684B63FD"/>
    <w:rsid w:val="68528ABC"/>
    <w:rsid w:val="685F8DC9"/>
    <w:rsid w:val="686022AB"/>
    <w:rsid w:val="6861F372"/>
    <w:rsid w:val="6882670A"/>
    <w:rsid w:val="688D9641"/>
    <w:rsid w:val="688FE432"/>
    <w:rsid w:val="6892A0BB"/>
    <w:rsid w:val="6895ADAE"/>
    <w:rsid w:val="68A325DB"/>
    <w:rsid w:val="68A7488B"/>
    <w:rsid w:val="68AFF79E"/>
    <w:rsid w:val="68B77DDF"/>
    <w:rsid w:val="68B8E393"/>
    <w:rsid w:val="68B9B89B"/>
    <w:rsid w:val="68C7B043"/>
    <w:rsid w:val="68CB3FCC"/>
    <w:rsid w:val="68D19F6B"/>
    <w:rsid w:val="68DA152A"/>
    <w:rsid w:val="68E19251"/>
    <w:rsid w:val="68E30E8F"/>
    <w:rsid w:val="68EBC9D3"/>
    <w:rsid w:val="68F2A0E9"/>
    <w:rsid w:val="690340C9"/>
    <w:rsid w:val="690729D4"/>
    <w:rsid w:val="691017D9"/>
    <w:rsid w:val="69117A01"/>
    <w:rsid w:val="69234368"/>
    <w:rsid w:val="69396E52"/>
    <w:rsid w:val="693FA9FC"/>
    <w:rsid w:val="69436B80"/>
    <w:rsid w:val="69571D6E"/>
    <w:rsid w:val="6960076D"/>
    <w:rsid w:val="69701B6E"/>
    <w:rsid w:val="6980B182"/>
    <w:rsid w:val="69811618"/>
    <w:rsid w:val="69856CC4"/>
    <w:rsid w:val="698FF62F"/>
    <w:rsid w:val="69948D25"/>
    <w:rsid w:val="699BA34D"/>
    <w:rsid w:val="699D895D"/>
    <w:rsid w:val="699EDB58"/>
    <w:rsid w:val="69AB748F"/>
    <w:rsid w:val="69ABD919"/>
    <w:rsid w:val="69ABF780"/>
    <w:rsid w:val="69B25E96"/>
    <w:rsid w:val="69B30FE0"/>
    <w:rsid w:val="69B8346D"/>
    <w:rsid w:val="69CEDC3F"/>
    <w:rsid w:val="69D80697"/>
    <w:rsid w:val="69E16F53"/>
    <w:rsid w:val="69EC728D"/>
    <w:rsid w:val="69F3EB07"/>
    <w:rsid w:val="69FFE158"/>
    <w:rsid w:val="6A0222D9"/>
    <w:rsid w:val="6A029335"/>
    <w:rsid w:val="6A0EB684"/>
    <w:rsid w:val="6A134D14"/>
    <w:rsid w:val="6A148577"/>
    <w:rsid w:val="6A2BC965"/>
    <w:rsid w:val="6A381F59"/>
    <w:rsid w:val="6A58F2EB"/>
    <w:rsid w:val="6A71CD26"/>
    <w:rsid w:val="6A7921AB"/>
    <w:rsid w:val="6A90224D"/>
    <w:rsid w:val="6A993690"/>
    <w:rsid w:val="6A999682"/>
    <w:rsid w:val="6A9E78A6"/>
    <w:rsid w:val="6AAC0BEA"/>
    <w:rsid w:val="6AAF2E17"/>
    <w:rsid w:val="6AC28111"/>
    <w:rsid w:val="6ADF35F0"/>
    <w:rsid w:val="6AE0F125"/>
    <w:rsid w:val="6AE66D61"/>
    <w:rsid w:val="6AEBD226"/>
    <w:rsid w:val="6AF93342"/>
    <w:rsid w:val="6AFB3448"/>
    <w:rsid w:val="6AFC3808"/>
    <w:rsid w:val="6AFEBFDA"/>
    <w:rsid w:val="6B01915B"/>
    <w:rsid w:val="6B058D12"/>
    <w:rsid w:val="6B0D796C"/>
    <w:rsid w:val="6B11A17A"/>
    <w:rsid w:val="6B146004"/>
    <w:rsid w:val="6B1D2448"/>
    <w:rsid w:val="6B1FD069"/>
    <w:rsid w:val="6B2D16E5"/>
    <w:rsid w:val="6B3EF0A0"/>
    <w:rsid w:val="6B43245C"/>
    <w:rsid w:val="6B44F879"/>
    <w:rsid w:val="6B560C26"/>
    <w:rsid w:val="6B57B09E"/>
    <w:rsid w:val="6B58E808"/>
    <w:rsid w:val="6B63092F"/>
    <w:rsid w:val="6B731123"/>
    <w:rsid w:val="6B83A323"/>
    <w:rsid w:val="6BA7611C"/>
    <w:rsid w:val="6BB76048"/>
    <w:rsid w:val="6BC48C39"/>
    <w:rsid w:val="6BC8C80E"/>
    <w:rsid w:val="6BCCCF02"/>
    <w:rsid w:val="6BD05021"/>
    <w:rsid w:val="6BD65E38"/>
    <w:rsid w:val="6BD68800"/>
    <w:rsid w:val="6BD89CC8"/>
    <w:rsid w:val="6BE23C8B"/>
    <w:rsid w:val="6BFA8BC5"/>
    <w:rsid w:val="6C06E5DB"/>
    <w:rsid w:val="6C0C1BEB"/>
    <w:rsid w:val="6C0C9E80"/>
    <w:rsid w:val="6C0DDB80"/>
    <w:rsid w:val="6C0EEF7D"/>
    <w:rsid w:val="6C10D6F4"/>
    <w:rsid w:val="6C19B33F"/>
    <w:rsid w:val="6C1AF495"/>
    <w:rsid w:val="6C256EB5"/>
    <w:rsid w:val="6C2623A1"/>
    <w:rsid w:val="6C4290B0"/>
    <w:rsid w:val="6C593ACC"/>
    <w:rsid w:val="6C5B2E9C"/>
    <w:rsid w:val="6C62C0FB"/>
    <w:rsid w:val="6C647DC6"/>
    <w:rsid w:val="6CBE400D"/>
    <w:rsid w:val="6CD1CB3B"/>
    <w:rsid w:val="6CF2EBFC"/>
    <w:rsid w:val="6CF73167"/>
    <w:rsid w:val="6D04C5D3"/>
    <w:rsid w:val="6D0E599B"/>
    <w:rsid w:val="6D16AD60"/>
    <w:rsid w:val="6D2A0D3E"/>
    <w:rsid w:val="6D35E2D1"/>
    <w:rsid w:val="6D3A0062"/>
    <w:rsid w:val="6D40B8CE"/>
    <w:rsid w:val="6D418725"/>
    <w:rsid w:val="6D4D6119"/>
    <w:rsid w:val="6D4DDA6B"/>
    <w:rsid w:val="6D58A75F"/>
    <w:rsid w:val="6D5DC7C2"/>
    <w:rsid w:val="6D69DF37"/>
    <w:rsid w:val="6D87D371"/>
    <w:rsid w:val="6D8FC180"/>
    <w:rsid w:val="6D8FDBA9"/>
    <w:rsid w:val="6DAE9A54"/>
    <w:rsid w:val="6DB1343E"/>
    <w:rsid w:val="6DB34187"/>
    <w:rsid w:val="6DB7FD8D"/>
    <w:rsid w:val="6DB9FECC"/>
    <w:rsid w:val="6DCE2B24"/>
    <w:rsid w:val="6DD3D740"/>
    <w:rsid w:val="6DE27E4B"/>
    <w:rsid w:val="6DEA8B6D"/>
    <w:rsid w:val="6DEC91DF"/>
    <w:rsid w:val="6E115457"/>
    <w:rsid w:val="6E2F3C5A"/>
    <w:rsid w:val="6E3CCC7D"/>
    <w:rsid w:val="6E40EFDA"/>
    <w:rsid w:val="6E4F973D"/>
    <w:rsid w:val="6E68A5C2"/>
    <w:rsid w:val="6E6A6D18"/>
    <w:rsid w:val="6E708E43"/>
    <w:rsid w:val="6E730F7B"/>
    <w:rsid w:val="6E764242"/>
    <w:rsid w:val="6E7EE759"/>
    <w:rsid w:val="6E7FE725"/>
    <w:rsid w:val="6E8BA95E"/>
    <w:rsid w:val="6E8F9695"/>
    <w:rsid w:val="6E9366C6"/>
    <w:rsid w:val="6E957E77"/>
    <w:rsid w:val="6E9F660D"/>
    <w:rsid w:val="6E9FBAFD"/>
    <w:rsid w:val="6EA55727"/>
    <w:rsid w:val="6EB2BAA8"/>
    <w:rsid w:val="6ED6A522"/>
    <w:rsid w:val="6ED713CA"/>
    <w:rsid w:val="6ED93840"/>
    <w:rsid w:val="6EE15A60"/>
    <w:rsid w:val="6EE4103A"/>
    <w:rsid w:val="6EE41E0D"/>
    <w:rsid w:val="6EF722A7"/>
    <w:rsid w:val="6EF76293"/>
    <w:rsid w:val="6F0063AB"/>
    <w:rsid w:val="6F14FC13"/>
    <w:rsid w:val="6F1E7CCB"/>
    <w:rsid w:val="6F24EDB3"/>
    <w:rsid w:val="6F269DD8"/>
    <w:rsid w:val="6F2B12FA"/>
    <w:rsid w:val="6F629155"/>
    <w:rsid w:val="6F775DE7"/>
    <w:rsid w:val="6F78DCE6"/>
    <w:rsid w:val="6F7E55B1"/>
    <w:rsid w:val="6F7EF0FE"/>
    <w:rsid w:val="6F85220C"/>
    <w:rsid w:val="6F8545F6"/>
    <w:rsid w:val="6F898807"/>
    <w:rsid w:val="6F934FB6"/>
    <w:rsid w:val="6FAE4814"/>
    <w:rsid w:val="6FAEF57C"/>
    <w:rsid w:val="6FAF2224"/>
    <w:rsid w:val="6FB3677E"/>
    <w:rsid w:val="6FB7ABB5"/>
    <w:rsid w:val="6FBA2B65"/>
    <w:rsid w:val="6FC9157A"/>
    <w:rsid w:val="6FC930E0"/>
    <w:rsid w:val="6FD13BC8"/>
    <w:rsid w:val="7014B3AB"/>
    <w:rsid w:val="702FF3DC"/>
    <w:rsid w:val="703849C3"/>
    <w:rsid w:val="704AB81A"/>
    <w:rsid w:val="704D98A1"/>
    <w:rsid w:val="704E29FA"/>
    <w:rsid w:val="7058E934"/>
    <w:rsid w:val="705FD155"/>
    <w:rsid w:val="70609ED7"/>
    <w:rsid w:val="7077510E"/>
    <w:rsid w:val="707FE88C"/>
    <w:rsid w:val="70888D3B"/>
    <w:rsid w:val="708A0721"/>
    <w:rsid w:val="708AF4FF"/>
    <w:rsid w:val="70A8EE66"/>
    <w:rsid w:val="70ACAEF9"/>
    <w:rsid w:val="70AEB0D8"/>
    <w:rsid w:val="70B91929"/>
    <w:rsid w:val="70C1CB6D"/>
    <w:rsid w:val="70C5B31C"/>
    <w:rsid w:val="70CB35E3"/>
    <w:rsid w:val="70CD8806"/>
    <w:rsid w:val="70D63BDF"/>
    <w:rsid w:val="70DD0EEB"/>
    <w:rsid w:val="70EB7189"/>
    <w:rsid w:val="70F315FA"/>
    <w:rsid w:val="7101D093"/>
    <w:rsid w:val="7101DE49"/>
    <w:rsid w:val="711F28D6"/>
    <w:rsid w:val="7122C05B"/>
    <w:rsid w:val="71234BC5"/>
    <w:rsid w:val="712AFF48"/>
    <w:rsid w:val="7132B51E"/>
    <w:rsid w:val="7154DC1E"/>
    <w:rsid w:val="71772242"/>
    <w:rsid w:val="7178E432"/>
    <w:rsid w:val="717D5CF9"/>
    <w:rsid w:val="7187A4B3"/>
    <w:rsid w:val="718C4681"/>
    <w:rsid w:val="7191D0A0"/>
    <w:rsid w:val="71949263"/>
    <w:rsid w:val="71B59E43"/>
    <w:rsid w:val="71B75E7B"/>
    <w:rsid w:val="71CAC0B5"/>
    <w:rsid w:val="71CE92D8"/>
    <w:rsid w:val="71D28405"/>
    <w:rsid w:val="71E9512D"/>
    <w:rsid w:val="72057264"/>
    <w:rsid w:val="720B2F21"/>
    <w:rsid w:val="720C5B25"/>
    <w:rsid w:val="7214FEC6"/>
    <w:rsid w:val="72193D80"/>
    <w:rsid w:val="7219E8E3"/>
    <w:rsid w:val="721E7272"/>
    <w:rsid w:val="7230589B"/>
    <w:rsid w:val="72383FC8"/>
    <w:rsid w:val="72557D8A"/>
    <w:rsid w:val="7261873F"/>
    <w:rsid w:val="72657FBE"/>
    <w:rsid w:val="72676FD5"/>
    <w:rsid w:val="726A5B74"/>
    <w:rsid w:val="72847196"/>
    <w:rsid w:val="728633D4"/>
    <w:rsid w:val="729F801D"/>
    <w:rsid w:val="72B07DB3"/>
    <w:rsid w:val="72B10456"/>
    <w:rsid w:val="72B1BDDA"/>
    <w:rsid w:val="72B7A38E"/>
    <w:rsid w:val="72C307D7"/>
    <w:rsid w:val="72D1BB89"/>
    <w:rsid w:val="72D1FCE0"/>
    <w:rsid w:val="72E0576A"/>
    <w:rsid w:val="72E6E9AE"/>
    <w:rsid w:val="72E8CEAD"/>
    <w:rsid w:val="72F3026D"/>
    <w:rsid w:val="73005101"/>
    <w:rsid w:val="730FA506"/>
    <w:rsid w:val="7312CE8F"/>
    <w:rsid w:val="731DB58F"/>
    <w:rsid w:val="7323E2B9"/>
    <w:rsid w:val="7326A6D5"/>
    <w:rsid w:val="73284952"/>
    <w:rsid w:val="732CA6B3"/>
    <w:rsid w:val="733EA3F4"/>
    <w:rsid w:val="734CEDDE"/>
    <w:rsid w:val="73570E8B"/>
    <w:rsid w:val="735C3220"/>
    <w:rsid w:val="735C35BA"/>
    <w:rsid w:val="735E8048"/>
    <w:rsid w:val="73727796"/>
    <w:rsid w:val="737B7008"/>
    <w:rsid w:val="7380894E"/>
    <w:rsid w:val="7387913D"/>
    <w:rsid w:val="738A8B57"/>
    <w:rsid w:val="738B9183"/>
    <w:rsid w:val="738C5392"/>
    <w:rsid w:val="738F1EC2"/>
    <w:rsid w:val="739F5F7A"/>
    <w:rsid w:val="73ADA762"/>
    <w:rsid w:val="73ADFDD5"/>
    <w:rsid w:val="73B384B1"/>
    <w:rsid w:val="73B8B6C6"/>
    <w:rsid w:val="73CCBD5E"/>
    <w:rsid w:val="73D24832"/>
    <w:rsid w:val="73D4CA98"/>
    <w:rsid w:val="73E1E84F"/>
    <w:rsid w:val="73F05D4F"/>
    <w:rsid w:val="73FBC1E1"/>
    <w:rsid w:val="7400242F"/>
    <w:rsid w:val="74015D8F"/>
    <w:rsid w:val="74067E26"/>
    <w:rsid w:val="741310E4"/>
    <w:rsid w:val="74324635"/>
    <w:rsid w:val="744BF4B7"/>
    <w:rsid w:val="744C7C44"/>
    <w:rsid w:val="7451EC3D"/>
    <w:rsid w:val="745EBBCF"/>
    <w:rsid w:val="7464E310"/>
    <w:rsid w:val="746A7DB1"/>
    <w:rsid w:val="746F7109"/>
    <w:rsid w:val="748BC550"/>
    <w:rsid w:val="748F45D8"/>
    <w:rsid w:val="7497BB16"/>
    <w:rsid w:val="74A2E5BC"/>
    <w:rsid w:val="74BE89EE"/>
    <w:rsid w:val="74C1AF20"/>
    <w:rsid w:val="74CFECFE"/>
    <w:rsid w:val="74D45AE9"/>
    <w:rsid w:val="74EFF0BC"/>
    <w:rsid w:val="74F0AC03"/>
    <w:rsid w:val="74F325EA"/>
    <w:rsid w:val="74F3ED1A"/>
    <w:rsid w:val="74FBF2F6"/>
    <w:rsid w:val="75088668"/>
    <w:rsid w:val="751DBA25"/>
    <w:rsid w:val="751FE16F"/>
    <w:rsid w:val="7529C754"/>
    <w:rsid w:val="7531E3A0"/>
    <w:rsid w:val="753348E2"/>
    <w:rsid w:val="75373CAA"/>
    <w:rsid w:val="753998C4"/>
    <w:rsid w:val="753F85FE"/>
    <w:rsid w:val="7543E6A1"/>
    <w:rsid w:val="754843E2"/>
    <w:rsid w:val="754A25AE"/>
    <w:rsid w:val="755512FF"/>
    <w:rsid w:val="7559FFE5"/>
    <w:rsid w:val="7562FA6A"/>
    <w:rsid w:val="7565DE60"/>
    <w:rsid w:val="756947B5"/>
    <w:rsid w:val="75696403"/>
    <w:rsid w:val="756F8BE8"/>
    <w:rsid w:val="756FC6B0"/>
    <w:rsid w:val="757D34B4"/>
    <w:rsid w:val="758475DE"/>
    <w:rsid w:val="75895B3A"/>
    <w:rsid w:val="7599E298"/>
    <w:rsid w:val="759E92DA"/>
    <w:rsid w:val="75AF80D4"/>
    <w:rsid w:val="75B4EDE2"/>
    <w:rsid w:val="75C3A7E5"/>
    <w:rsid w:val="75C4C489"/>
    <w:rsid w:val="75CF8D2D"/>
    <w:rsid w:val="75D9C904"/>
    <w:rsid w:val="75DE35CA"/>
    <w:rsid w:val="75E6A074"/>
    <w:rsid w:val="75EA005E"/>
    <w:rsid w:val="75F0169F"/>
    <w:rsid w:val="75F790AD"/>
    <w:rsid w:val="76056808"/>
    <w:rsid w:val="7609786D"/>
    <w:rsid w:val="76240B47"/>
    <w:rsid w:val="764B2CAC"/>
    <w:rsid w:val="764DC42D"/>
    <w:rsid w:val="76594D3B"/>
    <w:rsid w:val="765CC667"/>
    <w:rsid w:val="766DB311"/>
    <w:rsid w:val="76788E8F"/>
    <w:rsid w:val="76980394"/>
    <w:rsid w:val="76A1A014"/>
    <w:rsid w:val="76B27F42"/>
    <w:rsid w:val="76B322F9"/>
    <w:rsid w:val="76B9F74A"/>
    <w:rsid w:val="76D9F924"/>
    <w:rsid w:val="76E40D65"/>
    <w:rsid w:val="770135D4"/>
    <w:rsid w:val="7702572E"/>
    <w:rsid w:val="771B9B3F"/>
    <w:rsid w:val="772BEEA1"/>
    <w:rsid w:val="77327897"/>
    <w:rsid w:val="77476577"/>
    <w:rsid w:val="77588E04"/>
    <w:rsid w:val="776153DF"/>
    <w:rsid w:val="7767F7EC"/>
    <w:rsid w:val="776BA9DC"/>
    <w:rsid w:val="776F39F6"/>
    <w:rsid w:val="7775B9A1"/>
    <w:rsid w:val="778A9B10"/>
    <w:rsid w:val="778B17E4"/>
    <w:rsid w:val="7793E66E"/>
    <w:rsid w:val="7794338F"/>
    <w:rsid w:val="77B35835"/>
    <w:rsid w:val="77B9718A"/>
    <w:rsid w:val="77BEAB5B"/>
    <w:rsid w:val="77C1CC4F"/>
    <w:rsid w:val="77D30E82"/>
    <w:rsid w:val="77DAE78C"/>
    <w:rsid w:val="77DF83B6"/>
    <w:rsid w:val="77E5E4A9"/>
    <w:rsid w:val="77F07027"/>
    <w:rsid w:val="780C2777"/>
    <w:rsid w:val="78116FE0"/>
    <w:rsid w:val="78210A98"/>
    <w:rsid w:val="782DB307"/>
    <w:rsid w:val="7837A1AA"/>
    <w:rsid w:val="783C21FA"/>
    <w:rsid w:val="783FF82C"/>
    <w:rsid w:val="7842A262"/>
    <w:rsid w:val="78443DE9"/>
    <w:rsid w:val="7851AC57"/>
    <w:rsid w:val="7858E6B0"/>
    <w:rsid w:val="7863DDA5"/>
    <w:rsid w:val="787236E1"/>
    <w:rsid w:val="78777733"/>
    <w:rsid w:val="788444AB"/>
    <w:rsid w:val="78A21782"/>
    <w:rsid w:val="78A3EDEF"/>
    <w:rsid w:val="78A6E8EC"/>
    <w:rsid w:val="78AB547D"/>
    <w:rsid w:val="78ABCD9D"/>
    <w:rsid w:val="78ACB7D7"/>
    <w:rsid w:val="78B02FB7"/>
    <w:rsid w:val="78B308B0"/>
    <w:rsid w:val="78B76F22"/>
    <w:rsid w:val="78B852F6"/>
    <w:rsid w:val="78C6E9A2"/>
    <w:rsid w:val="78CA3F88"/>
    <w:rsid w:val="78E79F43"/>
    <w:rsid w:val="78E7C159"/>
    <w:rsid w:val="78FAABB3"/>
    <w:rsid w:val="790E56D3"/>
    <w:rsid w:val="790FC611"/>
    <w:rsid w:val="791B4526"/>
    <w:rsid w:val="792EC408"/>
    <w:rsid w:val="7936BE54"/>
    <w:rsid w:val="793AC9A6"/>
    <w:rsid w:val="793CF876"/>
    <w:rsid w:val="79472F50"/>
    <w:rsid w:val="79493BD9"/>
    <w:rsid w:val="79496441"/>
    <w:rsid w:val="7965C531"/>
    <w:rsid w:val="796CA197"/>
    <w:rsid w:val="79882799"/>
    <w:rsid w:val="798B11DF"/>
    <w:rsid w:val="798B4945"/>
    <w:rsid w:val="798C0570"/>
    <w:rsid w:val="79976347"/>
    <w:rsid w:val="799FD060"/>
    <w:rsid w:val="79A04848"/>
    <w:rsid w:val="79A44D7D"/>
    <w:rsid w:val="79B3CCB1"/>
    <w:rsid w:val="79B55C85"/>
    <w:rsid w:val="79B752B4"/>
    <w:rsid w:val="79B78D92"/>
    <w:rsid w:val="79CB88A6"/>
    <w:rsid w:val="79D9384D"/>
    <w:rsid w:val="79D981B2"/>
    <w:rsid w:val="79E4E751"/>
    <w:rsid w:val="79F2B4AE"/>
    <w:rsid w:val="79F931E2"/>
    <w:rsid w:val="7A000B70"/>
    <w:rsid w:val="7A080009"/>
    <w:rsid w:val="7A0B83D2"/>
    <w:rsid w:val="7A11CAF3"/>
    <w:rsid w:val="7A12B46B"/>
    <w:rsid w:val="7A14F3F3"/>
    <w:rsid w:val="7A1B4B0B"/>
    <w:rsid w:val="7A1DF0A5"/>
    <w:rsid w:val="7A2A07A3"/>
    <w:rsid w:val="7A4E7C9B"/>
    <w:rsid w:val="7A6C4C82"/>
    <w:rsid w:val="7A6F5E4E"/>
    <w:rsid w:val="7A740603"/>
    <w:rsid w:val="7A79F6B1"/>
    <w:rsid w:val="7A7EFE6F"/>
    <w:rsid w:val="7A898BC4"/>
    <w:rsid w:val="7A8DEB71"/>
    <w:rsid w:val="7A979BDB"/>
    <w:rsid w:val="7A9FC238"/>
    <w:rsid w:val="7AA3253D"/>
    <w:rsid w:val="7AAA8CF7"/>
    <w:rsid w:val="7AAAEEA6"/>
    <w:rsid w:val="7AC12D73"/>
    <w:rsid w:val="7ADC5541"/>
    <w:rsid w:val="7AE3134E"/>
    <w:rsid w:val="7AEEBFD0"/>
    <w:rsid w:val="7AF019BF"/>
    <w:rsid w:val="7AFCE31E"/>
    <w:rsid w:val="7B0837CE"/>
    <w:rsid w:val="7B0F92BB"/>
    <w:rsid w:val="7B1DBDA8"/>
    <w:rsid w:val="7B1F3081"/>
    <w:rsid w:val="7B2F513F"/>
    <w:rsid w:val="7B3943C6"/>
    <w:rsid w:val="7B3CD930"/>
    <w:rsid w:val="7B47621A"/>
    <w:rsid w:val="7B4E9958"/>
    <w:rsid w:val="7B68D11F"/>
    <w:rsid w:val="7B6FB00E"/>
    <w:rsid w:val="7B730611"/>
    <w:rsid w:val="7B813F24"/>
    <w:rsid w:val="7BA05CA0"/>
    <w:rsid w:val="7BA8E393"/>
    <w:rsid w:val="7BAD0F7A"/>
    <w:rsid w:val="7BBE8164"/>
    <w:rsid w:val="7BCCFCDA"/>
    <w:rsid w:val="7BD1D28E"/>
    <w:rsid w:val="7BF061DE"/>
    <w:rsid w:val="7BF18E0D"/>
    <w:rsid w:val="7BFE7B51"/>
    <w:rsid w:val="7C131DD7"/>
    <w:rsid w:val="7C1759F2"/>
    <w:rsid w:val="7C1D74CF"/>
    <w:rsid w:val="7C21DBA8"/>
    <w:rsid w:val="7C292796"/>
    <w:rsid w:val="7C2B4F7C"/>
    <w:rsid w:val="7C3D26C8"/>
    <w:rsid w:val="7C4B0D72"/>
    <w:rsid w:val="7C4C7B2A"/>
    <w:rsid w:val="7C59969E"/>
    <w:rsid w:val="7C5F8667"/>
    <w:rsid w:val="7C61D90A"/>
    <w:rsid w:val="7C7CD882"/>
    <w:rsid w:val="7C817CE2"/>
    <w:rsid w:val="7C889FF8"/>
    <w:rsid w:val="7C8AFF1B"/>
    <w:rsid w:val="7C9DCE91"/>
    <w:rsid w:val="7C9F8991"/>
    <w:rsid w:val="7CA23DBF"/>
    <w:rsid w:val="7CA70BA1"/>
    <w:rsid w:val="7CB59938"/>
    <w:rsid w:val="7CBD504B"/>
    <w:rsid w:val="7CDD766C"/>
    <w:rsid w:val="7CE192CA"/>
    <w:rsid w:val="7CE5276A"/>
    <w:rsid w:val="7CF41091"/>
    <w:rsid w:val="7D060D2D"/>
    <w:rsid w:val="7D0D74AC"/>
    <w:rsid w:val="7D0EE60B"/>
    <w:rsid w:val="7D1BD536"/>
    <w:rsid w:val="7D1C7ED5"/>
    <w:rsid w:val="7D2968C4"/>
    <w:rsid w:val="7D29F7A2"/>
    <w:rsid w:val="7D2A1F14"/>
    <w:rsid w:val="7D328602"/>
    <w:rsid w:val="7D4351B1"/>
    <w:rsid w:val="7D4841AF"/>
    <w:rsid w:val="7D51AEB9"/>
    <w:rsid w:val="7D712B26"/>
    <w:rsid w:val="7D7755B0"/>
    <w:rsid w:val="7D7DE07E"/>
    <w:rsid w:val="7DA2FFAD"/>
    <w:rsid w:val="7DA65051"/>
    <w:rsid w:val="7DC2BEB9"/>
    <w:rsid w:val="7DC9F730"/>
    <w:rsid w:val="7DCF9513"/>
    <w:rsid w:val="7DD1BD28"/>
    <w:rsid w:val="7DDD5DE7"/>
    <w:rsid w:val="7DE79EFE"/>
    <w:rsid w:val="7DF274C0"/>
    <w:rsid w:val="7DF50B9A"/>
    <w:rsid w:val="7DFE8438"/>
    <w:rsid w:val="7DFF90AC"/>
    <w:rsid w:val="7E205803"/>
    <w:rsid w:val="7E24FB63"/>
    <w:rsid w:val="7E281E3A"/>
    <w:rsid w:val="7E366BCA"/>
    <w:rsid w:val="7E3DCACF"/>
    <w:rsid w:val="7E54CF99"/>
    <w:rsid w:val="7E56470D"/>
    <w:rsid w:val="7E5E3EED"/>
    <w:rsid w:val="7E6D3398"/>
    <w:rsid w:val="7E77303C"/>
    <w:rsid w:val="7E85E657"/>
    <w:rsid w:val="7E914EBE"/>
    <w:rsid w:val="7E99C8CE"/>
    <w:rsid w:val="7E9CBFFC"/>
    <w:rsid w:val="7EA07D4F"/>
    <w:rsid w:val="7EA62374"/>
    <w:rsid w:val="7EAE27C7"/>
    <w:rsid w:val="7EB62CEC"/>
    <w:rsid w:val="7EC53B11"/>
    <w:rsid w:val="7EC74317"/>
    <w:rsid w:val="7EC87532"/>
    <w:rsid w:val="7EC9B7EC"/>
    <w:rsid w:val="7ED1CDBE"/>
    <w:rsid w:val="7ED67D18"/>
    <w:rsid w:val="7EDCC0FF"/>
    <w:rsid w:val="7EE8C350"/>
    <w:rsid w:val="7EF78425"/>
    <w:rsid w:val="7EFBB3AA"/>
    <w:rsid w:val="7EFFC6FB"/>
    <w:rsid w:val="7F103B93"/>
    <w:rsid w:val="7F14FA0A"/>
    <w:rsid w:val="7F162329"/>
    <w:rsid w:val="7F241C39"/>
    <w:rsid w:val="7F303F8F"/>
    <w:rsid w:val="7F32F4B4"/>
    <w:rsid w:val="7F36C93C"/>
    <w:rsid w:val="7F38E024"/>
    <w:rsid w:val="7F3F979A"/>
    <w:rsid w:val="7F477360"/>
    <w:rsid w:val="7F53B70C"/>
    <w:rsid w:val="7F6D4568"/>
    <w:rsid w:val="7F7C47C4"/>
    <w:rsid w:val="7F7E77D0"/>
    <w:rsid w:val="7F81422E"/>
    <w:rsid w:val="7F829876"/>
    <w:rsid w:val="7F84F06F"/>
    <w:rsid w:val="7F873480"/>
    <w:rsid w:val="7F89A49D"/>
    <w:rsid w:val="7F969B6A"/>
    <w:rsid w:val="7F9723BF"/>
    <w:rsid w:val="7F9824A5"/>
    <w:rsid w:val="7FA6EF9B"/>
    <w:rsid w:val="7FCA7927"/>
    <w:rsid w:val="7FCC8567"/>
    <w:rsid w:val="7FD386CF"/>
    <w:rsid w:val="7FE6731D"/>
    <w:rsid w:val="7FFE3C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eastAsia="en-US"/>
    </w:rPr>
  </w:style>
  <w:style w:type="paragraph" w:styleId="Heading1">
    <w:name w:val="heading 1"/>
    <w:basedOn w:val="Normal"/>
    <w:next w:val="Normal"/>
    <w:qFormat/>
    <w:rsid w:val="00A62342"/>
    <w:pPr>
      <w:keepNext/>
      <w:pageBreakBefore/>
      <w:numPr>
        <w:numId w:val="53"/>
      </w:numPr>
      <w:spacing w:before="0" w:after="480"/>
      <w:ind w:left="357" w:hanging="357"/>
      <w:outlineLvl w:val="0"/>
    </w:pPr>
    <w:rPr>
      <w:b/>
      <w:bCs/>
      <w:kern w:val="32"/>
      <w:sz w:val="44"/>
      <w:szCs w:val="32"/>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53"/>
      </w:numPr>
      <w:tabs>
        <w:tab w:val="left" w:pos="540"/>
      </w:tabs>
      <w:spacing w:before="240" w:after="60"/>
      <w:outlineLvl w:val="2"/>
    </w:pPr>
    <w:rPr>
      <w:b/>
      <w:bCs/>
      <w:szCs w:val="26"/>
    </w:rPr>
  </w:style>
  <w:style w:type="paragraph" w:styleId="Heading4">
    <w:name w:val="heading 4"/>
    <w:basedOn w:val="Normal"/>
    <w:next w:val="Normal"/>
    <w:qFormat/>
    <w:rsid w:val="00A62342"/>
    <w:pPr>
      <w:keepNext/>
      <w:numPr>
        <w:ilvl w:val="3"/>
        <w:numId w:val="53"/>
      </w:numPr>
      <w:spacing w:before="240" w:after="60"/>
      <w:outlineLvl w:val="3"/>
    </w:pPr>
    <w:rPr>
      <w:b/>
      <w:bCs/>
      <w:szCs w:val="28"/>
    </w:rPr>
  </w:style>
  <w:style w:type="paragraph" w:styleId="Heading5">
    <w:name w:val="heading 5"/>
    <w:basedOn w:val="Normal"/>
    <w:next w:val="Normal"/>
    <w:qFormat/>
    <w:rsid w:val="00A62342"/>
    <w:pPr>
      <w:numPr>
        <w:ilvl w:val="4"/>
        <w:numId w:val="53"/>
      </w:numPr>
      <w:spacing w:before="240" w:after="60"/>
      <w:outlineLvl w:val="4"/>
    </w:pPr>
    <w:rPr>
      <w:b/>
      <w:bCs/>
      <w:i/>
      <w:iCs/>
      <w:szCs w:val="26"/>
    </w:rPr>
  </w:style>
  <w:style w:type="paragraph" w:styleId="Heading6">
    <w:name w:val="heading 6"/>
    <w:basedOn w:val="Normal"/>
    <w:next w:val="Normal"/>
    <w:qFormat/>
    <w:rsid w:val="00A62342"/>
    <w:pPr>
      <w:numPr>
        <w:ilvl w:val="5"/>
        <w:numId w:val="53"/>
      </w:numPr>
      <w:spacing w:before="240" w:after="60"/>
      <w:outlineLvl w:val="5"/>
    </w:pPr>
    <w:rPr>
      <w:b/>
      <w:bCs/>
      <w:szCs w:val="22"/>
    </w:rPr>
  </w:style>
  <w:style w:type="paragraph" w:styleId="Heading7">
    <w:name w:val="heading 7"/>
    <w:basedOn w:val="Normal"/>
    <w:next w:val="Normal"/>
    <w:qFormat/>
    <w:rsid w:val="00A62342"/>
    <w:pPr>
      <w:numPr>
        <w:ilvl w:val="6"/>
        <w:numId w:val="53"/>
      </w:numPr>
      <w:spacing w:before="240" w:after="60"/>
      <w:outlineLvl w:val="6"/>
    </w:pPr>
  </w:style>
  <w:style w:type="paragraph" w:styleId="Heading8">
    <w:name w:val="heading 8"/>
    <w:basedOn w:val="Normal"/>
    <w:next w:val="Normal"/>
    <w:qFormat/>
    <w:rsid w:val="00A62342"/>
    <w:pPr>
      <w:numPr>
        <w:ilvl w:val="7"/>
        <w:numId w:val="53"/>
      </w:numPr>
      <w:spacing w:before="240" w:after="60"/>
      <w:outlineLvl w:val="7"/>
    </w:pPr>
    <w:rPr>
      <w:i/>
      <w:iCs/>
    </w:rPr>
  </w:style>
  <w:style w:type="paragraph" w:styleId="Heading9">
    <w:name w:val="heading 9"/>
    <w:basedOn w:val="Normal"/>
    <w:next w:val="Normal"/>
    <w:qFormat/>
    <w:pPr>
      <w:numPr>
        <w:ilvl w:val="8"/>
        <w:numId w:val="53"/>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55"/>
      </w:numPr>
    </w:p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rPr>
  </w:style>
  <w:style w:type="paragraph" w:customStyle="1" w:styleId="Numbered">
    <w:name w:val="Numbered"/>
    <w:basedOn w:val="Bullet"/>
    <w:qFormat/>
    <w:pPr>
      <w:numPr>
        <w:numId w:val="56"/>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58"/>
      </w:numPr>
      <w:spacing w:after="360"/>
      <w:jc w:val="center"/>
    </w:pPr>
    <w:rPr>
      <w:i/>
      <w:iCs/>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eastAsia="en-GB"/>
    </w:rPr>
  </w:style>
  <w:style w:type="paragraph" w:customStyle="1" w:styleId="p2">
    <w:name w:val="p2"/>
    <w:basedOn w:val="Normal"/>
    <w:rsid w:val="002C0986"/>
    <w:pPr>
      <w:spacing w:before="0" w:after="0"/>
      <w:jc w:val="left"/>
    </w:pPr>
    <w:rPr>
      <w:rFonts w:ascii="Helvetica" w:eastAsiaTheme="minorHAnsi" w:hAnsi="Helvetica"/>
      <w:sz w:val="18"/>
      <w:szCs w:val="18"/>
      <w:lang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3201">
      <w:bodyDiv w:val="1"/>
      <w:marLeft w:val="0"/>
      <w:marRight w:val="0"/>
      <w:marTop w:val="0"/>
      <w:marBottom w:val="0"/>
      <w:divBdr>
        <w:top w:val="none" w:sz="0" w:space="0" w:color="auto"/>
        <w:left w:val="none" w:sz="0" w:space="0" w:color="auto"/>
        <w:bottom w:val="none" w:sz="0" w:space="0" w:color="auto"/>
        <w:right w:val="none" w:sz="0" w:space="0" w:color="auto"/>
      </w:divBdr>
    </w:div>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 w:id="1731416170">
      <w:bodyDiv w:val="1"/>
      <w:marLeft w:val="0"/>
      <w:marRight w:val="0"/>
      <w:marTop w:val="0"/>
      <w:marBottom w:val="0"/>
      <w:divBdr>
        <w:top w:val="none" w:sz="0" w:space="0" w:color="auto"/>
        <w:left w:val="none" w:sz="0" w:space="0" w:color="auto"/>
        <w:bottom w:val="none" w:sz="0" w:space="0" w:color="auto"/>
        <w:right w:val="none" w:sz="0" w:space="0" w:color="auto"/>
      </w:divBdr>
    </w:div>
    <w:div w:id="1823891244">
      <w:bodyDiv w:val="1"/>
      <w:marLeft w:val="0"/>
      <w:marRight w:val="0"/>
      <w:marTop w:val="0"/>
      <w:marBottom w:val="0"/>
      <w:divBdr>
        <w:top w:val="none" w:sz="0" w:space="0" w:color="auto"/>
        <w:left w:val="none" w:sz="0" w:space="0" w:color="auto"/>
        <w:bottom w:val="none" w:sz="0" w:space="0" w:color="auto"/>
        <w:right w:val="none" w:sz="0" w:space="0" w:color="auto"/>
      </w:divBdr>
    </w:div>
    <w:div w:id="203287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myanimelist.net/" TargetMode="External"/><Relationship Id="rId68" Type="http://schemas.openxmlformats.org/officeDocument/2006/relationships/hyperlink" Target="https://library.ucsd.edu/dc/object/bb8503744c/_2_1.pdf" TargetMode="External"/><Relationship Id="rId84" Type="http://schemas.openxmlformats.org/officeDocument/2006/relationships/hyperlink" Target="https://jikan.moe/" TargetMode="External"/><Relationship Id="rId89"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doi.org/10.3390/su13116165" TargetMode="External"/><Relationship Id="rId79" Type="http://schemas.openxmlformats.org/officeDocument/2006/relationships/hyperlink" Target="https://gradle.org/"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anilist.co/home" TargetMode="External"/><Relationship Id="rId69" Type="http://schemas.openxmlformats.org/officeDocument/2006/relationships/hyperlink" Target="https://doi.org/10.1016/j.eswa.2013.09.005" TargetMode="External"/><Relationship Id="rId77" Type="http://schemas.openxmlformats.org/officeDocument/2006/relationships/hyperlink" Target="https://git-scm.com/about"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medium.com/@niitwork0921/memory-based-vs-model-based-collaborative-filtering-techniques-c0a7f6ec4f5f" TargetMode="External"/><Relationship Id="rId80" Type="http://schemas.openxmlformats.org/officeDocument/2006/relationships/hyperlink" Target="https://spring.io/projects/spring-boot" TargetMode="External"/><Relationship Id="rId85" Type="http://schemas.openxmlformats.org/officeDocument/2006/relationships/hyperlink" Target="https://www.postgresql.org/about/"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statista.com/statistics/1297271/japan-animation-industry-total-sales/" TargetMode="External"/><Relationship Id="rId67" Type="http://schemas.openxmlformats.org/officeDocument/2006/relationships/hyperlink" Target="https://www.newamerica.org/oti/reports/why-am-i-seeing-this/case-study-netflix/"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www.techradar.com/news/how-platform-fatigue-is-ruining-your-company" TargetMode="External"/><Relationship Id="rId70" Type="http://schemas.openxmlformats.org/officeDocument/2006/relationships/hyperlink" Target="https://www.youtube.com/watch?v=n3RKsY2H-NE&#8204;" TargetMode="External"/><Relationship Id="rId75" Type="http://schemas.openxmlformats.org/officeDocument/2006/relationships/hyperlink" Target="https://doi.org/10.1109/icdm.2008.22" TargetMode="External"/><Relationship Id="rId83" Type="http://schemas.openxmlformats.org/officeDocument/2006/relationships/hyperlink" Target="https://react.dev/learn" TargetMode="External"/><Relationship Id="rId88" Type="http://schemas.openxmlformats.org/officeDocument/2006/relationships/header" Target="header3.xml"/><Relationship Id="rId9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reddit.com/r/anime/" TargetMode="External"/><Relationship Id="rId65" Type="http://schemas.openxmlformats.org/officeDocument/2006/relationships/hyperlink" Target="https://anibrain.ai/" TargetMode="External"/><Relationship Id="rId73" Type="http://schemas.openxmlformats.org/officeDocument/2006/relationships/hyperlink" Target="https://datajobs.com/data-science-repo/Recommender-Systems-%5BNetflix%5D.pdf" TargetMode="External"/><Relationship Id="rId78" Type="http://schemas.openxmlformats.org/officeDocument/2006/relationships/hyperlink" Target="https://github.com/features" TargetMode="External"/><Relationship Id="rId81" Type="http://schemas.openxmlformats.org/officeDocument/2006/relationships/hyperlink" Target="https://fastapi.tiangolo.com/" TargetMode="External"/><Relationship Id="rId86" Type="http://schemas.openxmlformats.org/officeDocument/2006/relationships/hyperlink" Target="https://www.kaggle.com/code/hasibalmuzdadid/anime-ratings-analysis-recommender-system/input"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145/3285029" TargetMode="External"/><Relationship Id="rId7" Type="http://schemas.openxmlformats.org/officeDocument/2006/relationships/endnotes" Target="endnotes.xml"/><Relationship Id="rId71" Type="http://schemas.openxmlformats.org/officeDocument/2006/relationships/hyperlink" Target="https://doi.org/10.3390/electronics10141611"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016/j.eij.2015.06.005" TargetMode="External"/><Relationship Id="rId87" Type="http://schemas.openxmlformats.org/officeDocument/2006/relationships/hyperlink" Target="https://www.kaggle.com/code/chaitanya99/recommendation-system-cf-anime/input" TargetMode="External"/><Relationship Id="rId61" Type="http://schemas.openxmlformats.org/officeDocument/2006/relationships/hyperlink" Target="https://gummysearch.com/r/anime/" TargetMode="External"/><Relationship Id="rId82" Type="http://schemas.openxmlformats.org/officeDocument/2006/relationships/hyperlink" Target="https://pytorch.org/" TargetMode="External"/><Relationship Id="rId1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(2).dotx</Template>
  <TotalTime>1</TotalTime>
  <Pages>69</Pages>
  <Words>18603</Words>
  <Characters>106039</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124394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Jaden Bellevue</cp:lastModifiedBy>
  <cp:revision>2</cp:revision>
  <cp:lastPrinted>2025-05-06T06:30:00Z</cp:lastPrinted>
  <dcterms:created xsi:type="dcterms:W3CDTF">2025-05-06T06:50:00Z</dcterms:created>
  <dcterms:modified xsi:type="dcterms:W3CDTF">2025-05-06T06:50:00Z</dcterms:modified>
</cp:coreProperties>
</file>